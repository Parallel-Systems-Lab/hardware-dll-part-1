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33460425"/>
        <w:docPartObj>
          <w:docPartGallery w:val="Cover Pages"/>
          <w:docPartUnique/>
        </w:docPartObj>
      </w:sdtPr>
      <w:sdtEndPr/>
      <w:sdtContent>
        <w:bookmarkStart w:id="0" w:name="_GoBack" w:displacedByCustomXml="prev"/>
        <w:bookmarkEnd w:id="0" w:displacedByCustomXml="prev"/>
        <w:p w:rsidR="00B923B1" w:rsidRPr="00D0781E" w:rsidRDefault="00B923B1" w:rsidP="0002768E">
          <w:pPr>
            <w:jc w:val="center"/>
          </w:pPr>
          <w:r w:rsidRPr="0002768E">
            <w:rPr>
              <w:noProof/>
              <w:lang w:eastAsia="en-GB"/>
            </w:rPr>
            <w:drawing>
              <wp:inline distT="0" distB="0" distL="0" distR="0" wp14:anchorId="7D76826D" wp14:editId="46767A5F">
                <wp:extent cx="6645600" cy="558000"/>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600" cy="558000"/>
                        </a:xfrm>
                        <a:prstGeom prst="rect">
                          <a:avLst/>
                        </a:prstGeom>
                      </pic:spPr>
                    </pic:pic>
                  </a:graphicData>
                </a:graphic>
              </wp:inline>
            </w:drawing>
          </w:r>
        </w:p>
        <w:p w:rsidR="00B923B1" w:rsidRPr="00D0781E" w:rsidRDefault="00B923B1" w:rsidP="0055250D"/>
        <w:p w:rsidR="00B923B1" w:rsidRPr="00D0781E" w:rsidRDefault="00B923B1" w:rsidP="005525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600" w:firstRow="0" w:lastRow="0" w:firstColumn="0" w:lastColumn="0" w:noHBand="1" w:noVBand="1"/>
          </w:tblPr>
          <w:tblGrid>
            <w:gridCol w:w="8306"/>
          </w:tblGrid>
          <w:tr w:rsidR="00B923B1" w:rsidRPr="00D0781E" w:rsidTr="00F1390D">
            <w:sdt>
              <w:sdtPr>
                <w:alias w:val="Title"/>
                <w:tag w:val=""/>
                <w:id w:val="1662112749"/>
                <w:dataBinding w:prefixMappings="xmlns:ns0='http://purl.org/dc/elements/1.1/' xmlns:ns1='http://schemas.openxmlformats.org/package/2006/metadata/core-properties' " w:xpath="/ns1:coreProperties[1]/ns0:title[1]" w:storeItemID="{6C3C8BC8-F283-45AE-878A-BAB7291924A1}"/>
                <w:text/>
              </w:sdtPr>
              <w:sdtEndPr/>
              <w:sdtContent>
                <w:tc>
                  <w:tcPr>
                    <w:tcW w:w="8306" w:type="dxa"/>
                    <w:tcBorders>
                      <w:bottom w:val="single" w:sz="6" w:space="0" w:color="1F497D" w:themeColor="text2"/>
                    </w:tcBorders>
                    <w:vAlign w:val="center"/>
                  </w:tcPr>
                  <w:p w:rsidR="00B923B1" w:rsidRPr="00D0781E" w:rsidRDefault="00B923B1" w:rsidP="0055250D">
                    <w:pPr>
                      <w:pStyle w:val="Title"/>
                    </w:pPr>
                    <w:r w:rsidRPr="00D0781E">
                      <w:t>Hardware DLL</w:t>
                    </w:r>
                  </w:p>
                </w:tc>
              </w:sdtContent>
            </w:sdt>
          </w:tr>
          <w:tr w:rsidR="00B923B1" w:rsidRPr="00D0781E" w:rsidTr="00F1390D">
            <w:sdt>
              <w:sdtPr>
                <w:alias w:val="Subject"/>
                <w:tag w:val=""/>
                <w:id w:val="1321935593"/>
                <w:dataBinding w:prefixMappings="xmlns:ns0='http://purl.org/dc/elements/1.1/' xmlns:ns1='http://schemas.openxmlformats.org/package/2006/metadata/core-properties' " w:xpath="/ns1:coreProperties[1]/ns0:subject[1]" w:storeItemID="{6C3C8BC8-F283-45AE-878A-BAB7291924A1}"/>
                <w:text/>
              </w:sdtPr>
              <w:sdtEndPr/>
              <w:sdtContent>
                <w:tc>
                  <w:tcPr>
                    <w:tcW w:w="8306" w:type="dxa"/>
                    <w:tcBorders>
                      <w:top w:val="single" w:sz="6" w:space="0" w:color="1F497D" w:themeColor="text2"/>
                    </w:tcBorders>
                    <w:vAlign w:val="center"/>
                  </w:tcPr>
                  <w:p w:rsidR="00B923B1" w:rsidRPr="00D0781E" w:rsidRDefault="00B923B1" w:rsidP="0055250D">
                    <w:pPr>
                      <w:pStyle w:val="Subtitle"/>
                    </w:pPr>
                    <w:r w:rsidRPr="00D0781E">
                      <w:t>Real Time Partial Reconfiguration Management of FPGA by OS</w:t>
                    </w:r>
                  </w:p>
                </w:tc>
              </w:sdtContent>
            </w:sdt>
          </w:tr>
        </w:tbl>
        <w:p w:rsidR="00B923B1" w:rsidRPr="00D0781E" w:rsidRDefault="00B923B1" w:rsidP="0055250D"/>
        <w:p w:rsidR="00B923B1" w:rsidRPr="00D0781E" w:rsidRDefault="00B923B1" w:rsidP="0055250D"/>
        <w:p w:rsidR="00B923B1" w:rsidRPr="00D0781E" w:rsidRDefault="00B923B1" w:rsidP="00AA68BA">
          <w:pPr>
            <w:jc w:val="center"/>
          </w:pPr>
          <w:r w:rsidRPr="00D0781E">
            <w:rPr>
              <w:noProof/>
              <w:lang w:eastAsia="en-GB"/>
            </w:rPr>
            <mc:AlternateContent>
              <mc:Choice Requires="wpg">
                <w:drawing>
                  <wp:inline distT="0" distB="0" distL="0" distR="0" wp14:anchorId="4A416235" wp14:editId="496160F9">
                    <wp:extent cx="4584584" cy="2248249"/>
                    <wp:effectExtent l="0" t="0" r="6985" b="0"/>
                    <wp:docPr id="39" name="Group 39"/>
                    <wp:cNvGraphicFramePr/>
                    <a:graphic xmlns:a="http://schemas.openxmlformats.org/drawingml/2006/main">
                      <a:graphicData uri="http://schemas.microsoft.com/office/word/2010/wordprocessingGroup">
                        <wpg:wgp>
                          <wpg:cNvGrpSpPr/>
                          <wpg:grpSpPr>
                            <a:xfrm>
                              <a:off x="0" y="0"/>
                              <a:ext cx="4584584" cy="2248249"/>
                              <a:chOff x="0" y="0"/>
                              <a:chExt cx="4584584" cy="2248249"/>
                            </a:xfrm>
                          </wpg:grpSpPr>
                          <pic:pic xmlns:pic="http://schemas.openxmlformats.org/drawingml/2006/picture">
                            <pic:nvPicPr>
                              <pic:cNvPr id="37" name="Picture 3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4584" cy="2248249"/>
                              </a:xfrm>
                              <a:prstGeom prst="rect">
                                <a:avLst/>
                              </a:prstGeom>
                            </pic:spPr>
                          </pic:pic>
                          <pic:pic xmlns:pic="http://schemas.openxmlformats.org/drawingml/2006/picture">
                            <pic:nvPicPr>
                              <pic:cNvPr id="38" name="Picture 3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0393" y="637563"/>
                                <a:ext cx="1208015" cy="1208015"/>
                              </a:xfrm>
                              <a:prstGeom prst="rect">
                                <a:avLst/>
                              </a:prstGeom>
                            </pic:spPr>
                          </pic:pic>
                        </wpg:wgp>
                      </a:graphicData>
                    </a:graphic>
                  </wp:inline>
                </w:drawing>
              </mc:Choice>
              <mc:Fallback xmlns:w15="http://schemas.microsoft.com/office/word/2012/wordml">
                <w:pict>
                  <v:group w14:anchorId="4E8CF2C1" id="Group 39" o:spid="_x0000_s1026" style="width:361pt;height:177.05pt;mso-position-horizontal-relative:char;mso-position-vertical-relative:line" coordsize="45845,2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width:45845;height:22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DMbGAAAA2wAAAA8AAABkcnMvZG93bnJldi54bWxEj0trwzAQhO+B/gexhd5iuU3zwI0SSkOp&#10;Cckhj0OPi7W2TKyVsdTE7a+vAoEch5n5hpkve9uIM3W+dqzgOUlBEBdO11wpOB4+hzMQPiBrbByT&#10;gl/ysFw8DOaYaXfhHZ33oRIRwj5DBSaENpPSF4Ys+sS1xNErXWcxRNlVUnd4iXDbyJc0nUiLNccF&#10;gy19GCpO+x+rYLMtTuuvcZmuzHdeItvXavyXK/X02L+/gQjUh3v41s61gtEUrl/iD5C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44MxsYAAADbAAAADwAAAAAAAAAAAAAA&#10;AACfAgAAZHJzL2Rvd25yZXYueG1sUEsFBgAAAAAEAAQA9wAAAJIDAAAAAA==&#10;">
                      <v:imagedata r:id="rId12" o:title=""/>
                      <v:path arrowok="t"/>
                    </v:shape>
                    <v:shape id="Picture 38" o:spid="_x0000_s1028" type="#_x0000_t75" style="position:absolute;left:3103;top:6375;width:12081;height:12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6yGLBAAAA2wAAAA8AAABkcnMvZG93bnJldi54bWxET01rg0AQvQf6H5Yp9JasVQnBZpVSSCmU&#10;QmJCz1N3olJ31robtf8+ewjk+Hjf22I2nRhpcK1lBc+rCARxZXXLtYLTcbfcgHAeWWNnmRT8k4Mi&#10;f1hsMdN24gONpa9FCGGXoYLG+z6T0lUNGXQr2xMH7mwHgz7AoZZ6wCmEm07GUbSWBlsODQ329NZQ&#10;9VtejIIoNun7zzd/Xo7x3z7daT7TV6LU0+P8+gLC0+zv4pv7QytIwtjwJfwAm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6yGLBAAAA2wAAAA8AAAAAAAAAAAAAAAAAnwIA&#10;AGRycy9kb3ducmV2LnhtbFBLBQYAAAAABAAEAPcAAACNAwAAAAA=&#10;">
                      <v:imagedata r:id="rId13" o:title=""/>
                      <v:path arrowok="t"/>
                    </v:shape>
                    <w10:wrap anchorx="page"/>
                    <w10:anchorlock/>
                  </v:group>
                </w:pict>
              </mc:Fallback>
            </mc:AlternateContent>
          </w:r>
        </w:p>
        <w:p w:rsidR="00B923B1" w:rsidRPr="00D0781E" w:rsidRDefault="00B923B1" w:rsidP="005525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4" w:type="dxa"/>
              <w:bottom w:w="57" w:type="dxa"/>
              <w:right w:w="284" w:type="dxa"/>
            </w:tblCellMar>
            <w:tblLook w:val="0600" w:firstRow="0" w:lastRow="0" w:firstColumn="0" w:lastColumn="0" w:noHBand="1" w:noVBand="1"/>
          </w:tblPr>
          <w:tblGrid>
            <w:gridCol w:w="5489"/>
          </w:tblGrid>
          <w:tr w:rsidR="00B923B1" w:rsidRPr="00D0781E" w:rsidTr="00F1390D">
            <w:tc>
              <w:tcPr>
                <w:tcW w:w="0" w:type="auto"/>
                <w:tcBorders>
                  <w:bottom w:val="single" w:sz="4" w:space="0" w:color="auto"/>
                </w:tcBorders>
                <w:vAlign w:val="center"/>
              </w:tcPr>
              <w:p w:rsidR="00B923B1" w:rsidRPr="00D0781E" w:rsidRDefault="00B923B1" w:rsidP="0055250D">
                <w:pPr>
                  <w:pStyle w:val="Authority"/>
                </w:pPr>
                <w:r>
                  <w:t>Submitted by Alon Reznik and Anton </w:t>
                </w:r>
                <w:r w:rsidRPr="00D0781E">
                  <w:t>Vainer</w:t>
                </w:r>
              </w:p>
            </w:tc>
          </w:tr>
          <w:tr w:rsidR="00B923B1" w:rsidRPr="00D0781E" w:rsidTr="00F1390D">
            <w:tc>
              <w:tcPr>
                <w:tcW w:w="0" w:type="auto"/>
                <w:tcBorders>
                  <w:top w:val="single" w:sz="4" w:space="0" w:color="auto"/>
                </w:tcBorders>
                <w:vAlign w:val="center"/>
              </w:tcPr>
              <w:p w:rsidR="00B923B1" w:rsidRPr="00D0781E" w:rsidRDefault="00B923B1" w:rsidP="0055250D">
                <w:pPr>
                  <w:pStyle w:val="Authority"/>
                </w:pPr>
                <w:r w:rsidRPr="00D0781E">
                  <w:t xml:space="preserve">Supervised by </w:t>
                </w:r>
                <w:r>
                  <w:t>Oz </w:t>
                </w:r>
                <w:r w:rsidRPr="00D0781E">
                  <w:t xml:space="preserve">Shmueli and </w:t>
                </w:r>
                <w:r>
                  <w:t>Ina Rivkin</w:t>
                </w:r>
              </w:p>
            </w:tc>
          </w:tr>
        </w:tbl>
        <w:p w:rsidR="00B923B1" w:rsidRPr="00D0781E" w:rsidRDefault="00B923B1" w:rsidP="0055250D"/>
        <w:p w:rsidR="00B923B1" w:rsidRDefault="00B923B1" w:rsidP="0055250D"/>
        <w:p w:rsidR="00B923B1" w:rsidRDefault="00B923B1" w:rsidP="0055250D"/>
        <w:p w:rsidR="00B923B1" w:rsidRDefault="00B923B1" w:rsidP="0055250D"/>
        <w:p w:rsidR="00B923B1" w:rsidRPr="00D0781E" w:rsidRDefault="00B923B1" w:rsidP="0055250D"/>
        <w:sdt>
          <w:sdtPr>
            <w:alias w:val="Comments"/>
            <w:tag w:val=""/>
            <w:id w:val="-961114569"/>
            <w:dataBinding w:prefixMappings="xmlns:ns0='http://purl.org/dc/elements/1.1/' xmlns:ns1='http://schemas.openxmlformats.org/package/2006/metadata/core-properties' " w:xpath="/ns1:coreProperties[1]/ns0:description[1]" w:storeItemID="{6C3C8BC8-F283-45AE-878A-BAB7291924A1}"/>
            <w:text w:multiLine="1"/>
          </w:sdtPr>
          <w:sdtEndPr/>
          <w:sdtContent>
            <w:p w:rsidR="00B923B1" w:rsidRPr="00D0781E" w:rsidRDefault="00B923B1" w:rsidP="005A6879">
              <w:pPr>
                <w:pStyle w:val="Subsubtitle"/>
              </w:pPr>
              <w:r>
                <w:t>Bi</w:t>
              </w:r>
              <w:r>
                <w:noBreakHyphen/>
              </w:r>
              <w:r w:rsidRPr="00D0781E">
                <w:t>Seme</w:t>
              </w:r>
              <w:r>
                <w:t>strial Student Project | 2014 </w:t>
              </w:r>
              <w:r>
                <w:noBreakHyphen/>
                <w:t> 2015 | Final Report (Part </w:t>
              </w:r>
              <w:r w:rsidRPr="00D0781E">
                <w:t>1)</w:t>
              </w:r>
            </w:p>
          </w:sdtContent>
        </w:sdt>
        <w:p w:rsidR="00B923B1" w:rsidRDefault="00B32A2E" w:rsidP="00F6532E"/>
      </w:sdtContent>
    </w:sdt>
    <w:p w:rsidR="00D07EF7" w:rsidRDefault="00D07EF7" w:rsidP="00D07EF7">
      <w:pPr>
        <w:sectPr w:rsidR="00D07EF7" w:rsidSect="00B923B1">
          <w:pgSz w:w="11906" w:h="16838"/>
          <w:pgMar w:top="720" w:right="720" w:bottom="720" w:left="720" w:header="708" w:footer="708" w:gutter="0"/>
          <w:pgNumType w:start="0"/>
          <w:cols w:space="708"/>
          <w:titlePg/>
          <w:docGrid w:linePitch="360"/>
        </w:sectPr>
      </w:pPr>
    </w:p>
    <w:sdt>
      <w:sdtPr>
        <w:rPr>
          <w:rFonts w:asciiTheme="minorHAnsi" w:eastAsiaTheme="minorEastAsia" w:hAnsiTheme="minorHAnsi" w:cstheme="minorBidi"/>
          <w:b w:val="0"/>
          <w:bCs w:val="0"/>
          <w:kern w:val="0"/>
          <w:sz w:val="24"/>
          <w:szCs w:val="24"/>
        </w:rPr>
        <w:id w:val="1433703891"/>
        <w:docPartObj>
          <w:docPartGallery w:val="Table of Contents"/>
          <w:docPartUnique/>
        </w:docPartObj>
      </w:sdtPr>
      <w:sdtEndPr/>
      <w:sdtContent>
        <w:p w:rsidR="00596D50" w:rsidRDefault="00596D50" w:rsidP="005F2D0D">
          <w:pPr>
            <w:pStyle w:val="TOCHeading"/>
          </w:pPr>
          <w:r>
            <w:t>T</w:t>
          </w:r>
          <w:r w:rsidRPr="008113C2">
            <w:t xml:space="preserve">able of </w:t>
          </w:r>
          <w:r w:rsidRPr="005F2D0D">
            <w:t>Contents</w:t>
          </w:r>
        </w:p>
        <w:p w:rsidR="00693D6F" w:rsidRDefault="00596D50">
          <w:pPr>
            <w:pStyle w:val="TOC1"/>
            <w:tabs>
              <w:tab w:val="left" w:pos="660"/>
              <w:tab w:val="right" w:leader="dot" w:pos="8296"/>
            </w:tabs>
            <w:rPr>
              <w:noProof/>
              <w:sz w:val="22"/>
              <w:szCs w:val="22"/>
              <w:lang w:eastAsia="en-GB"/>
            </w:rPr>
          </w:pPr>
          <w:r>
            <w:fldChar w:fldCharType="begin"/>
          </w:r>
          <w:r>
            <w:instrText xml:space="preserve"> TOC \h \z \t "Heading 1,1,Heading 2,2,Appendix Heading,1,Heading 1 Tens,1" </w:instrText>
          </w:r>
          <w:r>
            <w:fldChar w:fldCharType="separate"/>
          </w:r>
          <w:hyperlink w:anchor="_Toc424301595" w:history="1">
            <w:r w:rsidR="00693D6F" w:rsidRPr="003B4CFD">
              <w:rPr>
                <w:rStyle w:val="Hyperlink"/>
                <w:noProof/>
              </w:rPr>
              <w:t>1.0</w:t>
            </w:r>
            <w:r w:rsidR="00693D6F">
              <w:rPr>
                <w:noProof/>
                <w:sz w:val="22"/>
                <w:szCs w:val="22"/>
                <w:lang w:eastAsia="en-GB"/>
              </w:rPr>
              <w:tab/>
            </w:r>
            <w:r w:rsidR="00693D6F" w:rsidRPr="003B4CFD">
              <w:rPr>
                <w:rStyle w:val="Hyperlink"/>
                <w:noProof/>
              </w:rPr>
              <w:t>Introduction</w:t>
            </w:r>
            <w:r w:rsidR="00693D6F">
              <w:rPr>
                <w:noProof/>
                <w:webHidden/>
              </w:rPr>
              <w:tab/>
            </w:r>
            <w:r w:rsidR="00693D6F">
              <w:rPr>
                <w:noProof/>
                <w:webHidden/>
              </w:rPr>
              <w:fldChar w:fldCharType="begin"/>
            </w:r>
            <w:r w:rsidR="00693D6F">
              <w:rPr>
                <w:noProof/>
                <w:webHidden/>
              </w:rPr>
              <w:instrText xml:space="preserve"> PAGEREF _Toc424301595 \h </w:instrText>
            </w:r>
            <w:r w:rsidR="00693D6F">
              <w:rPr>
                <w:noProof/>
                <w:webHidden/>
              </w:rPr>
            </w:r>
            <w:r w:rsidR="00693D6F">
              <w:rPr>
                <w:noProof/>
                <w:webHidden/>
              </w:rPr>
              <w:fldChar w:fldCharType="separate"/>
            </w:r>
            <w:r w:rsidR="00693D6F">
              <w:rPr>
                <w:noProof/>
                <w:webHidden/>
              </w:rPr>
              <w:t>1</w:t>
            </w:r>
            <w:r w:rsidR="00693D6F">
              <w:rPr>
                <w:noProof/>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596" w:history="1">
            <w:r w:rsidR="00693D6F" w:rsidRPr="003B4CFD">
              <w:rPr>
                <w:rStyle w:val="Hyperlink"/>
                <w:noProof/>
              </w:rPr>
              <w:t>2.0</w:t>
            </w:r>
            <w:r w:rsidR="00693D6F">
              <w:rPr>
                <w:noProof/>
                <w:sz w:val="22"/>
                <w:szCs w:val="22"/>
                <w:lang w:eastAsia="en-GB"/>
              </w:rPr>
              <w:tab/>
            </w:r>
            <w:r w:rsidR="00693D6F" w:rsidRPr="003B4CFD">
              <w:rPr>
                <w:rStyle w:val="Hyperlink"/>
                <w:noProof/>
              </w:rPr>
              <w:t>Partial Reconfiguration</w:t>
            </w:r>
            <w:r w:rsidR="00693D6F">
              <w:rPr>
                <w:noProof/>
                <w:webHidden/>
              </w:rPr>
              <w:tab/>
            </w:r>
            <w:r w:rsidR="00693D6F">
              <w:rPr>
                <w:noProof/>
                <w:webHidden/>
              </w:rPr>
              <w:fldChar w:fldCharType="begin"/>
            </w:r>
            <w:r w:rsidR="00693D6F">
              <w:rPr>
                <w:noProof/>
                <w:webHidden/>
              </w:rPr>
              <w:instrText xml:space="preserve"> PAGEREF _Toc424301596 \h </w:instrText>
            </w:r>
            <w:r w:rsidR="00693D6F">
              <w:rPr>
                <w:noProof/>
                <w:webHidden/>
              </w:rPr>
            </w:r>
            <w:r w:rsidR="00693D6F">
              <w:rPr>
                <w:noProof/>
                <w:webHidden/>
              </w:rPr>
              <w:fldChar w:fldCharType="separate"/>
            </w:r>
            <w:r w:rsidR="00693D6F">
              <w:rPr>
                <w:noProof/>
                <w:webHidden/>
              </w:rPr>
              <w:t>2</w:t>
            </w:r>
            <w:r w:rsidR="00693D6F">
              <w:rPr>
                <w:noProof/>
                <w:webHidden/>
              </w:rPr>
              <w:fldChar w:fldCharType="end"/>
            </w:r>
          </w:hyperlink>
        </w:p>
        <w:p w:rsidR="00693D6F" w:rsidRDefault="00B32A2E">
          <w:pPr>
            <w:pStyle w:val="TOC2"/>
            <w:rPr>
              <w:sz w:val="22"/>
              <w:szCs w:val="22"/>
              <w:lang w:eastAsia="en-GB"/>
            </w:rPr>
          </w:pPr>
          <w:hyperlink w:anchor="_Toc424301597" w:history="1">
            <w:r w:rsidR="00693D6F" w:rsidRPr="003B4CFD">
              <w:rPr>
                <w:rStyle w:val="Hyperlink"/>
              </w:rPr>
              <w:t>2.1</w:t>
            </w:r>
            <w:r w:rsidR="00693D6F">
              <w:rPr>
                <w:sz w:val="22"/>
                <w:szCs w:val="22"/>
                <w:lang w:eastAsia="en-GB"/>
              </w:rPr>
              <w:tab/>
            </w:r>
            <w:r w:rsidR="00693D6F" w:rsidRPr="003B4CFD">
              <w:rPr>
                <w:rStyle w:val="Hyperlink"/>
              </w:rPr>
              <w:t>Benefits</w:t>
            </w:r>
            <w:r w:rsidR="00693D6F">
              <w:rPr>
                <w:webHidden/>
              </w:rPr>
              <w:tab/>
            </w:r>
            <w:r w:rsidR="00693D6F">
              <w:rPr>
                <w:webHidden/>
              </w:rPr>
              <w:fldChar w:fldCharType="begin"/>
            </w:r>
            <w:r w:rsidR="00693D6F">
              <w:rPr>
                <w:webHidden/>
              </w:rPr>
              <w:instrText xml:space="preserve"> PAGEREF _Toc424301597 \h </w:instrText>
            </w:r>
            <w:r w:rsidR="00693D6F">
              <w:rPr>
                <w:webHidden/>
              </w:rPr>
            </w:r>
            <w:r w:rsidR="00693D6F">
              <w:rPr>
                <w:webHidden/>
              </w:rPr>
              <w:fldChar w:fldCharType="separate"/>
            </w:r>
            <w:r w:rsidR="00693D6F">
              <w:rPr>
                <w:webHidden/>
              </w:rPr>
              <w:t>2</w:t>
            </w:r>
            <w:r w:rsidR="00693D6F">
              <w:rPr>
                <w:webHidden/>
              </w:rPr>
              <w:fldChar w:fldCharType="end"/>
            </w:r>
          </w:hyperlink>
        </w:p>
        <w:p w:rsidR="00693D6F" w:rsidRDefault="00B32A2E">
          <w:pPr>
            <w:pStyle w:val="TOC2"/>
            <w:rPr>
              <w:sz w:val="22"/>
              <w:szCs w:val="22"/>
              <w:lang w:eastAsia="en-GB"/>
            </w:rPr>
          </w:pPr>
          <w:hyperlink w:anchor="_Toc424301598" w:history="1">
            <w:r w:rsidR="00693D6F" w:rsidRPr="003B4CFD">
              <w:rPr>
                <w:rStyle w:val="Hyperlink"/>
              </w:rPr>
              <w:t>2.2</w:t>
            </w:r>
            <w:r w:rsidR="00693D6F">
              <w:rPr>
                <w:sz w:val="22"/>
                <w:szCs w:val="22"/>
                <w:lang w:eastAsia="en-GB"/>
              </w:rPr>
              <w:tab/>
            </w:r>
            <w:r w:rsidR="00693D6F" w:rsidRPr="003B4CFD">
              <w:rPr>
                <w:rStyle w:val="Hyperlink"/>
              </w:rPr>
              <w:t>Limitations</w:t>
            </w:r>
            <w:r w:rsidR="00693D6F">
              <w:rPr>
                <w:webHidden/>
              </w:rPr>
              <w:tab/>
            </w:r>
            <w:r w:rsidR="00693D6F">
              <w:rPr>
                <w:webHidden/>
              </w:rPr>
              <w:fldChar w:fldCharType="begin"/>
            </w:r>
            <w:r w:rsidR="00693D6F">
              <w:rPr>
                <w:webHidden/>
              </w:rPr>
              <w:instrText xml:space="preserve"> PAGEREF _Toc424301598 \h </w:instrText>
            </w:r>
            <w:r w:rsidR="00693D6F">
              <w:rPr>
                <w:webHidden/>
              </w:rPr>
            </w:r>
            <w:r w:rsidR="00693D6F">
              <w:rPr>
                <w:webHidden/>
              </w:rPr>
              <w:fldChar w:fldCharType="separate"/>
            </w:r>
            <w:r w:rsidR="00693D6F">
              <w:rPr>
                <w:webHidden/>
              </w:rPr>
              <w:t>3</w:t>
            </w:r>
            <w:r w:rsidR="00693D6F">
              <w:rPr>
                <w:webHidden/>
              </w:rPr>
              <w:fldChar w:fldCharType="end"/>
            </w:r>
          </w:hyperlink>
        </w:p>
        <w:p w:rsidR="00693D6F" w:rsidRDefault="00B32A2E">
          <w:pPr>
            <w:pStyle w:val="TOC2"/>
            <w:rPr>
              <w:sz w:val="22"/>
              <w:szCs w:val="22"/>
              <w:lang w:eastAsia="en-GB"/>
            </w:rPr>
          </w:pPr>
          <w:hyperlink w:anchor="_Toc424301599" w:history="1">
            <w:r w:rsidR="00693D6F" w:rsidRPr="003B4CFD">
              <w:rPr>
                <w:rStyle w:val="Hyperlink"/>
              </w:rPr>
              <w:t>2.3</w:t>
            </w:r>
            <w:r w:rsidR="00693D6F">
              <w:rPr>
                <w:sz w:val="22"/>
                <w:szCs w:val="22"/>
                <w:lang w:eastAsia="en-GB"/>
              </w:rPr>
              <w:tab/>
            </w:r>
            <w:r w:rsidR="00693D6F" w:rsidRPr="003B4CFD">
              <w:rPr>
                <w:rStyle w:val="Hyperlink"/>
              </w:rPr>
              <w:t>Example: Video Decoding Hub</w:t>
            </w:r>
            <w:r w:rsidR="00693D6F">
              <w:rPr>
                <w:webHidden/>
              </w:rPr>
              <w:tab/>
            </w:r>
            <w:r w:rsidR="00693D6F">
              <w:rPr>
                <w:webHidden/>
              </w:rPr>
              <w:fldChar w:fldCharType="begin"/>
            </w:r>
            <w:r w:rsidR="00693D6F">
              <w:rPr>
                <w:webHidden/>
              </w:rPr>
              <w:instrText xml:space="preserve"> PAGEREF _Toc424301599 \h </w:instrText>
            </w:r>
            <w:r w:rsidR="00693D6F">
              <w:rPr>
                <w:webHidden/>
              </w:rPr>
            </w:r>
            <w:r w:rsidR="00693D6F">
              <w:rPr>
                <w:webHidden/>
              </w:rPr>
              <w:fldChar w:fldCharType="separate"/>
            </w:r>
            <w:r w:rsidR="00693D6F">
              <w:rPr>
                <w:webHidden/>
              </w:rPr>
              <w:t>3</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00" w:history="1">
            <w:r w:rsidR="00693D6F" w:rsidRPr="003B4CFD">
              <w:rPr>
                <w:rStyle w:val="Hyperlink"/>
                <w:noProof/>
              </w:rPr>
              <w:t>3.0</w:t>
            </w:r>
            <w:r w:rsidR="00693D6F">
              <w:rPr>
                <w:noProof/>
                <w:sz w:val="22"/>
                <w:szCs w:val="22"/>
                <w:lang w:eastAsia="en-GB"/>
              </w:rPr>
              <w:tab/>
            </w:r>
            <w:r w:rsidR="00693D6F" w:rsidRPr="003B4CFD">
              <w:rPr>
                <w:rStyle w:val="Hyperlink"/>
                <w:noProof/>
              </w:rPr>
              <w:t>Project Objective</w:t>
            </w:r>
            <w:r w:rsidR="00693D6F">
              <w:rPr>
                <w:noProof/>
                <w:webHidden/>
              </w:rPr>
              <w:tab/>
            </w:r>
            <w:r w:rsidR="00693D6F">
              <w:rPr>
                <w:noProof/>
                <w:webHidden/>
              </w:rPr>
              <w:fldChar w:fldCharType="begin"/>
            </w:r>
            <w:r w:rsidR="00693D6F">
              <w:rPr>
                <w:noProof/>
                <w:webHidden/>
              </w:rPr>
              <w:instrText xml:space="preserve"> PAGEREF _Toc424301600 \h </w:instrText>
            </w:r>
            <w:r w:rsidR="00693D6F">
              <w:rPr>
                <w:noProof/>
                <w:webHidden/>
              </w:rPr>
            </w:r>
            <w:r w:rsidR="00693D6F">
              <w:rPr>
                <w:noProof/>
                <w:webHidden/>
              </w:rPr>
              <w:fldChar w:fldCharType="separate"/>
            </w:r>
            <w:r w:rsidR="00693D6F">
              <w:rPr>
                <w:noProof/>
                <w:webHidden/>
              </w:rPr>
              <w:t>7</w:t>
            </w:r>
            <w:r w:rsidR="00693D6F">
              <w:rPr>
                <w:noProof/>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01" w:history="1">
            <w:r w:rsidR="00693D6F" w:rsidRPr="003B4CFD">
              <w:rPr>
                <w:rStyle w:val="Hyperlink"/>
                <w:noProof/>
              </w:rPr>
              <w:t>4.0</w:t>
            </w:r>
            <w:r w:rsidR="00693D6F">
              <w:rPr>
                <w:noProof/>
                <w:sz w:val="22"/>
                <w:szCs w:val="22"/>
                <w:lang w:eastAsia="en-GB"/>
              </w:rPr>
              <w:tab/>
            </w:r>
            <w:r w:rsidR="00693D6F" w:rsidRPr="003B4CFD">
              <w:rPr>
                <w:rStyle w:val="Hyperlink"/>
                <w:noProof/>
              </w:rPr>
              <w:t>Project Overview</w:t>
            </w:r>
            <w:r w:rsidR="00693D6F">
              <w:rPr>
                <w:noProof/>
                <w:webHidden/>
              </w:rPr>
              <w:tab/>
            </w:r>
            <w:r w:rsidR="00693D6F">
              <w:rPr>
                <w:noProof/>
                <w:webHidden/>
              </w:rPr>
              <w:fldChar w:fldCharType="begin"/>
            </w:r>
            <w:r w:rsidR="00693D6F">
              <w:rPr>
                <w:noProof/>
                <w:webHidden/>
              </w:rPr>
              <w:instrText xml:space="preserve"> PAGEREF _Toc424301601 \h </w:instrText>
            </w:r>
            <w:r w:rsidR="00693D6F">
              <w:rPr>
                <w:noProof/>
                <w:webHidden/>
              </w:rPr>
            </w:r>
            <w:r w:rsidR="00693D6F">
              <w:rPr>
                <w:noProof/>
                <w:webHidden/>
              </w:rPr>
              <w:fldChar w:fldCharType="separate"/>
            </w:r>
            <w:r w:rsidR="00693D6F">
              <w:rPr>
                <w:noProof/>
                <w:webHidden/>
              </w:rPr>
              <w:t>8</w:t>
            </w:r>
            <w:r w:rsidR="00693D6F">
              <w:rPr>
                <w:noProof/>
                <w:webHidden/>
              </w:rPr>
              <w:fldChar w:fldCharType="end"/>
            </w:r>
          </w:hyperlink>
        </w:p>
        <w:p w:rsidR="00693D6F" w:rsidRDefault="00B32A2E">
          <w:pPr>
            <w:pStyle w:val="TOC2"/>
            <w:rPr>
              <w:sz w:val="22"/>
              <w:szCs w:val="22"/>
              <w:lang w:eastAsia="en-GB"/>
            </w:rPr>
          </w:pPr>
          <w:hyperlink w:anchor="_Toc424301602" w:history="1">
            <w:r w:rsidR="00693D6F" w:rsidRPr="003B4CFD">
              <w:rPr>
                <w:rStyle w:val="Hyperlink"/>
              </w:rPr>
              <w:t>4.1</w:t>
            </w:r>
            <w:r w:rsidR="00693D6F">
              <w:rPr>
                <w:sz w:val="22"/>
                <w:szCs w:val="22"/>
                <w:lang w:eastAsia="en-GB"/>
              </w:rPr>
              <w:tab/>
            </w:r>
            <w:r w:rsidR="00693D6F" w:rsidRPr="003B4CFD">
              <w:rPr>
                <w:rStyle w:val="Hyperlink"/>
              </w:rPr>
              <w:t>Generating Hardware Accelerators</w:t>
            </w:r>
            <w:r w:rsidR="00693D6F">
              <w:rPr>
                <w:webHidden/>
              </w:rPr>
              <w:tab/>
            </w:r>
            <w:r w:rsidR="00693D6F">
              <w:rPr>
                <w:webHidden/>
              </w:rPr>
              <w:fldChar w:fldCharType="begin"/>
            </w:r>
            <w:r w:rsidR="00693D6F">
              <w:rPr>
                <w:webHidden/>
              </w:rPr>
              <w:instrText xml:space="preserve"> PAGEREF _Toc424301602 \h </w:instrText>
            </w:r>
            <w:r w:rsidR="00693D6F">
              <w:rPr>
                <w:webHidden/>
              </w:rPr>
            </w:r>
            <w:r w:rsidR="00693D6F">
              <w:rPr>
                <w:webHidden/>
              </w:rPr>
              <w:fldChar w:fldCharType="separate"/>
            </w:r>
            <w:r w:rsidR="00693D6F">
              <w:rPr>
                <w:webHidden/>
              </w:rPr>
              <w:t>8</w:t>
            </w:r>
            <w:r w:rsidR="00693D6F">
              <w:rPr>
                <w:webHidden/>
              </w:rPr>
              <w:fldChar w:fldCharType="end"/>
            </w:r>
          </w:hyperlink>
        </w:p>
        <w:p w:rsidR="00693D6F" w:rsidRDefault="00B32A2E">
          <w:pPr>
            <w:pStyle w:val="TOC2"/>
            <w:rPr>
              <w:sz w:val="22"/>
              <w:szCs w:val="22"/>
              <w:lang w:eastAsia="en-GB"/>
            </w:rPr>
          </w:pPr>
          <w:hyperlink w:anchor="_Toc424301603" w:history="1">
            <w:r w:rsidR="00693D6F" w:rsidRPr="003B4CFD">
              <w:rPr>
                <w:rStyle w:val="Hyperlink"/>
              </w:rPr>
              <w:t>4.2</w:t>
            </w:r>
            <w:r w:rsidR="00693D6F">
              <w:rPr>
                <w:sz w:val="22"/>
                <w:szCs w:val="22"/>
                <w:lang w:eastAsia="en-GB"/>
              </w:rPr>
              <w:tab/>
            </w:r>
            <w:r w:rsidR="00693D6F" w:rsidRPr="003B4CFD">
              <w:rPr>
                <w:rStyle w:val="Hyperlink"/>
              </w:rPr>
              <w:t>Integrating the Hardware DLL Module</w:t>
            </w:r>
            <w:r w:rsidR="00693D6F">
              <w:rPr>
                <w:webHidden/>
              </w:rPr>
              <w:tab/>
            </w:r>
            <w:r w:rsidR="00693D6F">
              <w:rPr>
                <w:webHidden/>
              </w:rPr>
              <w:fldChar w:fldCharType="begin"/>
            </w:r>
            <w:r w:rsidR="00693D6F">
              <w:rPr>
                <w:webHidden/>
              </w:rPr>
              <w:instrText xml:space="preserve"> PAGEREF _Toc424301603 \h </w:instrText>
            </w:r>
            <w:r w:rsidR="00693D6F">
              <w:rPr>
                <w:webHidden/>
              </w:rPr>
            </w:r>
            <w:r w:rsidR="00693D6F">
              <w:rPr>
                <w:webHidden/>
              </w:rPr>
              <w:fldChar w:fldCharType="separate"/>
            </w:r>
            <w:r w:rsidR="00693D6F">
              <w:rPr>
                <w:webHidden/>
              </w:rPr>
              <w:t>8</w:t>
            </w:r>
            <w:r w:rsidR="00693D6F">
              <w:rPr>
                <w:webHidden/>
              </w:rPr>
              <w:fldChar w:fldCharType="end"/>
            </w:r>
          </w:hyperlink>
        </w:p>
        <w:p w:rsidR="00693D6F" w:rsidRDefault="00B32A2E">
          <w:pPr>
            <w:pStyle w:val="TOC2"/>
            <w:rPr>
              <w:sz w:val="22"/>
              <w:szCs w:val="22"/>
              <w:lang w:eastAsia="en-GB"/>
            </w:rPr>
          </w:pPr>
          <w:hyperlink w:anchor="_Toc424301604" w:history="1">
            <w:r w:rsidR="00693D6F" w:rsidRPr="003B4CFD">
              <w:rPr>
                <w:rStyle w:val="Hyperlink"/>
              </w:rPr>
              <w:t>4.3</w:t>
            </w:r>
            <w:r w:rsidR="00693D6F">
              <w:rPr>
                <w:sz w:val="22"/>
                <w:szCs w:val="22"/>
                <w:lang w:eastAsia="en-GB"/>
              </w:rPr>
              <w:tab/>
            </w:r>
            <w:r w:rsidR="00693D6F" w:rsidRPr="003B4CFD">
              <w:rPr>
                <w:rStyle w:val="Hyperlink"/>
              </w:rPr>
              <w:t>Partially Reconfiguring the FPGA in Real Time</w:t>
            </w:r>
            <w:r w:rsidR="00693D6F">
              <w:rPr>
                <w:webHidden/>
              </w:rPr>
              <w:tab/>
            </w:r>
            <w:r w:rsidR="00693D6F">
              <w:rPr>
                <w:webHidden/>
              </w:rPr>
              <w:fldChar w:fldCharType="begin"/>
            </w:r>
            <w:r w:rsidR="00693D6F">
              <w:rPr>
                <w:webHidden/>
              </w:rPr>
              <w:instrText xml:space="preserve"> PAGEREF _Toc424301604 \h </w:instrText>
            </w:r>
            <w:r w:rsidR="00693D6F">
              <w:rPr>
                <w:webHidden/>
              </w:rPr>
            </w:r>
            <w:r w:rsidR="00693D6F">
              <w:rPr>
                <w:webHidden/>
              </w:rPr>
              <w:fldChar w:fldCharType="separate"/>
            </w:r>
            <w:r w:rsidR="00693D6F">
              <w:rPr>
                <w:webHidden/>
              </w:rPr>
              <w:t>9</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05" w:history="1">
            <w:r w:rsidR="00693D6F" w:rsidRPr="003B4CFD">
              <w:rPr>
                <w:rStyle w:val="Hyperlink"/>
                <w:noProof/>
              </w:rPr>
              <w:t>5.0</w:t>
            </w:r>
            <w:r w:rsidR="00693D6F">
              <w:rPr>
                <w:noProof/>
                <w:sz w:val="22"/>
                <w:szCs w:val="22"/>
                <w:lang w:eastAsia="en-GB"/>
              </w:rPr>
              <w:tab/>
            </w:r>
            <w:r w:rsidR="00693D6F" w:rsidRPr="003B4CFD">
              <w:rPr>
                <w:rStyle w:val="Hyperlink"/>
                <w:noProof/>
              </w:rPr>
              <w:t>Creating the Toolkit</w:t>
            </w:r>
            <w:r w:rsidR="00693D6F">
              <w:rPr>
                <w:noProof/>
                <w:webHidden/>
              </w:rPr>
              <w:tab/>
            </w:r>
            <w:r w:rsidR="00693D6F">
              <w:rPr>
                <w:noProof/>
                <w:webHidden/>
              </w:rPr>
              <w:fldChar w:fldCharType="begin"/>
            </w:r>
            <w:r w:rsidR="00693D6F">
              <w:rPr>
                <w:noProof/>
                <w:webHidden/>
              </w:rPr>
              <w:instrText xml:space="preserve"> PAGEREF _Toc424301605 \h </w:instrText>
            </w:r>
            <w:r w:rsidR="00693D6F">
              <w:rPr>
                <w:noProof/>
                <w:webHidden/>
              </w:rPr>
            </w:r>
            <w:r w:rsidR="00693D6F">
              <w:rPr>
                <w:noProof/>
                <w:webHidden/>
              </w:rPr>
              <w:fldChar w:fldCharType="separate"/>
            </w:r>
            <w:r w:rsidR="00693D6F">
              <w:rPr>
                <w:noProof/>
                <w:webHidden/>
              </w:rPr>
              <w:t>10</w:t>
            </w:r>
            <w:r w:rsidR="00693D6F">
              <w:rPr>
                <w:noProof/>
                <w:webHidden/>
              </w:rPr>
              <w:fldChar w:fldCharType="end"/>
            </w:r>
          </w:hyperlink>
        </w:p>
        <w:p w:rsidR="00693D6F" w:rsidRDefault="00B32A2E">
          <w:pPr>
            <w:pStyle w:val="TOC2"/>
            <w:rPr>
              <w:sz w:val="22"/>
              <w:szCs w:val="22"/>
              <w:lang w:eastAsia="en-GB"/>
            </w:rPr>
          </w:pPr>
          <w:hyperlink w:anchor="_Toc424301606" w:history="1">
            <w:r w:rsidR="00693D6F" w:rsidRPr="003B4CFD">
              <w:rPr>
                <w:rStyle w:val="Hyperlink"/>
              </w:rPr>
              <w:t>5.1</w:t>
            </w:r>
            <w:r w:rsidR="00693D6F">
              <w:rPr>
                <w:sz w:val="22"/>
                <w:szCs w:val="22"/>
                <w:lang w:eastAsia="en-GB"/>
              </w:rPr>
              <w:tab/>
            </w:r>
            <w:r w:rsidR="00693D6F" w:rsidRPr="003B4CFD">
              <w:rPr>
                <w:rStyle w:val="Hyperlink"/>
              </w:rPr>
              <w:t>Hardware Accelerator Template</w:t>
            </w:r>
            <w:r w:rsidR="00693D6F">
              <w:rPr>
                <w:webHidden/>
              </w:rPr>
              <w:tab/>
            </w:r>
            <w:r w:rsidR="00693D6F">
              <w:rPr>
                <w:webHidden/>
              </w:rPr>
              <w:fldChar w:fldCharType="begin"/>
            </w:r>
            <w:r w:rsidR="00693D6F">
              <w:rPr>
                <w:webHidden/>
              </w:rPr>
              <w:instrText xml:space="preserve"> PAGEREF _Toc424301606 \h </w:instrText>
            </w:r>
            <w:r w:rsidR="00693D6F">
              <w:rPr>
                <w:webHidden/>
              </w:rPr>
            </w:r>
            <w:r w:rsidR="00693D6F">
              <w:rPr>
                <w:webHidden/>
              </w:rPr>
              <w:fldChar w:fldCharType="separate"/>
            </w:r>
            <w:r w:rsidR="00693D6F">
              <w:rPr>
                <w:webHidden/>
              </w:rPr>
              <w:t>10</w:t>
            </w:r>
            <w:r w:rsidR="00693D6F">
              <w:rPr>
                <w:webHidden/>
              </w:rPr>
              <w:fldChar w:fldCharType="end"/>
            </w:r>
          </w:hyperlink>
        </w:p>
        <w:p w:rsidR="00693D6F" w:rsidRDefault="00B32A2E">
          <w:pPr>
            <w:pStyle w:val="TOC2"/>
            <w:rPr>
              <w:sz w:val="22"/>
              <w:szCs w:val="22"/>
              <w:lang w:eastAsia="en-GB"/>
            </w:rPr>
          </w:pPr>
          <w:hyperlink w:anchor="_Toc424301607" w:history="1">
            <w:r w:rsidR="00693D6F" w:rsidRPr="003B4CFD">
              <w:rPr>
                <w:rStyle w:val="Hyperlink"/>
              </w:rPr>
              <w:t>5.2</w:t>
            </w:r>
            <w:r w:rsidR="00693D6F">
              <w:rPr>
                <w:sz w:val="22"/>
                <w:szCs w:val="22"/>
                <w:lang w:eastAsia="en-GB"/>
              </w:rPr>
              <w:tab/>
            </w:r>
            <w:r w:rsidR="00693D6F" w:rsidRPr="003B4CFD">
              <w:rPr>
                <w:rStyle w:val="Hyperlink"/>
              </w:rPr>
              <w:t>Temporary FPGA Configuration</w:t>
            </w:r>
            <w:r w:rsidR="00693D6F">
              <w:rPr>
                <w:webHidden/>
              </w:rPr>
              <w:tab/>
            </w:r>
            <w:r w:rsidR="00693D6F">
              <w:rPr>
                <w:webHidden/>
              </w:rPr>
              <w:fldChar w:fldCharType="begin"/>
            </w:r>
            <w:r w:rsidR="00693D6F">
              <w:rPr>
                <w:webHidden/>
              </w:rPr>
              <w:instrText xml:space="preserve"> PAGEREF _Toc424301607 \h </w:instrText>
            </w:r>
            <w:r w:rsidR="00693D6F">
              <w:rPr>
                <w:webHidden/>
              </w:rPr>
            </w:r>
            <w:r w:rsidR="00693D6F">
              <w:rPr>
                <w:webHidden/>
              </w:rPr>
              <w:fldChar w:fldCharType="separate"/>
            </w:r>
            <w:r w:rsidR="00693D6F">
              <w:rPr>
                <w:webHidden/>
              </w:rPr>
              <w:t>11</w:t>
            </w:r>
            <w:r w:rsidR="00693D6F">
              <w:rPr>
                <w:webHidden/>
              </w:rPr>
              <w:fldChar w:fldCharType="end"/>
            </w:r>
          </w:hyperlink>
        </w:p>
        <w:p w:rsidR="00693D6F" w:rsidRDefault="00B32A2E">
          <w:pPr>
            <w:pStyle w:val="TOC2"/>
            <w:rPr>
              <w:sz w:val="22"/>
              <w:szCs w:val="22"/>
              <w:lang w:eastAsia="en-GB"/>
            </w:rPr>
          </w:pPr>
          <w:hyperlink w:anchor="_Toc424301608" w:history="1">
            <w:r w:rsidR="00693D6F" w:rsidRPr="003B4CFD">
              <w:rPr>
                <w:rStyle w:val="Hyperlink"/>
              </w:rPr>
              <w:t>5.3</w:t>
            </w:r>
            <w:r w:rsidR="00693D6F">
              <w:rPr>
                <w:sz w:val="22"/>
                <w:szCs w:val="22"/>
                <w:lang w:eastAsia="en-GB"/>
              </w:rPr>
              <w:tab/>
            </w:r>
            <w:r w:rsidR="00693D6F" w:rsidRPr="003B4CFD">
              <w:rPr>
                <w:rStyle w:val="Hyperlink"/>
              </w:rPr>
              <w:t>Partitioned FPGA Configuration</w:t>
            </w:r>
            <w:r w:rsidR="00693D6F">
              <w:rPr>
                <w:webHidden/>
              </w:rPr>
              <w:tab/>
            </w:r>
            <w:r w:rsidR="00693D6F">
              <w:rPr>
                <w:webHidden/>
              </w:rPr>
              <w:fldChar w:fldCharType="begin"/>
            </w:r>
            <w:r w:rsidR="00693D6F">
              <w:rPr>
                <w:webHidden/>
              </w:rPr>
              <w:instrText xml:space="preserve"> PAGEREF _Toc424301608 \h </w:instrText>
            </w:r>
            <w:r w:rsidR="00693D6F">
              <w:rPr>
                <w:webHidden/>
              </w:rPr>
            </w:r>
            <w:r w:rsidR="00693D6F">
              <w:rPr>
                <w:webHidden/>
              </w:rPr>
              <w:fldChar w:fldCharType="separate"/>
            </w:r>
            <w:r w:rsidR="00693D6F">
              <w:rPr>
                <w:webHidden/>
              </w:rPr>
              <w:t>11</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09" w:history="1">
            <w:r w:rsidR="00693D6F" w:rsidRPr="003B4CFD">
              <w:rPr>
                <w:rStyle w:val="Hyperlink"/>
                <w:noProof/>
              </w:rPr>
              <w:t>6.0</w:t>
            </w:r>
            <w:r w:rsidR="00693D6F">
              <w:rPr>
                <w:noProof/>
                <w:sz w:val="22"/>
                <w:szCs w:val="22"/>
                <w:lang w:eastAsia="en-GB"/>
              </w:rPr>
              <w:tab/>
            </w:r>
            <w:r w:rsidR="00693D6F" w:rsidRPr="003B4CFD">
              <w:rPr>
                <w:rStyle w:val="Hyperlink"/>
                <w:noProof/>
              </w:rPr>
              <w:t>Using the Toolkit</w:t>
            </w:r>
            <w:r w:rsidR="00693D6F">
              <w:rPr>
                <w:noProof/>
                <w:webHidden/>
              </w:rPr>
              <w:tab/>
            </w:r>
            <w:r w:rsidR="00693D6F">
              <w:rPr>
                <w:noProof/>
                <w:webHidden/>
              </w:rPr>
              <w:fldChar w:fldCharType="begin"/>
            </w:r>
            <w:r w:rsidR="00693D6F">
              <w:rPr>
                <w:noProof/>
                <w:webHidden/>
              </w:rPr>
              <w:instrText xml:space="preserve"> PAGEREF _Toc424301609 \h </w:instrText>
            </w:r>
            <w:r w:rsidR="00693D6F">
              <w:rPr>
                <w:noProof/>
                <w:webHidden/>
              </w:rPr>
            </w:r>
            <w:r w:rsidR="00693D6F">
              <w:rPr>
                <w:noProof/>
                <w:webHidden/>
              </w:rPr>
              <w:fldChar w:fldCharType="separate"/>
            </w:r>
            <w:r w:rsidR="00693D6F">
              <w:rPr>
                <w:noProof/>
                <w:webHidden/>
              </w:rPr>
              <w:t>12</w:t>
            </w:r>
            <w:r w:rsidR="00693D6F">
              <w:rPr>
                <w:noProof/>
                <w:webHidden/>
              </w:rPr>
              <w:fldChar w:fldCharType="end"/>
            </w:r>
          </w:hyperlink>
        </w:p>
        <w:p w:rsidR="00693D6F" w:rsidRDefault="00B32A2E">
          <w:pPr>
            <w:pStyle w:val="TOC2"/>
            <w:rPr>
              <w:sz w:val="22"/>
              <w:szCs w:val="22"/>
              <w:lang w:eastAsia="en-GB"/>
            </w:rPr>
          </w:pPr>
          <w:hyperlink w:anchor="_Toc424301610" w:history="1">
            <w:r w:rsidR="00693D6F" w:rsidRPr="003B4CFD">
              <w:rPr>
                <w:rStyle w:val="Hyperlink"/>
              </w:rPr>
              <w:t>6.1</w:t>
            </w:r>
            <w:r w:rsidR="00693D6F">
              <w:rPr>
                <w:sz w:val="22"/>
                <w:szCs w:val="22"/>
                <w:lang w:eastAsia="en-GB"/>
              </w:rPr>
              <w:tab/>
            </w:r>
            <w:r w:rsidR="00693D6F" w:rsidRPr="003B4CFD">
              <w:rPr>
                <w:rStyle w:val="Hyperlink"/>
              </w:rPr>
              <w:t>Hardware Accelerator Template</w:t>
            </w:r>
            <w:r w:rsidR="00693D6F">
              <w:rPr>
                <w:webHidden/>
              </w:rPr>
              <w:tab/>
            </w:r>
            <w:r w:rsidR="00693D6F">
              <w:rPr>
                <w:webHidden/>
              </w:rPr>
              <w:fldChar w:fldCharType="begin"/>
            </w:r>
            <w:r w:rsidR="00693D6F">
              <w:rPr>
                <w:webHidden/>
              </w:rPr>
              <w:instrText xml:space="preserve"> PAGEREF _Toc424301610 \h </w:instrText>
            </w:r>
            <w:r w:rsidR="00693D6F">
              <w:rPr>
                <w:webHidden/>
              </w:rPr>
            </w:r>
            <w:r w:rsidR="00693D6F">
              <w:rPr>
                <w:webHidden/>
              </w:rPr>
              <w:fldChar w:fldCharType="separate"/>
            </w:r>
            <w:r w:rsidR="00693D6F">
              <w:rPr>
                <w:webHidden/>
              </w:rPr>
              <w:t>12</w:t>
            </w:r>
            <w:r w:rsidR="00693D6F">
              <w:rPr>
                <w:webHidden/>
              </w:rPr>
              <w:fldChar w:fldCharType="end"/>
            </w:r>
          </w:hyperlink>
        </w:p>
        <w:p w:rsidR="00693D6F" w:rsidRDefault="00B32A2E">
          <w:pPr>
            <w:pStyle w:val="TOC2"/>
            <w:rPr>
              <w:sz w:val="22"/>
              <w:szCs w:val="22"/>
              <w:lang w:eastAsia="en-GB"/>
            </w:rPr>
          </w:pPr>
          <w:hyperlink w:anchor="_Toc424301611" w:history="1">
            <w:r w:rsidR="00693D6F" w:rsidRPr="003B4CFD">
              <w:rPr>
                <w:rStyle w:val="Hyperlink"/>
              </w:rPr>
              <w:t>6.2</w:t>
            </w:r>
            <w:r w:rsidR="00693D6F">
              <w:rPr>
                <w:sz w:val="22"/>
                <w:szCs w:val="22"/>
                <w:lang w:eastAsia="en-GB"/>
              </w:rPr>
              <w:tab/>
            </w:r>
            <w:r w:rsidR="00693D6F" w:rsidRPr="003B4CFD">
              <w:rPr>
                <w:rStyle w:val="Hyperlink"/>
              </w:rPr>
              <w:t>Automation Scripts</w:t>
            </w:r>
            <w:r w:rsidR="00693D6F">
              <w:rPr>
                <w:webHidden/>
              </w:rPr>
              <w:tab/>
            </w:r>
            <w:r w:rsidR="00693D6F">
              <w:rPr>
                <w:webHidden/>
              </w:rPr>
              <w:fldChar w:fldCharType="begin"/>
            </w:r>
            <w:r w:rsidR="00693D6F">
              <w:rPr>
                <w:webHidden/>
              </w:rPr>
              <w:instrText xml:space="preserve"> PAGEREF _Toc424301611 \h </w:instrText>
            </w:r>
            <w:r w:rsidR="00693D6F">
              <w:rPr>
                <w:webHidden/>
              </w:rPr>
            </w:r>
            <w:r w:rsidR="00693D6F">
              <w:rPr>
                <w:webHidden/>
              </w:rPr>
              <w:fldChar w:fldCharType="separate"/>
            </w:r>
            <w:r w:rsidR="00693D6F">
              <w:rPr>
                <w:webHidden/>
              </w:rPr>
              <w:t>13</w:t>
            </w:r>
            <w:r w:rsidR="00693D6F">
              <w:rPr>
                <w:webHidden/>
              </w:rPr>
              <w:fldChar w:fldCharType="end"/>
            </w:r>
          </w:hyperlink>
        </w:p>
        <w:p w:rsidR="00693D6F" w:rsidRDefault="00B32A2E">
          <w:pPr>
            <w:pStyle w:val="TOC2"/>
            <w:rPr>
              <w:sz w:val="22"/>
              <w:szCs w:val="22"/>
              <w:lang w:eastAsia="en-GB"/>
            </w:rPr>
          </w:pPr>
          <w:hyperlink w:anchor="_Toc424301612" w:history="1">
            <w:r w:rsidR="00693D6F" w:rsidRPr="003B4CFD">
              <w:rPr>
                <w:rStyle w:val="Hyperlink"/>
              </w:rPr>
              <w:t>6.3</w:t>
            </w:r>
            <w:r w:rsidR="00693D6F">
              <w:rPr>
                <w:sz w:val="22"/>
                <w:szCs w:val="22"/>
                <w:lang w:eastAsia="en-GB"/>
              </w:rPr>
              <w:tab/>
            </w:r>
            <w:r w:rsidR="00693D6F" w:rsidRPr="003B4CFD">
              <w:rPr>
                <w:rStyle w:val="Hyperlink"/>
              </w:rPr>
              <w:t>Hardware Accelerator</w:t>
            </w:r>
            <w:r w:rsidR="00693D6F">
              <w:rPr>
                <w:webHidden/>
              </w:rPr>
              <w:tab/>
            </w:r>
            <w:r w:rsidR="00693D6F">
              <w:rPr>
                <w:webHidden/>
              </w:rPr>
              <w:fldChar w:fldCharType="begin"/>
            </w:r>
            <w:r w:rsidR="00693D6F">
              <w:rPr>
                <w:webHidden/>
              </w:rPr>
              <w:instrText xml:space="preserve"> PAGEREF _Toc424301612 \h </w:instrText>
            </w:r>
            <w:r w:rsidR="00693D6F">
              <w:rPr>
                <w:webHidden/>
              </w:rPr>
            </w:r>
            <w:r w:rsidR="00693D6F">
              <w:rPr>
                <w:webHidden/>
              </w:rPr>
              <w:fldChar w:fldCharType="separate"/>
            </w:r>
            <w:r w:rsidR="00693D6F">
              <w:rPr>
                <w:webHidden/>
              </w:rPr>
              <w:t>13</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13" w:history="1">
            <w:r w:rsidR="00693D6F" w:rsidRPr="003B4CFD">
              <w:rPr>
                <w:rStyle w:val="Hyperlink"/>
                <w:noProof/>
              </w:rPr>
              <w:t>7.0</w:t>
            </w:r>
            <w:r w:rsidR="00693D6F">
              <w:rPr>
                <w:noProof/>
                <w:sz w:val="22"/>
                <w:szCs w:val="22"/>
                <w:lang w:eastAsia="en-GB"/>
              </w:rPr>
              <w:tab/>
            </w:r>
            <w:r w:rsidR="00693D6F" w:rsidRPr="003B4CFD">
              <w:rPr>
                <w:rStyle w:val="Hyperlink"/>
                <w:noProof/>
              </w:rPr>
              <w:t>FPGA Management System (XilliX)</w:t>
            </w:r>
            <w:r w:rsidR="00693D6F">
              <w:rPr>
                <w:noProof/>
                <w:webHidden/>
              </w:rPr>
              <w:tab/>
            </w:r>
            <w:r w:rsidR="00693D6F">
              <w:rPr>
                <w:noProof/>
                <w:webHidden/>
              </w:rPr>
              <w:fldChar w:fldCharType="begin"/>
            </w:r>
            <w:r w:rsidR="00693D6F">
              <w:rPr>
                <w:noProof/>
                <w:webHidden/>
              </w:rPr>
              <w:instrText xml:space="preserve"> PAGEREF _Toc424301613 \h </w:instrText>
            </w:r>
            <w:r w:rsidR="00693D6F">
              <w:rPr>
                <w:noProof/>
                <w:webHidden/>
              </w:rPr>
            </w:r>
            <w:r w:rsidR="00693D6F">
              <w:rPr>
                <w:noProof/>
                <w:webHidden/>
              </w:rPr>
              <w:fldChar w:fldCharType="separate"/>
            </w:r>
            <w:r w:rsidR="00693D6F">
              <w:rPr>
                <w:noProof/>
                <w:webHidden/>
              </w:rPr>
              <w:t>14</w:t>
            </w:r>
            <w:r w:rsidR="00693D6F">
              <w:rPr>
                <w:noProof/>
                <w:webHidden/>
              </w:rPr>
              <w:fldChar w:fldCharType="end"/>
            </w:r>
          </w:hyperlink>
        </w:p>
        <w:p w:rsidR="00693D6F" w:rsidRDefault="00B32A2E">
          <w:pPr>
            <w:pStyle w:val="TOC2"/>
            <w:rPr>
              <w:sz w:val="22"/>
              <w:szCs w:val="22"/>
              <w:lang w:eastAsia="en-GB"/>
            </w:rPr>
          </w:pPr>
          <w:hyperlink w:anchor="_Toc424301614" w:history="1">
            <w:r w:rsidR="00693D6F" w:rsidRPr="003B4CFD">
              <w:rPr>
                <w:rStyle w:val="Hyperlink"/>
              </w:rPr>
              <w:t>7.1</w:t>
            </w:r>
            <w:r w:rsidR="00693D6F">
              <w:rPr>
                <w:sz w:val="22"/>
                <w:szCs w:val="22"/>
                <w:lang w:eastAsia="en-GB"/>
              </w:rPr>
              <w:tab/>
            </w:r>
            <w:r w:rsidR="00693D6F" w:rsidRPr="003B4CFD">
              <w:rPr>
                <w:rStyle w:val="Hyperlink"/>
              </w:rPr>
              <w:t>API functions</w:t>
            </w:r>
            <w:r w:rsidR="00693D6F">
              <w:rPr>
                <w:webHidden/>
              </w:rPr>
              <w:tab/>
            </w:r>
            <w:r w:rsidR="00693D6F">
              <w:rPr>
                <w:webHidden/>
              </w:rPr>
              <w:fldChar w:fldCharType="begin"/>
            </w:r>
            <w:r w:rsidR="00693D6F">
              <w:rPr>
                <w:webHidden/>
              </w:rPr>
              <w:instrText xml:space="preserve"> PAGEREF _Toc424301614 \h </w:instrText>
            </w:r>
            <w:r w:rsidR="00693D6F">
              <w:rPr>
                <w:webHidden/>
              </w:rPr>
            </w:r>
            <w:r w:rsidR="00693D6F">
              <w:rPr>
                <w:webHidden/>
              </w:rPr>
              <w:fldChar w:fldCharType="separate"/>
            </w:r>
            <w:r w:rsidR="00693D6F">
              <w:rPr>
                <w:webHidden/>
              </w:rPr>
              <w:t>15</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15" w:history="1">
            <w:r w:rsidR="00693D6F" w:rsidRPr="003B4CFD">
              <w:rPr>
                <w:rStyle w:val="Hyperlink"/>
                <w:noProof/>
              </w:rPr>
              <w:t>8.0</w:t>
            </w:r>
            <w:r w:rsidR="00693D6F">
              <w:rPr>
                <w:noProof/>
                <w:sz w:val="22"/>
                <w:szCs w:val="22"/>
                <w:lang w:eastAsia="en-GB"/>
              </w:rPr>
              <w:tab/>
            </w:r>
            <w:r w:rsidR="00693D6F" w:rsidRPr="003B4CFD">
              <w:rPr>
                <w:rStyle w:val="Hyperlink"/>
                <w:noProof/>
              </w:rPr>
              <w:t>Booting Hardware DLL from an SD Card</w:t>
            </w:r>
            <w:r w:rsidR="00693D6F">
              <w:rPr>
                <w:noProof/>
                <w:webHidden/>
              </w:rPr>
              <w:tab/>
            </w:r>
            <w:r w:rsidR="00693D6F">
              <w:rPr>
                <w:noProof/>
                <w:webHidden/>
              </w:rPr>
              <w:fldChar w:fldCharType="begin"/>
            </w:r>
            <w:r w:rsidR="00693D6F">
              <w:rPr>
                <w:noProof/>
                <w:webHidden/>
              </w:rPr>
              <w:instrText xml:space="preserve"> PAGEREF _Toc424301615 \h </w:instrText>
            </w:r>
            <w:r w:rsidR="00693D6F">
              <w:rPr>
                <w:noProof/>
                <w:webHidden/>
              </w:rPr>
            </w:r>
            <w:r w:rsidR="00693D6F">
              <w:rPr>
                <w:noProof/>
                <w:webHidden/>
              </w:rPr>
              <w:fldChar w:fldCharType="separate"/>
            </w:r>
            <w:r w:rsidR="00693D6F">
              <w:rPr>
                <w:noProof/>
                <w:webHidden/>
              </w:rPr>
              <w:t>17</w:t>
            </w:r>
            <w:r w:rsidR="00693D6F">
              <w:rPr>
                <w:noProof/>
                <w:webHidden/>
              </w:rPr>
              <w:fldChar w:fldCharType="end"/>
            </w:r>
          </w:hyperlink>
        </w:p>
        <w:p w:rsidR="00693D6F" w:rsidRDefault="00B32A2E">
          <w:pPr>
            <w:pStyle w:val="TOC2"/>
            <w:rPr>
              <w:sz w:val="22"/>
              <w:szCs w:val="22"/>
              <w:lang w:eastAsia="en-GB"/>
            </w:rPr>
          </w:pPr>
          <w:hyperlink w:anchor="_Toc424301616" w:history="1">
            <w:r w:rsidR="00693D6F" w:rsidRPr="003B4CFD">
              <w:rPr>
                <w:rStyle w:val="Hyperlink"/>
              </w:rPr>
              <w:t>8.1</w:t>
            </w:r>
            <w:r w:rsidR="00693D6F">
              <w:rPr>
                <w:sz w:val="22"/>
                <w:szCs w:val="22"/>
                <w:lang w:eastAsia="en-GB"/>
              </w:rPr>
              <w:tab/>
            </w:r>
            <w:r w:rsidR="00693D6F" w:rsidRPr="003B4CFD">
              <w:rPr>
                <w:rStyle w:val="Hyperlink"/>
              </w:rPr>
              <w:t>Zynq Boot Image</w:t>
            </w:r>
            <w:r w:rsidR="00693D6F">
              <w:rPr>
                <w:webHidden/>
              </w:rPr>
              <w:tab/>
            </w:r>
            <w:r w:rsidR="00693D6F">
              <w:rPr>
                <w:webHidden/>
              </w:rPr>
              <w:fldChar w:fldCharType="begin"/>
            </w:r>
            <w:r w:rsidR="00693D6F">
              <w:rPr>
                <w:webHidden/>
              </w:rPr>
              <w:instrText xml:space="preserve"> PAGEREF _Toc424301616 \h </w:instrText>
            </w:r>
            <w:r w:rsidR="00693D6F">
              <w:rPr>
                <w:webHidden/>
              </w:rPr>
            </w:r>
            <w:r w:rsidR="00693D6F">
              <w:rPr>
                <w:webHidden/>
              </w:rPr>
              <w:fldChar w:fldCharType="separate"/>
            </w:r>
            <w:r w:rsidR="00693D6F">
              <w:rPr>
                <w:webHidden/>
              </w:rPr>
              <w:t>17</w:t>
            </w:r>
            <w:r w:rsidR="00693D6F">
              <w:rPr>
                <w:webHidden/>
              </w:rPr>
              <w:fldChar w:fldCharType="end"/>
            </w:r>
          </w:hyperlink>
        </w:p>
        <w:p w:rsidR="00693D6F" w:rsidRDefault="00B32A2E">
          <w:pPr>
            <w:pStyle w:val="TOC2"/>
            <w:rPr>
              <w:sz w:val="22"/>
              <w:szCs w:val="22"/>
              <w:lang w:eastAsia="en-GB"/>
            </w:rPr>
          </w:pPr>
          <w:hyperlink w:anchor="_Toc424301617" w:history="1">
            <w:r w:rsidR="00693D6F" w:rsidRPr="003B4CFD">
              <w:rPr>
                <w:rStyle w:val="Hyperlink"/>
              </w:rPr>
              <w:t>8.2</w:t>
            </w:r>
            <w:r w:rsidR="00693D6F">
              <w:rPr>
                <w:sz w:val="22"/>
                <w:szCs w:val="22"/>
                <w:lang w:eastAsia="en-GB"/>
              </w:rPr>
              <w:tab/>
            </w:r>
            <w:r w:rsidR="00693D6F" w:rsidRPr="003B4CFD">
              <w:rPr>
                <w:rStyle w:val="Hyperlink"/>
              </w:rPr>
              <w:t>SD Card</w:t>
            </w:r>
            <w:r w:rsidR="00693D6F">
              <w:rPr>
                <w:webHidden/>
              </w:rPr>
              <w:tab/>
            </w:r>
            <w:r w:rsidR="00693D6F">
              <w:rPr>
                <w:webHidden/>
              </w:rPr>
              <w:fldChar w:fldCharType="begin"/>
            </w:r>
            <w:r w:rsidR="00693D6F">
              <w:rPr>
                <w:webHidden/>
              </w:rPr>
              <w:instrText xml:space="preserve"> PAGEREF _Toc424301617 \h </w:instrText>
            </w:r>
            <w:r w:rsidR="00693D6F">
              <w:rPr>
                <w:webHidden/>
              </w:rPr>
            </w:r>
            <w:r w:rsidR="00693D6F">
              <w:rPr>
                <w:webHidden/>
              </w:rPr>
              <w:fldChar w:fldCharType="separate"/>
            </w:r>
            <w:r w:rsidR="00693D6F">
              <w:rPr>
                <w:webHidden/>
              </w:rPr>
              <w:t>18</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18" w:history="1">
            <w:r w:rsidR="00693D6F" w:rsidRPr="003B4CFD">
              <w:rPr>
                <w:rStyle w:val="Hyperlink"/>
                <w:noProof/>
              </w:rPr>
              <w:t>9.0</w:t>
            </w:r>
            <w:r w:rsidR="00693D6F">
              <w:rPr>
                <w:noProof/>
                <w:sz w:val="22"/>
                <w:szCs w:val="22"/>
                <w:lang w:eastAsia="en-GB"/>
              </w:rPr>
              <w:tab/>
            </w:r>
            <w:r w:rsidR="00693D6F" w:rsidRPr="003B4CFD">
              <w:rPr>
                <w:rStyle w:val="Hyperlink"/>
                <w:noProof/>
              </w:rPr>
              <w:t>Design Considerations</w:t>
            </w:r>
            <w:r w:rsidR="00693D6F">
              <w:rPr>
                <w:noProof/>
                <w:webHidden/>
              </w:rPr>
              <w:tab/>
            </w:r>
            <w:r w:rsidR="00693D6F">
              <w:rPr>
                <w:noProof/>
                <w:webHidden/>
              </w:rPr>
              <w:fldChar w:fldCharType="begin"/>
            </w:r>
            <w:r w:rsidR="00693D6F">
              <w:rPr>
                <w:noProof/>
                <w:webHidden/>
              </w:rPr>
              <w:instrText xml:space="preserve"> PAGEREF _Toc424301618 \h </w:instrText>
            </w:r>
            <w:r w:rsidR="00693D6F">
              <w:rPr>
                <w:noProof/>
                <w:webHidden/>
              </w:rPr>
            </w:r>
            <w:r w:rsidR="00693D6F">
              <w:rPr>
                <w:noProof/>
                <w:webHidden/>
              </w:rPr>
              <w:fldChar w:fldCharType="separate"/>
            </w:r>
            <w:r w:rsidR="00693D6F">
              <w:rPr>
                <w:noProof/>
                <w:webHidden/>
              </w:rPr>
              <w:t>19</w:t>
            </w:r>
            <w:r w:rsidR="00693D6F">
              <w:rPr>
                <w:noProof/>
                <w:webHidden/>
              </w:rPr>
              <w:fldChar w:fldCharType="end"/>
            </w:r>
          </w:hyperlink>
        </w:p>
        <w:p w:rsidR="00693D6F" w:rsidRDefault="00B32A2E">
          <w:pPr>
            <w:pStyle w:val="TOC2"/>
            <w:rPr>
              <w:sz w:val="22"/>
              <w:szCs w:val="22"/>
              <w:lang w:eastAsia="en-GB"/>
            </w:rPr>
          </w:pPr>
          <w:hyperlink w:anchor="_Toc424301619" w:history="1">
            <w:r w:rsidR="00693D6F" w:rsidRPr="003B4CFD">
              <w:rPr>
                <w:rStyle w:val="Hyperlink"/>
              </w:rPr>
              <w:t>9.1</w:t>
            </w:r>
            <w:r w:rsidR="00693D6F">
              <w:rPr>
                <w:sz w:val="22"/>
                <w:szCs w:val="22"/>
                <w:lang w:eastAsia="en-GB"/>
              </w:rPr>
              <w:tab/>
            </w:r>
            <w:r w:rsidR="00693D6F" w:rsidRPr="003B4CFD">
              <w:rPr>
                <w:rStyle w:val="Hyperlink"/>
              </w:rPr>
              <w:t>Choosing the Right Evaluation Board</w:t>
            </w:r>
            <w:r w:rsidR="00693D6F">
              <w:rPr>
                <w:webHidden/>
              </w:rPr>
              <w:tab/>
            </w:r>
            <w:r w:rsidR="00693D6F">
              <w:rPr>
                <w:webHidden/>
              </w:rPr>
              <w:fldChar w:fldCharType="begin"/>
            </w:r>
            <w:r w:rsidR="00693D6F">
              <w:rPr>
                <w:webHidden/>
              </w:rPr>
              <w:instrText xml:space="preserve"> PAGEREF _Toc424301619 \h </w:instrText>
            </w:r>
            <w:r w:rsidR="00693D6F">
              <w:rPr>
                <w:webHidden/>
              </w:rPr>
            </w:r>
            <w:r w:rsidR="00693D6F">
              <w:rPr>
                <w:webHidden/>
              </w:rPr>
              <w:fldChar w:fldCharType="separate"/>
            </w:r>
            <w:r w:rsidR="00693D6F">
              <w:rPr>
                <w:webHidden/>
              </w:rPr>
              <w:t>19</w:t>
            </w:r>
            <w:r w:rsidR="00693D6F">
              <w:rPr>
                <w:webHidden/>
              </w:rPr>
              <w:fldChar w:fldCharType="end"/>
            </w:r>
          </w:hyperlink>
        </w:p>
        <w:p w:rsidR="00693D6F" w:rsidRDefault="00B32A2E">
          <w:pPr>
            <w:pStyle w:val="TOC2"/>
            <w:rPr>
              <w:sz w:val="22"/>
              <w:szCs w:val="22"/>
              <w:lang w:eastAsia="en-GB"/>
            </w:rPr>
          </w:pPr>
          <w:hyperlink w:anchor="_Toc424301620" w:history="1">
            <w:r w:rsidR="00693D6F" w:rsidRPr="003B4CFD">
              <w:rPr>
                <w:rStyle w:val="Hyperlink"/>
              </w:rPr>
              <w:t>9.2</w:t>
            </w:r>
            <w:r w:rsidR="00693D6F">
              <w:rPr>
                <w:sz w:val="22"/>
                <w:szCs w:val="22"/>
                <w:lang w:eastAsia="en-GB"/>
              </w:rPr>
              <w:tab/>
            </w:r>
            <w:r w:rsidR="00693D6F" w:rsidRPr="003B4CFD">
              <w:rPr>
                <w:rStyle w:val="Hyperlink"/>
              </w:rPr>
              <w:t>Selecting a Suitable AMBA interconnect</w:t>
            </w:r>
            <w:r w:rsidR="00693D6F">
              <w:rPr>
                <w:webHidden/>
              </w:rPr>
              <w:tab/>
            </w:r>
            <w:r w:rsidR="00693D6F">
              <w:rPr>
                <w:webHidden/>
              </w:rPr>
              <w:fldChar w:fldCharType="begin"/>
            </w:r>
            <w:r w:rsidR="00693D6F">
              <w:rPr>
                <w:webHidden/>
              </w:rPr>
              <w:instrText xml:space="preserve"> PAGEREF _Toc424301620 \h </w:instrText>
            </w:r>
            <w:r w:rsidR="00693D6F">
              <w:rPr>
                <w:webHidden/>
              </w:rPr>
            </w:r>
            <w:r w:rsidR="00693D6F">
              <w:rPr>
                <w:webHidden/>
              </w:rPr>
              <w:fldChar w:fldCharType="separate"/>
            </w:r>
            <w:r w:rsidR="00693D6F">
              <w:rPr>
                <w:webHidden/>
              </w:rPr>
              <w:t>19</w:t>
            </w:r>
            <w:r w:rsidR="00693D6F">
              <w:rPr>
                <w:webHidden/>
              </w:rPr>
              <w:fldChar w:fldCharType="end"/>
            </w:r>
          </w:hyperlink>
        </w:p>
        <w:p w:rsidR="00693D6F" w:rsidRDefault="00B32A2E">
          <w:pPr>
            <w:pStyle w:val="TOC2"/>
            <w:rPr>
              <w:sz w:val="22"/>
              <w:szCs w:val="22"/>
              <w:lang w:eastAsia="en-GB"/>
            </w:rPr>
          </w:pPr>
          <w:hyperlink w:anchor="_Toc424301621" w:history="1">
            <w:r w:rsidR="00693D6F" w:rsidRPr="003B4CFD">
              <w:rPr>
                <w:rStyle w:val="Hyperlink"/>
              </w:rPr>
              <w:t>9.3</w:t>
            </w:r>
            <w:r w:rsidR="00693D6F">
              <w:rPr>
                <w:sz w:val="22"/>
                <w:szCs w:val="22"/>
                <w:lang w:eastAsia="en-GB"/>
              </w:rPr>
              <w:tab/>
            </w:r>
            <w:r w:rsidR="00693D6F" w:rsidRPr="003B4CFD">
              <w:rPr>
                <w:rStyle w:val="Hyperlink"/>
              </w:rPr>
              <w:t>Deciding How to Partition the FPGA Configuration</w:t>
            </w:r>
            <w:r w:rsidR="00693D6F">
              <w:rPr>
                <w:webHidden/>
              </w:rPr>
              <w:tab/>
            </w:r>
            <w:r w:rsidR="00693D6F">
              <w:rPr>
                <w:webHidden/>
              </w:rPr>
              <w:fldChar w:fldCharType="begin"/>
            </w:r>
            <w:r w:rsidR="00693D6F">
              <w:rPr>
                <w:webHidden/>
              </w:rPr>
              <w:instrText xml:space="preserve"> PAGEREF _Toc424301621 \h </w:instrText>
            </w:r>
            <w:r w:rsidR="00693D6F">
              <w:rPr>
                <w:webHidden/>
              </w:rPr>
            </w:r>
            <w:r w:rsidR="00693D6F">
              <w:rPr>
                <w:webHidden/>
              </w:rPr>
              <w:fldChar w:fldCharType="separate"/>
            </w:r>
            <w:r w:rsidR="00693D6F">
              <w:rPr>
                <w:webHidden/>
              </w:rPr>
              <w:t>20</w:t>
            </w:r>
            <w:r w:rsidR="00693D6F">
              <w:rPr>
                <w:webHidden/>
              </w:rPr>
              <w:fldChar w:fldCharType="end"/>
            </w:r>
          </w:hyperlink>
        </w:p>
        <w:p w:rsidR="00693D6F" w:rsidRDefault="00B32A2E">
          <w:pPr>
            <w:pStyle w:val="TOC2"/>
            <w:rPr>
              <w:sz w:val="22"/>
              <w:szCs w:val="22"/>
              <w:lang w:eastAsia="en-GB"/>
            </w:rPr>
          </w:pPr>
          <w:hyperlink w:anchor="_Toc424301622" w:history="1">
            <w:r w:rsidR="00693D6F" w:rsidRPr="003B4CFD">
              <w:rPr>
                <w:rStyle w:val="Hyperlink"/>
              </w:rPr>
              <w:t>9.4</w:t>
            </w:r>
            <w:r w:rsidR="00693D6F">
              <w:rPr>
                <w:sz w:val="22"/>
                <w:szCs w:val="22"/>
                <w:lang w:eastAsia="en-GB"/>
              </w:rPr>
              <w:tab/>
            </w:r>
            <w:r w:rsidR="00693D6F" w:rsidRPr="003B4CFD">
              <w:rPr>
                <w:rStyle w:val="Hyperlink"/>
              </w:rPr>
              <w:t>Assigning Address Spaces to Reconfigurable Partitions</w:t>
            </w:r>
            <w:r w:rsidR="00693D6F">
              <w:rPr>
                <w:webHidden/>
              </w:rPr>
              <w:tab/>
            </w:r>
            <w:r w:rsidR="00693D6F">
              <w:rPr>
                <w:webHidden/>
              </w:rPr>
              <w:fldChar w:fldCharType="begin"/>
            </w:r>
            <w:r w:rsidR="00693D6F">
              <w:rPr>
                <w:webHidden/>
              </w:rPr>
              <w:instrText xml:space="preserve"> PAGEREF _Toc424301622 \h </w:instrText>
            </w:r>
            <w:r w:rsidR="00693D6F">
              <w:rPr>
                <w:webHidden/>
              </w:rPr>
            </w:r>
            <w:r w:rsidR="00693D6F">
              <w:rPr>
                <w:webHidden/>
              </w:rPr>
              <w:fldChar w:fldCharType="separate"/>
            </w:r>
            <w:r w:rsidR="00693D6F">
              <w:rPr>
                <w:webHidden/>
              </w:rPr>
              <w:t>20</w:t>
            </w:r>
            <w:r w:rsidR="00693D6F">
              <w:rPr>
                <w:webHidden/>
              </w:rPr>
              <w:fldChar w:fldCharType="end"/>
            </w:r>
          </w:hyperlink>
        </w:p>
        <w:p w:rsidR="00693D6F" w:rsidRDefault="00B32A2E">
          <w:pPr>
            <w:pStyle w:val="TOC2"/>
            <w:rPr>
              <w:sz w:val="22"/>
              <w:szCs w:val="22"/>
              <w:lang w:eastAsia="en-GB"/>
            </w:rPr>
          </w:pPr>
          <w:hyperlink w:anchor="_Toc424301623" w:history="1">
            <w:r w:rsidR="00693D6F" w:rsidRPr="003B4CFD">
              <w:rPr>
                <w:rStyle w:val="Hyperlink"/>
              </w:rPr>
              <w:t>9.5</w:t>
            </w:r>
            <w:r w:rsidR="00693D6F">
              <w:rPr>
                <w:sz w:val="22"/>
                <w:szCs w:val="22"/>
                <w:lang w:eastAsia="en-GB"/>
              </w:rPr>
              <w:tab/>
            </w:r>
            <w:r w:rsidR="00693D6F" w:rsidRPr="003B4CFD">
              <w:rPr>
                <w:rStyle w:val="Hyperlink"/>
              </w:rPr>
              <w:t>Accessing Hardware Accelerators from Linux</w:t>
            </w:r>
            <w:r w:rsidR="00693D6F">
              <w:rPr>
                <w:webHidden/>
              </w:rPr>
              <w:tab/>
            </w:r>
            <w:r w:rsidR="00693D6F">
              <w:rPr>
                <w:webHidden/>
              </w:rPr>
              <w:fldChar w:fldCharType="begin"/>
            </w:r>
            <w:r w:rsidR="00693D6F">
              <w:rPr>
                <w:webHidden/>
              </w:rPr>
              <w:instrText xml:space="preserve"> PAGEREF _Toc424301623 \h </w:instrText>
            </w:r>
            <w:r w:rsidR="00693D6F">
              <w:rPr>
                <w:webHidden/>
              </w:rPr>
            </w:r>
            <w:r w:rsidR="00693D6F">
              <w:rPr>
                <w:webHidden/>
              </w:rPr>
              <w:fldChar w:fldCharType="separate"/>
            </w:r>
            <w:r w:rsidR="00693D6F">
              <w:rPr>
                <w:webHidden/>
              </w:rPr>
              <w:t>21</w:t>
            </w:r>
            <w:r w:rsidR="00693D6F">
              <w:rPr>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24" w:history="1">
            <w:r w:rsidR="00693D6F" w:rsidRPr="003B4CFD">
              <w:rPr>
                <w:rStyle w:val="Hyperlink"/>
                <w:noProof/>
              </w:rPr>
              <w:t>10.0</w:t>
            </w:r>
            <w:r w:rsidR="00693D6F">
              <w:rPr>
                <w:noProof/>
                <w:sz w:val="22"/>
                <w:szCs w:val="22"/>
                <w:lang w:eastAsia="en-GB"/>
              </w:rPr>
              <w:tab/>
            </w:r>
            <w:r w:rsidR="00693D6F" w:rsidRPr="003B4CFD">
              <w:rPr>
                <w:rStyle w:val="Hyperlink"/>
                <w:noProof/>
              </w:rPr>
              <w:t>Performance Analysis</w:t>
            </w:r>
            <w:r w:rsidR="00693D6F">
              <w:rPr>
                <w:noProof/>
                <w:webHidden/>
              </w:rPr>
              <w:tab/>
            </w:r>
            <w:r w:rsidR="00693D6F">
              <w:rPr>
                <w:noProof/>
                <w:webHidden/>
              </w:rPr>
              <w:fldChar w:fldCharType="begin"/>
            </w:r>
            <w:r w:rsidR="00693D6F">
              <w:rPr>
                <w:noProof/>
                <w:webHidden/>
              </w:rPr>
              <w:instrText xml:space="preserve"> PAGEREF _Toc424301624 \h </w:instrText>
            </w:r>
            <w:r w:rsidR="00693D6F">
              <w:rPr>
                <w:noProof/>
                <w:webHidden/>
              </w:rPr>
            </w:r>
            <w:r w:rsidR="00693D6F">
              <w:rPr>
                <w:noProof/>
                <w:webHidden/>
              </w:rPr>
              <w:fldChar w:fldCharType="separate"/>
            </w:r>
            <w:r w:rsidR="00693D6F">
              <w:rPr>
                <w:noProof/>
                <w:webHidden/>
              </w:rPr>
              <w:t>22</w:t>
            </w:r>
            <w:r w:rsidR="00693D6F">
              <w:rPr>
                <w:noProof/>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25" w:history="1">
            <w:r w:rsidR="00693D6F" w:rsidRPr="003B4CFD">
              <w:rPr>
                <w:rStyle w:val="Hyperlink"/>
                <w:noProof/>
              </w:rPr>
              <w:t>11.0</w:t>
            </w:r>
            <w:r w:rsidR="00693D6F">
              <w:rPr>
                <w:noProof/>
                <w:sz w:val="22"/>
                <w:szCs w:val="22"/>
                <w:lang w:eastAsia="en-GB"/>
              </w:rPr>
              <w:tab/>
            </w:r>
            <w:r w:rsidR="00693D6F" w:rsidRPr="003B4CFD">
              <w:rPr>
                <w:rStyle w:val="Hyperlink"/>
                <w:noProof/>
              </w:rPr>
              <w:t>Current System Limitations and Future Development</w:t>
            </w:r>
            <w:r w:rsidR="00693D6F">
              <w:rPr>
                <w:noProof/>
                <w:webHidden/>
              </w:rPr>
              <w:tab/>
            </w:r>
            <w:r w:rsidR="00693D6F">
              <w:rPr>
                <w:noProof/>
                <w:webHidden/>
              </w:rPr>
              <w:fldChar w:fldCharType="begin"/>
            </w:r>
            <w:r w:rsidR="00693D6F">
              <w:rPr>
                <w:noProof/>
                <w:webHidden/>
              </w:rPr>
              <w:instrText xml:space="preserve"> PAGEREF _Toc424301625 \h </w:instrText>
            </w:r>
            <w:r w:rsidR="00693D6F">
              <w:rPr>
                <w:noProof/>
                <w:webHidden/>
              </w:rPr>
            </w:r>
            <w:r w:rsidR="00693D6F">
              <w:rPr>
                <w:noProof/>
                <w:webHidden/>
              </w:rPr>
              <w:fldChar w:fldCharType="separate"/>
            </w:r>
            <w:r w:rsidR="00693D6F">
              <w:rPr>
                <w:noProof/>
                <w:webHidden/>
              </w:rPr>
              <w:t>23</w:t>
            </w:r>
            <w:r w:rsidR="00693D6F">
              <w:rPr>
                <w:noProof/>
                <w:webHidden/>
              </w:rPr>
              <w:fldChar w:fldCharType="end"/>
            </w:r>
          </w:hyperlink>
        </w:p>
        <w:p w:rsidR="00693D6F" w:rsidRDefault="00B32A2E">
          <w:pPr>
            <w:pStyle w:val="TOC1"/>
            <w:tabs>
              <w:tab w:val="left" w:pos="660"/>
              <w:tab w:val="right" w:leader="dot" w:pos="8296"/>
            </w:tabs>
            <w:rPr>
              <w:noProof/>
              <w:sz w:val="22"/>
              <w:szCs w:val="22"/>
              <w:lang w:eastAsia="en-GB"/>
            </w:rPr>
          </w:pPr>
          <w:hyperlink w:anchor="_Toc424301626" w:history="1">
            <w:r w:rsidR="00693D6F" w:rsidRPr="003B4CFD">
              <w:rPr>
                <w:rStyle w:val="Hyperlink"/>
                <w:noProof/>
              </w:rPr>
              <w:t>12.0</w:t>
            </w:r>
            <w:r w:rsidR="00693D6F">
              <w:rPr>
                <w:noProof/>
                <w:sz w:val="22"/>
                <w:szCs w:val="22"/>
                <w:lang w:eastAsia="en-GB"/>
              </w:rPr>
              <w:tab/>
            </w:r>
            <w:r w:rsidR="00693D6F" w:rsidRPr="003B4CFD">
              <w:rPr>
                <w:rStyle w:val="Hyperlink"/>
                <w:noProof/>
              </w:rPr>
              <w:t>References</w:t>
            </w:r>
            <w:r w:rsidR="00693D6F">
              <w:rPr>
                <w:noProof/>
                <w:webHidden/>
              </w:rPr>
              <w:tab/>
            </w:r>
            <w:r w:rsidR="00693D6F">
              <w:rPr>
                <w:noProof/>
                <w:webHidden/>
              </w:rPr>
              <w:fldChar w:fldCharType="begin"/>
            </w:r>
            <w:r w:rsidR="00693D6F">
              <w:rPr>
                <w:noProof/>
                <w:webHidden/>
              </w:rPr>
              <w:instrText xml:space="preserve"> PAGEREF _Toc424301626 \h </w:instrText>
            </w:r>
            <w:r w:rsidR="00693D6F">
              <w:rPr>
                <w:noProof/>
                <w:webHidden/>
              </w:rPr>
            </w:r>
            <w:r w:rsidR="00693D6F">
              <w:rPr>
                <w:noProof/>
                <w:webHidden/>
              </w:rPr>
              <w:fldChar w:fldCharType="separate"/>
            </w:r>
            <w:r w:rsidR="00693D6F">
              <w:rPr>
                <w:noProof/>
                <w:webHidden/>
              </w:rPr>
              <w:t>24</w:t>
            </w:r>
            <w:r w:rsidR="00693D6F">
              <w:rPr>
                <w:noProof/>
                <w:webHidden/>
              </w:rPr>
              <w:fldChar w:fldCharType="end"/>
            </w:r>
          </w:hyperlink>
        </w:p>
        <w:p w:rsidR="00693D6F" w:rsidRDefault="00B32A2E">
          <w:pPr>
            <w:pStyle w:val="TOC1"/>
            <w:tabs>
              <w:tab w:val="left" w:pos="1540"/>
              <w:tab w:val="right" w:leader="dot" w:pos="8296"/>
            </w:tabs>
            <w:rPr>
              <w:noProof/>
              <w:sz w:val="22"/>
              <w:szCs w:val="22"/>
              <w:lang w:eastAsia="en-GB"/>
            </w:rPr>
          </w:pPr>
          <w:hyperlink w:anchor="_Toc424301627" w:history="1">
            <w:r w:rsidR="00693D6F" w:rsidRPr="003B4CFD">
              <w:rPr>
                <w:rStyle w:val="Hyperlink"/>
                <w:noProof/>
              </w:rPr>
              <w:t>Appendix A.</w:t>
            </w:r>
            <w:r w:rsidR="00693D6F">
              <w:rPr>
                <w:noProof/>
                <w:sz w:val="22"/>
                <w:szCs w:val="22"/>
                <w:lang w:eastAsia="en-GB"/>
              </w:rPr>
              <w:tab/>
            </w:r>
            <w:r w:rsidR="00693D6F" w:rsidRPr="003B4CFD">
              <w:rPr>
                <w:rStyle w:val="Hyperlink"/>
                <w:noProof/>
              </w:rPr>
              <w:t>Terminology</w:t>
            </w:r>
            <w:r w:rsidR="00693D6F">
              <w:rPr>
                <w:noProof/>
                <w:webHidden/>
              </w:rPr>
              <w:tab/>
            </w:r>
            <w:r w:rsidR="00693D6F">
              <w:rPr>
                <w:noProof/>
                <w:webHidden/>
              </w:rPr>
              <w:fldChar w:fldCharType="begin"/>
            </w:r>
            <w:r w:rsidR="00693D6F">
              <w:rPr>
                <w:noProof/>
                <w:webHidden/>
              </w:rPr>
              <w:instrText xml:space="preserve"> PAGEREF _Toc424301627 \h </w:instrText>
            </w:r>
            <w:r w:rsidR="00693D6F">
              <w:rPr>
                <w:noProof/>
                <w:webHidden/>
              </w:rPr>
            </w:r>
            <w:r w:rsidR="00693D6F">
              <w:rPr>
                <w:noProof/>
                <w:webHidden/>
              </w:rPr>
              <w:fldChar w:fldCharType="separate"/>
            </w:r>
            <w:r w:rsidR="00693D6F">
              <w:rPr>
                <w:noProof/>
                <w:webHidden/>
              </w:rPr>
              <w:t>26</w:t>
            </w:r>
            <w:r w:rsidR="00693D6F">
              <w:rPr>
                <w:noProof/>
                <w:webHidden/>
              </w:rPr>
              <w:fldChar w:fldCharType="end"/>
            </w:r>
          </w:hyperlink>
        </w:p>
        <w:p w:rsidR="00693D6F" w:rsidRDefault="00B32A2E">
          <w:pPr>
            <w:pStyle w:val="TOC1"/>
            <w:tabs>
              <w:tab w:val="left" w:pos="1540"/>
              <w:tab w:val="right" w:leader="dot" w:pos="8296"/>
            </w:tabs>
            <w:rPr>
              <w:noProof/>
              <w:sz w:val="22"/>
              <w:szCs w:val="22"/>
              <w:lang w:eastAsia="en-GB"/>
            </w:rPr>
          </w:pPr>
          <w:hyperlink w:anchor="_Toc424301628" w:history="1">
            <w:r w:rsidR="00693D6F" w:rsidRPr="003B4CFD">
              <w:rPr>
                <w:rStyle w:val="Hyperlink"/>
                <w:noProof/>
              </w:rPr>
              <w:t>Appendix B.</w:t>
            </w:r>
            <w:r w:rsidR="00693D6F">
              <w:rPr>
                <w:noProof/>
                <w:sz w:val="22"/>
                <w:szCs w:val="22"/>
                <w:lang w:eastAsia="en-GB"/>
              </w:rPr>
              <w:tab/>
            </w:r>
            <w:r w:rsidR="00693D6F" w:rsidRPr="003B4CFD">
              <w:rPr>
                <w:rStyle w:val="Hyperlink"/>
                <w:noProof/>
              </w:rPr>
              <w:t>User Guide</w:t>
            </w:r>
            <w:r w:rsidR="00693D6F">
              <w:rPr>
                <w:noProof/>
                <w:webHidden/>
              </w:rPr>
              <w:tab/>
            </w:r>
            <w:r w:rsidR="00693D6F">
              <w:rPr>
                <w:noProof/>
                <w:webHidden/>
              </w:rPr>
              <w:fldChar w:fldCharType="begin"/>
            </w:r>
            <w:r w:rsidR="00693D6F">
              <w:rPr>
                <w:noProof/>
                <w:webHidden/>
              </w:rPr>
              <w:instrText xml:space="preserve"> PAGEREF _Toc424301628 \h </w:instrText>
            </w:r>
            <w:r w:rsidR="00693D6F">
              <w:rPr>
                <w:noProof/>
                <w:webHidden/>
              </w:rPr>
            </w:r>
            <w:r w:rsidR="00693D6F">
              <w:rPr>
                <w:noProof/>
                <w:webHidden/>
              </w:rPr>
              <w:fldChar w:fldCharType="separate"/>
            </w:r>
            <w:r w:rsidR="00693D6F">
              <w:rPr>
                <w:noProof/>
                <w:webHidden/>
              </w:rPr>
              <w:t>38</w:t>
            </w:r>
            <w:r w:rsidR="00693D6F">
              <w:rPr>
                <w:noProof/>
                <w:webHidden/>
              </w:rPr>
              <w:fldChar w:fldCharType="end"/>
            </w:r>
          </w:hyperlink>
        </w:p>
        <w:p w:rsidR="00693D6F" w:rsidRDefault="00B32A2E">
          <w:pPr>
            <w:pStyle w:val="TOC1"/>
            <w:tabs>
              <w:tab w:val="left" w:pos="1540"/>
              <w:tab w:val="right" w:leader="dot" w:pos="8296"/>
            </w:tabs>
            <w:rPr>
              <w:noProof/>
              <w:sz w:val="22"/>
              <w:szCs w:val="22"/>
              <w:lang w:eastAsia="en-GB"/>
            </w:rPr>
          </w:pPr>
          <w:hyperlink w:anchor="_Toc424301629" w:history="1">
            <w:r w:rsidR="00693D6F" w:rsidRPr="003B4CFD">
              <w:rPr>
                <w:rStyle w:val="Hyperlink"/>
                <w:noProof/>
              </w:rPr>
              <w:t>Appendix C.</w:t>
            </w:r>
            <w:r w:rsidR="00693D6F">
              <w:rPr>
                <w:noProof/>
                <w:sz w:val="22"/>
                <w:szCs w:val="22"/>
                <w:lang w:eastAsia="en-GB"/>
              </w:rPr>
              <w:tab/>
            </w:r>
            <w:r w:rsidR="00693D6F" w:rsidRPr="003B4CFD">
              <w:rPr>
                <w:rStyle w:val="Hyperlink"/>
                <w:noProof/>
              </w:rPr>
              <w:t>Project Construction Guide</w:t>
            </w:r>
            <w:r w:rsidR="00693D6F">
              <w:rPr>
                <w:noProof/>
                <w:webHidden/>
              </w:rPr>
              <w:tab/>
            </w:r>
            <w:r w:rsidR="00693D6F">
              <w:rPr>
                <w:noProof/>
                <w:webHidden/>
              </w:rPr>
              <w:fldChar w:fldCharType="begin"/>
            </w:r>
            <w:r w:rsidR="00693D6F">
              <w:rPr>
                <w:noProof/>
                <w:webHidden/>
              </w:rPr>
              <w:instrText xml:space="preserve"> PAGEREF _Toc424301629 \h </w:instrText>
            </w:r>
            <w:r w:rsidR="00693D6F">
              <w:rPr>
                <w:noProof/>
                <w:webHidden/>
              </w:rPr>
            </w:r>
            <w:r w:rsidR="00693D6F">
              <w:rPr>
                <w:noProof/>
                <w:webHidden/>
              </w:rPr>
              <w:fldChar w:fldCharType="separate"/>
            </w:r>
            <w:r w:rsidR="00693D6F">
              <w:rPr>
                <w:noProof/>
                <w:webHidden/>
              </w:rPr>
              <w:t>39</w:t>
            </w:r>
            <w:r w:rsidR="00693D6F">
              <w:rPr>
                <w:noProof/>
                <w:webHidden/>
              </w:rPr>
              <w:fldChar w:fldCharType="end"/>
            </w:r>
          </w:hyperlink>
        </w:p>
        <w:p w:rsidR="00596D50" w:rsidRDefault="00596D50" w:rsidP="00894731">
          <w:r>
            <w:fldChar w:fldCharType="end"/>
          </w:r>
        </w:p>
      </w:sdtContent>
    </w:sdt>
    <w:sdt>
      <w:sdtPr>
        <w:rPr>
          <w:rFonts w:asciiTheme="minorHAnsi" w:eastAsiaTheme="minorEastAsia" w:hAnsiTheme="minorHAnsi" w:cstheme="minorBidi"/>
          <w:b w:val="0"/>
          <w:bCs w:val="0"/>
          <w:kern w:val="0"/>
          <w:sz w:val="24"/>
          <w:szCs w:val="24"/>
        </w:rPr>
        <w:id w:val="1253249191"/>
        <w:docPartObj>
          <w:docPartGallery w:val="Table of Contents"/>
          <w:docPartUnique/>
        </w:docPartObj>
      </w:sdtPr>
      <w:sdtEndPr/>
      <w:sdtContent>
        <w:p w:rsidR="00596D50" w:rsidRDefault="00596D50" w:rsidP="005F2D0D">
          <w:pPr>
            <w:pStyle w:val="TOFHeading"/>
          </w:pPr>
          <w:r>
            <w:t>T</w:t>
          </w:r>
          <w:r w:rsidRPr="00894731">
            <w:t xml:space="preserve">able of </w:t>
          </w:r>
          <w:r w:rsidRPr="005F2D0D">
            <w:t>Figures</w:t>
          </w:r>
        </w:p>
        <w:p w:rsidR="00693D6F" w:rsidRDefault="00596D50">
          <w:pPr>
            <w:pStyle w:val="TableofFigures"/>
            <w:tabs>
              <w:tab w:val="right" w:leader="dot" w:pos="8296"/>
            </w:tabs>
            <w:rPr>
              <w:noProof/>
              <w:sz w:val="22"/>
              <w:szCs w:val="22"/>
              <w:lang w:eastAsia="en-GB"/>
            </w:rPr>
          </w:pPr>
          <w:r>
            <w:fldChar w:fldCharType="begin"/>
          </w:r>
          <w:r>
            <w:instrText xml:space="preserve"> TOC \h \z \c "Figure" </w:instrText>
          </w:r>
          <w:r>
            <w:fldChar w:fldCharType="separate"/>
          </w:r>
          <w:hyperlink w:anchor="_Toc424301630" w:history="1">
            <w:r w:rsidR="00693D6F" w:rsidRPr="00677A30">
              <w:rPr>
                <w:rStyle w:val="Hyperlink"/>
                <w:noProof/>
              </w:rPr>
              <w:t>Figure 1: Block Diagram of a non</w:t>
            </w:r>
            <w:r w:rsidR="00693D6F" w:rsidRPr="00677A30">
              <w:rPr>
                <w:rStyle w:val="Hyperlink"/>
                <w:noProof/>
              </w:rPr>
              <w:noBreakHyphen/>
              <w:t>reconfigurable VDH Design</w:t>
            </w:r>
            <w:r w:rsidR="00693D6F">
              <w:rPr>
                <w:noProof/>
                <w:webHidden/>
              </w:rPr>
              <w:tab/>
            </w:r>
            <w:r w:rsidR="00693D6F">
              <w:rPr>
                <w:noProof/>
                <w:webHidden/>
              </w:rPr>
              <w:fldChar w:fldCharType="begin"/>
            </w:r>
            <w:r w:rsidR="00693D6F">
              <w:rPr>
                <w:noProof/>
                <w:webHidden/>
              </w:rPr>
              <w:instrText xml:space="preserve"> PAGEREF _Toc424301630 \h </w:instrText>
            </w:r>
            <w:r w:rsidR="00693D6F">
              <w:rPr>
                <w:noProof/>
                <w:webHidden/>
              </w:rPr>
            </w:r>
            <w:r w:rsidR="00693D6F">
              <w:rPr>
                <w:noProof/>
                <w:webHidden/>
              </w:rPr>
              <w:fldChar w:fldCharType="separate"/>
            </w:r>
            <w:r w:rsidR="00693D6F">
              <w:rPr>
                <w:noProof/>
                <w:webHidden/>
              </w:rPr>
              <w:t>4</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1" w:history="1">
            <w:r w:rsidR="00693D6F" w:rsidRPr="00677A30">
              <w:rPr>
                <w:rStyle w:val="Hyperlink"/>
                <w:noProof/>
              </w:rPr>
              <w:t>Figure 2: Block Diagram of a conventionally reconfigurable VDH Design</w:t>
            </w:r>
            <w:r w:rsidR="00693D6F">
              <w:rPr>
                <w:noProof/>
                <w:webHidden/>
              </w:rPr>
              <w:tab/>
            </w:r>
            <w:r w:rsidR="00693D6F">
              <w:rPr>
                <w:noProof/>
                <w:webHidden/>
              </w:rPr>
              <w:fldChar w:fldCharType="begin"/>
            </w:r>
            <w:r w:rsidR="00693D6F">
              <w:rPr>
                <w:noProof/>
                <w:webHidden/>
              </w:rPr>
              <w:instrText xml:space="preserve"> PAGEREF _Toc424301631 \h </w:instrText>
            </w:r>
            <w:r w:rsidR="00693D6F">
              <w:rPr>
                <w:noProof/>
                <w:webHidden/>
              </w:rPr>
            </w:r>
            <w:r w:rsidR="00693D6F">
              <w:rPr>
                <w:noProof/>
                <w:webHidden/>
              </w:rPr>
              <w:fldChar w:fldCharType="separate"/>
            </w:r>
            <w:r w:rsidR="00693D6F">
              <w:rPr>
                <w:noProof/>
                <w:webHidden/>
              </w:rPr>
              <w:t>5</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2" w:history="1">
            <w:r w:rsidR="00693D6F" w:rsidRPr="00677A30">
              <w:rPr>
                <w:rStyle w:val="Hyperlink"/>
                <w:noProof/>
              </w:rPr>
              <w:t>Figure 3: Block Diagram of a Partially Reconfigurable VDH Design</w:t>
            </w:r>
            <w:r w:rsidR="00693D6F">
              <w:rPr>
                <w:noProof/>
                <w:webHidden/>
              </w:rPr>
              <w:tab/>
            </w:r>
            <w:r w:rsidR="00693D6F">
              <w:rPr>
                <w:noProof/>
                <w:webHidden/>
              </w:rPr>
              <w:fldChar w:fldCharType="begin"/>
            </w:r>
            <w:r w:rsidR="00693D6F">
              <w:rPr>
                <w:noProof/>
                <w:webHidden/>
              </w:rPr>
              <w:instrText xml:space="preserve"> PAGEREF _Toc424301632 \h </w:instrText>
            </w:r>
            <w:r w:rsidR="00693D6F">
              <w:rPr>
                <w:noProof/>
                <w:webHidden/>
              </w:rPr>
            </w:r>
            <w:r w:rsidR="00693D6F">
              <w:rPr>
                <w:noProof/>
                <w:webHidden/>
              </w:rPr>
              <w:fldChar w:fldCharType="separate"/>
            </w:r>
            <w:r w:rsidR="00693D6F">
              <w:rPr>
                <w:noProof/>
                <w:webHidden/>
              </w:rPr>
              <w:t>6</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3" w:history="1">
            <w:r w:rsidR="00693D6F" w:rsidRPr="00677A30">
              <w:rPr>
                <w:rStyle w:val="Hyperlink"/>
                <w:noProof/>
              </w:rPr>
              <w:t>Figure 4: Flow Diagram of Hardware DLL: Project Overview</w:t>
            </w:r>
            <w:r w:rsidR="00693D6F">
              <w:rPr>
                <w:noProof/>
                <w:webHidden/>
              </w:rPr>
              <w:tab/>
            </w:r>
            <w:r w:rsidR="00693D6F">
              <w:rPr>
                <w:noProof/>
                <w:webHidden/>
              </w:rPr>
              <w:fldChar w:fldCharType="begin"/>
            </w:r>
            <w:r w:rsidR="00693D6F">
              <w:rPr>
                <w:noProof/>
                <w:webHidden/>
              </w:rPr>
              <w:instrText xml:space="preserve"> PAGEREF _Toc424301633 \h </w:instrText>
            </w:r>
            <w:r w:rsidR="00693D6F">
              <w:rPr>
                <w:noProof/>
                <w:webHidden/>
              </w:rPr>
            </w:r>
            <w:r w:rsidR="00693D6F">
              <w:rPr>
                <w:noProof/>
                <w:webHidden/>
              </w:rPr>
              <w:fldChar w:fldCharType="separate"/>
            </w:r>
            <w:r w:rsidR="00693D6F">
              <w:rPr>
                <w:noProof/>
                <w:webHidden/>
              </w:rPr>
              <w:t>9</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4" w:history="1">
            <w:r w:rsidR="00693D6F" w:rsidRPr="00677A30">
              <w:rPr>
                <w:rStyle w:val="Hyperlink"/>
                <w:noProof/>
              </w:rPr>
              <w:t>Figure 5: Flow Diagram of Hardware DLL: Creating the Toolkit</w:t>
            </w:r>
            <w:r w:rsidR="00693D6F">
              <w:rPr>
                <w:noProof/>
                <w:webHidden/>
              </w:rPr>
              <w:tab/>
            </w:r>
            <w:r w:rsidR="00693D6F">
              <w:rPr>
                <w:noProof/>
                <w:webHidden/>
              </w:rPr>
              <w:fldChar w:fldCharType="begin"/>
            </w:r>
            <w:r w:rsidR="00693D6F">
              <w:rPr>
                <w:noProof/>
                <w:webHidden/>
              </w:rPr>
              <w:instrText xml:space="preserve"> PAGEREF _Toc424301634 \h </w:instrText>
            </w:r>
            <w:r w:rsidR="00693D6F">
              <w:rPr>
                <w:noProof/>
                <w:webHidden/>
              </w:rPr>
            </w:r>
            <w:r w:rsidR="00693D6F">
              <w:rPr>
                <w:noProof/>
                <w:webHidden/>
              </w:rPr>
              <w:fldChar w:fldCharType="separate"/>
            </w:r>
            <w:r w:rsidR="00693D6F">
              <w:rPr>
                <w:noProof/>
                <w:webHidden/>
              </w:rPr>
              <w:t>10</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5" w:history="1">
            <w:r w:rsidR="00693D6F" w:rsidRPr="00677A30">
              <w:rPr>
                <w:rStyle w:val="Hyperlink"/>
                <w:noProof/>
              </w:rPr>
              <w:t>Figure 6: Flow Diagram of Hardware DLL: Using the Toolkit</w:t>
            </w:r>
            <w:r w:rsidR="00693D6F">
              <w:rPr>
                <w:noProof/>
                <w:webHidden/>
              </w:rPr>
              <w:tab/>
            </w:r>
            <w:r w:rsidR="00693D6F">
              <w:rPr>
                <w:noProof/>
                <w:webHidden/>
              </w:rPr>
              <w:fldChar w:fldCharType="begin"/>
            </w:r>
            <w:r w:rsidR="00693D6F">
              <w:rPr>
                <w:noProof/>
                <w:webHidden/>
              </w:rPr>
              <w:instrText xml:space="preserve"> PAGEREF _Toc424301635 \h </w:instrText>
            </w:r>
            <w:r w:rsidR="00693D6F">
              <w:rPr>
                <w:noProof/>
                <w:webHidden/>
              </w:rPr>
            </w:r>
            <w:r w:rsidR="00693D6F">
              <w:rPr>
                <w:noProof/>
                <w:webHidden/>
              </w:rPr>
              <w:fldChar w:fldCharType="separate"/>
            </w:r>
            <w:r w:rsidR="00693D6F">
              <w:rPr>
                <w:noProof/>
                <w:webHidden/>
              </w:rPr>
              <w:t>12</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6" w:history="1">
            <w:r w:rsidR="00693D6F" w:rsidRPr="00677A30">
              <w:rPr>
                <w:rStyle w:val="Hyperlink"/>
                <w:noProof/>
              </w:rPr>
              <w:t>Figure 7: Flow Diagram of Hardware DLL: FPGA Management System (XilliX)</w:t>
            </w:r>
            <w:r w:rsidR="00693D6F">
              <w:rPr>
                <w:noProof/>
                <w:webHidden/>
              </w:rPr>
              <w:tab/>
            </w:r>
            <w:r w:rsidR="00693D6F">
              <w:rPr>
                <w:noProof/>
                <w:webHidden/>
              </w:rPr>
              <w:fldChar w:fldCharType="begin"/>
            </w:r>
            <w:r w:rsidR="00693D6F">
              <w:rPr>
                <w:noProof/>
                <w:webHidden/>
              </w:rPr>
              <w:instrText xml:space="preserve"> PAGEREF _Toc424301636 \h </w:instrText>
            </w:r>
            <w:r w:rsidR="00693D6F">
              <w:rPr>
                <w:noProof/>
                <w:webHidden/>
              </w:rPr>
            </w:r>
            <w:r w:rsidR="00693D6F">
              <w:rPr>
                <w:noProof/>
                <w:webHidden/>
              </w:rPr>
              <w:fldChar w:fldCharType="separate"/>
            </w:r>
            <w:r w:rsidR="00693D6F">
              <w:rPr>
                <w:noProof/>
                <w:webHidden/>
              </w:rPr>
              <w:t>14</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7" w:history="1">
            <w:r w:rsidR="00693D6F" w:rsidRPr="00677A30">
              <w:rPr>
                <w:rStyle w:val="Hyperlink"/>
                <w:noProof/>
              </w:rPr>
              <w:t>Figure 8: Base Addresses of the Reconfigurable Partitions</w:t>
            </w:r>
            <w:r w:rsidR="00693D6F">
              <w:rPr>
                <w:noProof/>
                <w:webHidden/>
              </w:rPr>
              <w:tab/>
            </w:r>
            <w:r w:rsidR="00693D6F">
              <w:rPr>
                <w:noProof/>
                <w:webHidden/>
              </w:rPr>
              <w:fldChar w:fldCharType="begin"/>
            </w:r>
            <w:r w:rsidR="00693D6F">
              <w:rPr>
                <w:noProof/>
                <w:webHidden/>
              </w:rPr>
              <w:instrText xml:space="preserve"> PAGEREF _Toc424301637 \h </w:instrText>
            </w:r>
            <w:r w:rsidR="00693D6F">
              <w:rPr>
                <w:noProof/>
                <w:webHidden/>
              </w:rPr>
            </w:r>
            <w:r w:rsidR="00693D6F">
              <w:rPr>
                <w:noProof/>
                <w:webHidden/>
              </w:rPr>
              <w:fldChar w:fldCharType="separate"/>
            </w:r>
            <w:r w:rsidR="00693D6F">
              <w:rPr>
                <w:noProof/>
                <w:webHidden/>
              </w:rPr>
              <w:t>16</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8" w:history="1">
            <w:r w:rsidR="00693D6F" w:rsidRPr="00677A30">
              <w:rPr>
                <w:rStyle w:val="Hyperlink"/>
                <w:noProof/>
              </w:rPr>
              <w:t>Figure 9: Offset Addresses of a Hardware Accelerator</w:t>
            </w:r>
            <w:r w:rsidR="00693D6F">
              <w:rPr>
                <w:noProof/>
                <w:webHidden/>
              </w:rPr>
              <w:tab/>
            </w:r>
            <w:r w:rsidR="00693D6F">
              <w:rPr>
                <w:noProof/>
                <w:webHidden/>
              </w:rPr>
              <w:fldChar w:fldCharType="begin"/>
            </w:r>
            <w:r w:rsidR="00693D6F">
              <w:rPr>
                <w:noProof/>
                <w:webHidden/>
              </w:rPr>
              <w:instrText xml:space="preserve"> PAGEREF _Toc424301638 \h </w:instrText>
            </w:r>
            <w:r w:rsidR="00693D6F">
              <w:rPr>
                <w:noProof/>
                <w:webHidden/>
              </w:rPr>
            </w:r>
            <w:r w:rsidR="00693D6F">
              <w:rPr>
                <w:noProof/>
                <w:webHidden/>
              </w:rPr>
              <w:fldChar w:fldCharType="separate"/>
            </w:r>
            <w:r w:rsidR="00693D6F">
              <w:rPr>
                <w:noProof/>
                <w:webHidden/>
              </w:rPr>
              <w:t>16</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39" w:history="1">
            <w:r w:rsidR="00693D6F" w:rsidRPr="00677A30">
              <w:rPr>
                <w:rStyle w:val="Hyperlink"/>
                <w:noProof/>
              </w:rPr>
              <w:t>Figure 10: Flow Diagram of Hardware DLL: Booting Hardware DLL from an SD Card</w:t>
            </w:r>
            <w:r w:rsidR="00693D6F">
              <w:rPr>
                <w:noProof/>
                <w:webHidden/>
              </w:rPr>
              <w:tab/>
            </w:r>
            <w:r w:rsidR="00693D6F">
              <w:rPr>
                <w:noProof/>
                <w:webHidden/>
              </w:rPr>
              <w:fldChar w:fldCharType="begin"/>
            </w:r>
            <w:r w:rsidR="00693D6F">
              <w:rPr>
                <w:noProof/>
                <w:webHidden/>
              </w:rPr>
              <w:instrText xml:space="preserve"> PAGEREF _Toc424301639 \h </w:instrText>
            </w:r>
            <w:r w:rsidR="00693D6F">
              <w:rPr>
                <w:noProof/>
                <w:webHidden/>
              </w:rPr>
            </w:r>
            <w:r w:rsidR="00693D6F">
              <w:rPr>
                <w:noProof/>
                <w:webHidden/>
              </w:rPr>
              <w:fldChar w:fldCharType="separate"/>
            </w:r>
            <w:r w:rsidR="00693D6F">
              <w:rPr>
                <w:noProof/>
                <w:webHidden/>
              </w:rPr>
              <w:t>17</w:t>
            </w:r>
            <w:r w:rsidR="00693D6F">
              <w:rPr>
                <w:noProof/>
                <w:webHidden/>
              </w:rPr>
              <w:fldChar w:fldCharType="end"/>
            </w:r>
          </w:hyperlink>
        </w:p>
        <w:p w:rsidR="00693D6F" w:rsidRDefault="00B32A2E">
          <w:pPr>
            <w:pStyle w:val="TableofFigures"/>
            <w:tabs>
              <w:tab w:val="right" w:leader="dot" w:pos="8296"/>
            </w:tabs>
            <w:rPr>
              <w:noProof/>
              <w:sz w:val="22"/>
              <w:szCs w:val="22"/>
              <w:lang w:eastAsia="en-GB"/>
            </w:rPr>
          </w:pPr>
          <w:hyperlink w:anchor="_Toc424301640" w:history="1">
            <w:r w:rsidR="00693D6F" w:rsidRPr="00677A30">
              <w:rPr>
                <w:rStyle w:val="Hyperlink"/>
                <w:noProof/>
              </w:rPr>
              <w:t>Figure 11: PS/PL Diagram of Hardware DLL</w:t>
            </w:r>
            <w:r w:rsidR="00693D6F">
              <w:rPr>
                <w:noProof/>
                <w:webHidden/>
              </w:rPr>
              <w:tab/>
            </w:r>
            <w:r w:rsidR="00693D6F">
              <w:rPr>
                <w:noProof/>
                <w:webHidden/>
              </w:rPr>
              <w:fldChar w:fldCharType="begin"/>
            </w:r>
            <w:r w:rsidR="00693D6F">
              <w:rPr>
                <w:noProof/>
                <w:webHidden/>
              </w:rPr>
              <w:instrText xml:space="preserve"> PAGEREF _Toc424301640 \h </w:instrText>
            </w:r>
            <w:r w:rsidR="00693D6F">
              <w:rPr>
                <w:noProof/>
                <w:webHidden/>
              </w:rPr>
            </w:r>
            <w:r w:rsidR="00693D6F">
              <w:rPr>
                <w:noProof/>
                <w:webHidden/>
              </w:rPr>
              <w:fldChar w:fldCharType="separate"/>
            </w:r>
            <w:r w:rsidR="00693D6F">
              <w:rPr>
                <w:noProof/>
                <w:webHidden/>
              </w:rPr>
              <w:t>19</w:t>
            </w:r>
            <w:r w:rsidR="00693D6F">
              <w:rPr>
                <w:noProof/>
                <w:webHidden/>
              </w:rPr>
              <w:fldChar w:fldCharType="end"/>
            </w:r>
          </w:hyperlink>
        </w:p>
        <w:p w:rsidR="00894731" w:rsidRDefault="00596D50" w:rsidP="00D52F62">
          <w:r>
            <w:fldChar w:fldCharType="end"/>
          </w:r>
        </w:p>
      </w:sdtContent>
    </w:sdt>
    <w:p w:rsidR="00160407" w:rsidRDefault="00160407" w:rsidP="0098646A"/>
    <w:p w:rsidR="00160407" w:rsidRDefault="00160407" w:rsidP="00275144">
      <w:pPr>
        <w:sectPr w:rsidR="00160407" w:rsidSect="00DE0151">
          <w:headerReference w:type="default" r:id="rId14"/>
          <w:footerReference w:type="default" r:id="rId15"/>
          <w:pgSz w:w="11906" w:h="16838"/>
          <w:pgMar w:top="1440" w:right="1800" w:bottom="1440" w:left="1800" w:header="708" w:footer="708" w:gutter="0"/>
          <w:pgNumType w:fmt="lowerRoman"/>
          <w:cols w:space="708"/>
          <w:docGrid w:linePitch="360"/>
        </w:sectPr>
      </w:pPr>
    </w:p>
    <w:p w:rsidR="00A95F39" w:rsidRPr="00D0781E" w:rsidRDefault="00750291" w:rsidP="00BE4749">
      <w:pPr>
        <w:pStyle w:val="Heading1"/>
      </w:pPr>
      <w:bookmarkStart w:id="1" w:name="_Toc424301595"/>
      <w:r w:rsidRPr="00BE4749">
        <w:lastRenderedPageBreak/>
        <w:t>Introduction</w:t>
      </w:r>
      <w:bookmarkEnd w:id="1"/>
    </w:p>
    <w:p w:rsidR="00750291" w:rsidRPr="00D0781E" w:rsidRDefault="00750291" w:rsidP="0074236D">
      <w:r w:rsidRPr="00D0781E">
        <w:t>Due to the physical constraints preventing frequency scaling, the ear</w:t>
      </w:r>
      <w:r w:rsidR="00FC4677">
        <w:t>ly 2000s saw the classic single</w:t>
      </w:r>
      <w:r w:rsidR="00FC4677">
        <w:noBreakHyphen/>
      </w:r>
      <w:r w:rsidRPr="00D0781E">
        <w:t>core processor being replaced by the more power effici</w:t>
      </w:r>
      <w:r w:rsidR="00FC4677">
        <w:t>ent and better performing multi</w:t>
      </w:r>
      <w:r w:rsidR="00FC4677">
        <w:noBreakHyphen/>
      </w:r>
      <w:r w:rsidRPr="00D0781E">
        <w:t>core processor. The increased performance was not derived from faster clock speeds, but rather from the ability to process multiple CPU instructions simultaneously. This boost in computing power is only available to those programs that are amenable to parallel computing, and it is ultimately limited by Amdahl's law.</w:t>
      </w:r>
    </w:p>
    <w:p w:rsidR="00750291" w:rsidRPr="00D0781E" w:rsidRDefault="00750291" w:rsidP="0055250D">
      <w:r w:rsidRPr="00D0781E">
        <w:t>Parallelization is hardly new to computer science. Anoth</w:t>
      </w:r>
      <w:r w:rsidR="0003420B">
        <w:t>er prominent and much more time</w:t>
      </w:r>
      <w:r w:rsidR="0003420B">
        <w:noBreakHyphen/>
      </w:r>
      <w:r w:rsidRPr="00D0781E">
        <w:t>tested method of providing concurrency to computer systems is hardware acceleration. Imp</w:t>
      </w:r>
      <w:r w:rsidR="0003420B">
        <w:t>lemented on an FPGA/ASIC, fixed</w:t>
      </w:r>
      <w:r w:rsidR="0003420B">
        <w:noBreakHyphen/>
      </w:r>
      <w:r w:rsidRPr="00D0781E">
        <w:t>function hardware accelerators (HWAs) can perform computationally intensive ta</w:t>
      </w:r>
      <w:r w:rsidR="0003420B">
        <w:t>sks separately from the general</w:t>
      </w:r>
      <w:r w:rsidR="0003420B">
        <w:noBreakHyphen/>
      </w:r>
      <w:r w:rsidRPr="00D0781E">
        <w:t>purpose CPU; thus reducing its workload and increasing the system’s overall p</w:t>
      </w:r>
      <w:r w:rsidR="0003420B">
        <w:t>erformance. However, being task</w:t>
      </w:r>
      <w:r w:rsidR="0003420B">
        <w:noBreakHyphen/>
      </w:r>
      <w:r w:rsidRPr="00D0781E">
        <w:t xml:space="preserve">specific, HWAs lack the versatility and flexibility of a </w:t>
      </w:r>
      <w:r w:rsidR="0003420B">
        <w:t>general</w:t>
      </w:r>
      <w:r w:rsidR="0003420B">
        <w:noBreakHyphen/>
      </w:r>
      <w:r w:rsidR="00DD4CBC">
        <w:t xml:space="preserve">purpose processor, so </w:t>
      </w:r>
      <w:r w:rsidRPr="00D0781E">
        <w:t>programs that were not explicitly designed to take advantage of a certain HWA will not be able to utilize it.</w:t>
      </w:r>
    </w:p>
    <w:p w:rsidR="00D07EF7" w:rsidRDefault="00750291" w:rsidP="0055250D">
      <w:r w:rsidRPr="00D0781E">
        <w:t>Although the concept of reconfigurable computing has existed since the 1960s, slow progress in silicon technology prevented any commercial units from being manufactured until 1991. Since then, many innovations have been made in FPGA technology. One of them in particular, partial reconfiguration (PR), might be more significant to parallel computing than previously thought</w:t>
      </w:r>
      <w:r w:rsidR="00D07EF7">
        <w:t>.</w:t>
      </w:r>
    </w:p>
    <w:p w:rsidR="00750291" w:rsidRPr="00D0781E" w:rsidRDefault="00750291" w:rsidP="0055250D"/>
    <w:p w:rsidR="00160407" w:rsidRDefault="00160407" w:rsidP="0055250D">
      <w:pPr>
        <w:sectPr w:rsidR="00160407" w:rsidSect="00641757">
          <w:headerReference w:type="default" r:id="rId16"/>
          <w:footerReference w:type="default" r:id="rId17"/>
          <w:pgSz w:w="11906" w:h="16838"/>
          <w:pgMar w:top="1440" w:right="1800" w:bottom="1440" w:left="1800" w:header="708" w:footer="708" w:gutter="0"/>
          <w:pgNumType w:start="1"/>
          <w:cols w:space="708"/>
          <w:docGrid w:linePitch="360"/>
        </w:sectPr>
      </w:pPr>
    </w:p>
    <w:p w:rsidR="00D07EF7" w:rsidRPr="00D07EF7" w:rsidRDefault="00750291" w:rsidP="00BE4749">
      <w:pPr>
        <w:pStyle w:val="Heading1"/>
      </w:pPr>
      <w:bookmarkStart w:id="2" w:name="_Toc424301596"/>
      <w:r w:rsidRPr="00D0781E">
        <w:lastRenderedPageBreak/>
        <w:t>Partial Reconfiguration</w:t>
      </w:r>
      <w:bookmarkEnd w:id="2"/>
    </w:p>
    <w:p w:rsidR="00277F30" w:rsidRDefault="008911A9" w:rsidP="00277F30">
      <w:r>
        <w:t>PR is a</w:t>
      </w:r>
      <w:r w:rsidR="00DA054B">
        <w:t xml:space="preserve"> modern </w:t>
      </w:r>
      <w:r>
        <w:t>FPGA</w:t>
      </w:r>
      <w:r w:rsidR="00DA054B">
        <w:t xml:space="preserve"> feature that is gaining </w:t>
      </w:r>
      <w:r w:rsidR="00F53C24">
        <w:t>popularity</w:t>
      </w:r>
      <w:r w:rsidR="00DA054B">
        <w:t xml:space="preserve"> among hardware developers</w:t>
      </w:r>
      <w:r w:rsidR="00581401">
        <w:t>. It is a modular design methodology for dynamic FPGA</w:t>
      </w:r>
      <w:r w:rsidR="00581401">
        <w:noBreakHyphen/>
        <w:t>based systems, which requires the use of advanced software tools in a complex design flow</w:t>
      </w:r>
      <w:r w:rsidR="00277F30">
        <w:t xml:space="preserve">. Nevertheless, understanding both the theoretical and the technical aspects of PR is </w:t>
      </w:r>
      <w:r w:rsidR="00581401">
        <w:t>essential for this project</w:t>
      </w:r>
      <w:r w:rsidR="002E7A1D">
        <w:t xml:space="preserve">, and this chapter provides the necessary </w:t>
      </w:r>
      <w:r w:rsidR="00277F30">
        <w:t>background.</w:t>
      </w:r>
    </w:p>
    <w:p w:rsidR="00750291" w:rsidRPr="00D0781E" w:rsidRDefault="00750291" w:rsidP="00DA30A0">
      <w:pPr>
        <w:pStyle w:val="Heading2"/>
      </w:pPr>
      <w:bookmarkStart w:id="3" w:name="_Toc424301597"/>
      <w:r w:rsidRPr="00FE678F">
        <w:t>Benefits</w:t>
      </w:r>
      <w:bookmarkEnd w:id="3"/>
    </w:p>
    <w:p w:rsidR="00182E62" w:rsidRDefault="00750291" w:rsidP="00182E62">
      <w:r w:rsidRPr="00D0781E">
        <w:t xml:space="preserve">Unlike conventional </w:t>
      </w:r>
      <w:r w:rsidR="00924B38">
        <w:t xml:space="preserve">reconfiguration, PR doesn’t require </w:t>
      </w:r>
      <w:r w:rsidRPr="00D0781E">
        <w:t>the FPGA to be held in reset while an external controller rel</w:t>
      </w:r>
      <w:r w:rsidR="00924B38">
        <w:t xml:space="preserve">oads </w:t>
      </w:r>
      <w:r w:rsidR="00E22F57">
        <w:t>it with a complete design</w:t>
      </w:r>
      <w:r w:rsidR="00924B38">
        <w:t xml:space="preserve">. Instead, it </w:t>
      </w:r>
      <w:r w:rsidRPr="00D0781E">
        <w:t>allows for some parts of the design to continue operating while an external/internal controller relo</w:t>
      </w:r>
      <w:r w:rsidR="00E22F57">
        <w:t>ads other parts of the design in</w:t>
      </w:r>
      <w:r w:rsidRPr="00D0781E">
        <w:t>to predefined r</w:t>
      </w:r>
      <w:r w:rsidR="00182E62">
        <w:t>econfigurable partitions (RPs).</w:t>
      </w:r>
      <w:r w:rsidR="00DB675F">
        <w:t xml:space="preserve"> </w:t>
      </w:r>
      <w:r w:rsidR="00710ED8">
        <w:t xml:space="preserve">Each </w:t>
      </w:r>
      <w:r w:rsidR="00DB675F">
        <w:t>PR</w:t>
      </w:r>
      <w:r w:rsidR="00710ED8">
        <w:t xml:space="preserve"> session changes the content of </w:t>
      </w:r>
      <w:r w:rsidR="00EF6F6B">
        <w:t xml:space="preserve">a single </w:t>
      </w:r>
      <w:r w:rsidR="00182E62">
        <w:t>RP,</w:t>
      </w:r>
      <w:r w:rsidR="00710ED8">
        <w:t xml:space="preserve"> so only the targeted RP has to be held in reset during the reconfiguration</w:t>
      </w:r>
      <w:r w:rsidR="00DB675F">
        <w:t>.</w:t>
      </w:r>
    </w:p>
    <w:p w:rsidR="004F72A3" w:rsidRDefault="00D83032" w:rsidP="004F72A3">
      <w:r>
        <w:t xml:space="preserve">PR is often </w:t>
      </w:r>
      <w:r w:rsidR="00750291" w:rsidRPr="00D0781E">
        <w:t>used to</w:t>
      </w:r>
      <w:r w:rsidR="0082641D">
        <w:t xml:space="preserve"> save space for multiple FPGA </w:t>
      </w:r>
      <w:r w:rsidR="00750291" w:rsidRPr="00D0781E">
        <w:t xml:space="preserve">configurations by storing their common parts as </w:t>
      </w:r>
      <w:r w:rsidR="004F72A3">
        <w:t xml:space="preserve">a single </w:t>
      </w:r>
      <w:r w:rsidR="0082641D">
        <w:t xml:space="preserve">static configuration </w:t>
      </w:r>
      <w:r w:rsidR="00750291" w:rsidRPr="00D0781E">
        <w:t>and their different parts as</w:t>
      </w:r>
      <w:r w:rsidR="0082641D">
        <w:t xml:space="preserve"> multiple</w:t>
      </w:r>
      <w:r w:rsidR="00750291" w:rsidRPr="00D0781E">
        <w:t xml:space="preserve"> reconfigurable modules (RMs).</w:t>
      </w:r>
      <w:r w:rsidR="005931EE">
        <w:t xml:space="preserve"> </w:t>
      </w:r>
      <w:r w:rsidRPr="00D0781E">
        <w:t xml:space="preserve">Partial BIT files (bitstreams of synthesized RMs) are much smaller than full BIT files (bitstreams of synthesized </w:t>
      </w:r>
      <w:r w:rsidR="0082641D">
        <w:t xml:space="preserve">FPGA </w:t>
      </w:r>
      <w:r w:rsidRPr="00D0781E">
        <w:t>configurations); there</w:t>
      </w:r>
      <w:r>
        <w:t>fore</w:t>
      </w:r>
      <w:r w:rsidR="0082641D">
        <w:t xml:space="preserve"> synthesizing numerous RMs is more memory efficient than synthesizing the same amount of FPGA configurations.</w:t>
      </w:r>
      <w:r w:rsidR="004F72A3">
        <w:t xml:space="preserve"> The static configuration is the constant part of the PR design, whereas </w:t>
      </w:r>
      <w:r w:rsidR="005C1B06">
        <w:t xml:space="preserve">the </w:t>
      </w:r>
      <w:r w:rsidR="004F72A3">
        <w:t>RMs can be loaded</w:t>
      </w:r>
      <w:r w:rsidR="005C1B06">
        <w:t xml:space="preserve"> and reloaded on demand</w:t>
      </w:r>
      <w:r w:rsidR="004F72A3">
        <w:t>.</w:t>
      </w:r>
    </w:p>
    <w:p w:rsidR="00920CD8" w:rsidRDefault="000E7DC8" w:rsidP="00920CD8">
      <w:r>
        <w:t xml:space="preserve">A consequent </w:t>
      </w:r>
      <w:r w:rsidR="00750291" w:rsidRPr="00D0781E">
        <w:t>advantage of PR over conventiona</w:t>
      </w:r>
      <w:r>
        <w:t>l reconfiguration is its speed.</w:t>
      </w:r>
      <w:r w:rsidR="00920CD8">
        <w:t xml:space="preserve"> </w:t>
      </w:r>
      <w:r>
        <w:t xml:space="preserve">Since partial BIT files are </w:t>
      </w:r>
      <w:r w:rsidR="00920CD8">
        <w:t xml:space="preserve">much </w:t>
      </w:r>
      <w:r w:rsidR="00750291" w:rsidRPr="00D0781E">
        <w:t xml:space="preserve">smaller than </w:t>
      </w:r>
      <w:r>
        <w:t xml:space="preserve">full BIT files, </w:t>
      </w:r>
      <w:r w:rsidR="00750291" w:rsidRPr="00D0781E">
        <w:t>RPs can be reconfig</w:t>
      </w:r>
      <w:r w:rsidR="00920CD8">
        <w:t>ured much faster than the FPGA.</w:t>
      </w:r>
      <w:r w:rsidR="00B333E7">
        <w:t xml:space="preserve"> Reducing time overhead improves the system’s responsiveness and reduces the risk of losing data during reconfiguration.</w:t>
      </w:r>
    </w:p>
    <w:p w:rsidR="00D07EF7" w:rsidRPr="00D0781E" w:rsidRDefault="00045FFF" w:rsidP="00045FFF">
      <w:r>
        <w:t>L</w:t>
      </w:r>
      <w:r w:rsidR="00750291" w:rsidRPr="00D0781E">
        <w:t>ower FPGA requirements</w:t>
      </w:r>
      <w:r>
        <w:t xml:space="preserve"> also result in power efficiency, reduced heat generation, and of course </w:t>
      </w:r>
      <w:r w:rsidR="00D8177D">
        <w:t>low</w:t>
      </w:r>
      <w:r w:rsidR="00774E03">
        <w:t>er</w:t>
      </w:r>
      <w:r w:rsidR="00D8177D">
        <w:t xml:space="preserve"> </w:t>
      </w:r>
      <w:r>
        <w:t>cost</w:t>
      </w:r>
      <w:r w:rsidR="00750291" w:rsidRPr="00D0781E">
        <w:t>.</w:t>
      </w:r>
    </w:p>
    <w:p w:rsidR="00750291" w:rsidRPr="00D0781E" w:rsidRDefault="00750291" w:rsidP="00FE678F">
      <w:pPr>
        <w:pStyle w:val="Heading2"/>
      </w:pPr>
      <w:bookmarkStart w:id="4" w:name="_Ref416271246"/>
      <w:bookmarkStart w:id="5" w:name="_Toc424301598"/>
      <w:r w:rsidRPr="00D0781E">
        <w:lastRenderedPageBreak/>
        <w:t>Limitations</w:t>
      </w:r>
      <w:bookmarkEnd w:id="4"/>
      <w:bookmarkEnd w:id="5"/>
    </w:p>
    <w:p w:rsidR="00750291" w:rsidRPr="00D0781E" w:rsidRDefault="00750291" w:rsidP="0055250D">
      <w:r w:rsidRPr="00D0781E">
        <w:t xml:space="preserve">Current technology limitations prevent RMs from being interchangeably between RPs, because the interface between static and reconfigurable logic, called </w:t>
      </w:r>
      <w:r w:rsidR="001100DA">
        <w:t>“</w:t>
      </w:r>
      <w:r w:rsidRPr="00D0781E">
        <w:t>partition pins</w:t>
      </w:r>
      <w:r w:rsidR="001100DA">
        <w:t>”</w:t>
      </w:r>
      <w:r w:rsidRPr="00D0781E">
        <w:t>, is unique to each RP. Partition pins are identifiable by an address that is written into the partial BIT files during synthesis, so every partial BIT file is associated with a si</w:t>
      </w:r>
      <w:r w:rsidR="001B20DA">
        <w:t xml:space="preserve">ngle RP. This association </w:t>
      </w:r>
      <w:r w:rsidR="001B20DA" w:rsidRPr="001B20DA">
        <w:t>ensure</w:t>
      </w:r>
      <w:r w:rsidRPr="00D0781E">
        <w:t>s that t</w:t>
      </w:r>
      <w:r w:rsidR="00E22F57">
        <w:t>he PR controller can load RMs in</w:t>
      </w:r>
      <w:r w:rsidR="005F1942">
        <w:t xml:space="preserve">to their target </w:t>
      </w:r>
      <w:r w:rsidRPr="00D0781E">
        <w:t>RP, but it also preven</w:t>
      </w:r>
      <w:r w:rsidR="00E22F57">
        <w:t>ts RMs from being loaded in</w:t>
      </w:r>
      <w:r w:rsidR="005F1942">
        <w:t xml:space="preserve">to other </w:t>
      </w:r>
      <w:r w:rsidRPr="00D0781E">
        <w:t>RPs.</w:t>
      </w:r>
    </w:p>
    <w:p w:rsidR="00750291" w:rsidRPr="00D0781E" w:rsidRDefault="00750291" w:rsidP="0055250D">
      <w:r w:rsidRPr="00D0781E">
        <w:t>It is physically impossible to load a large RM (that</w:t>
      </w:r>
      <w:r w:rsidR="00E22F57">
        <w:t xml:space="preserve"> requires a lot of resources) i</w:t>
      </w:r>
      <w:r w:rsidRPr="00D0781E">
        <w:t xml:space="preserve">nto a smaller RP (that has fewer resources than required), so before synthesizing IP cores into RMs, developers have to make sure that their IP cores meet the </w:t>
      </w:r>
      <w:r w:rsidR="00E65F8F">
        <w:t xml:space="preserve">targeted RPs’ </w:t>
      </w:r>
      <w:r w:rsidRPr="00D0781E">
        <w:t>re</w:t>
      </w:r>
      <w:r w:rsidR="00E65F8F">
        <w:t>source utilization constrains</w:t>
      </w:r>
      <w:r w:rsidRPr="00D0781E">
        <w:t xml:space="preserve">. However, present software tools can only estimate resource utilization, and these estimates do not include routing resources; therefore resource optimization is currently impossible. Consequently, RPs </w:t>
      </w:r>
      <w:proofErr w:type="gramStart"/>
      <w:r w:rsidRPr="00D0781E">
        <w:t>are</w:t>
      </w:r>
      <w:proofErr w:type="gramEnd"/>
      <w:r w:rsidRPr="00D0781E">
        <w:t xml:space="preserve"> prone to internal fragmentat</w:t>
      </w:r>
      <w:r w:rsidR="00E22F57">
        <w:t>ion, because a small RM loaded i</w:t>
      </w:r>
      <w:r w:rsidRPr="00D0781E">
        <w:t>nto a larger RP leaves some of the RP’s resources unutilized. Unfortunately, the software tools do not suppor</w:t>
      </w:r>
      <w:r w:rsidR="00CC0FF1">
        <w:t xml:space="preserve">t sub partitioning, so </w:t>
      </w:r>
      <w:r w:rsidRPr="00D0781E">
        <w:t>multiple RPs cannot be joined</w:t>
      </w:r>
      <w:r w:rsidR="00CC0FF1">
        <w:t xml:space="preserve"> to accommodate a large RM, and </w:t>
      </w:r>
      <w:r w:rsidRPr="00D0781E">
        <w:t>a large RM can</w:t>
      </w:r>
      <w:r w:rsidR="00CC0FF1">
        <w:t>not</w:t>
      </w:r>
      <w:r w:rsidRPr="00D0781E">
        <w:t xml:space="preserve"> be split over multiple RPs.</w:t>
      </w:r>
    </w:p>
    <w:p w:rsidR="00B63CC8" w:rsidRPr="00D0781E" w:rsidRDefault="00750291" w:rsidP="00FE678F">
      <w:r w:rsidRPr="00D0781E">
        <w:t>Due to the physical structure of the FPGA itself, PR designs can be very tricky and hard to implement. The FPGA’s manufacturer provides</w:t>
      </w:r>
      <w:r w:rsidR="00624116" w:rsidRPr="00D0781E">
        <w:t xml:space="preserve"> PR design rules and guidelines</w:t>
      </w:r>
      <w:r w:rsidR="00624116" w:rsidRPr="00D0781E">
        <w:rPr>
          <w:rStyle w:val="FootnoteReference"/>
        </w:rPr>
        <w:footnoteReference w:id="1"/>
      </w:r>
      <w:r w:rsidRPr="00D0781E">
        <w:t>, but the implementation’s success is ultimately determined by the developer’s experience, which is gained through trial and error. For example, there are limi</w:t>
      </w:r>
      <w:r w:rsidR="003A6D50">
        <w:t xml:space="preserve">ted routing resources </w:t>
      </w:r>
      <w:r w:rsidRPr="00D0781E">
        <w:t>along the edges (and especially in the corners) of RPs, so clustering the partition pins there is likely to result in routing congestion</w:t>
      </w:r>
      <w:r w:rsidR="00D07EF7">
        <w:t>.</w:t>
      </w:r>
      <w:bookmarkStart w:id="6" w:name="_Toc414303339"/>
    </w:p>
    <w:p w:rsidR="00B63CC8" w:rsidRPr="00D0781E" w:rsidRDefault="00B63CC8" w:rsidP="00FE678F">
      <w:pPr>
        <w:pStyle w:val="Heading2"/>
      </w:pPr>
      <w:bookmarkStart w:id="7" w:name="_Ref415003043"/>
      <w:bookmarkStart w:id="8" w:name="_Toc424301599"/>
      <w:r w:rsidRPr="00D0781E">
        <w:t>Example: Video Decoding Hub</w:t>
      </w:r>
      <w:bookmarkEnd w:id="6"/>
      <w:bookmarkEnd w:id="7"/>
      <w:bookmarkEnd w:id="8"/>
    </w:p>
    <w:p w:rsidR="00774E03" w:rsidRDefault="00B63CC8" w:rsidP="00774E03">
      <w:r w:rsidRPr="00D0781E">
        <w:t xml:space="preserve">With so many limitations it is easy to wrongfully overlook the benefits of PR designs over conventionally configurable ones. Perhaps these benefits are best explained by the video decoding hub (VDH) example, which is a common example of a device that can be better implement as a PR design on an FPGA. The VDH has </w:t>
      </w:r>
      <m:oMath>
        <m:r>
          <w:rPr>
            <w:rFonts w:ascii="Cambria Math" w:hAnsi="Cambria Math"/>
          </w:rPr>
          <m:t>N</m:t>
        </m:r>
      </m:oMath>
      <w:r w:rsidRPr="00D0781E">
        <w:t xml:space="preserve"> input channels for receiving up to </w:t>
      </w:r>
      <m:oMath>
        <m:r>
          <w:rPr>
            <w:rFonts w:ascii="Cambria Math" w:hAnsi="Cambria Math"/>
          </w:rPr>
          <m:t>N</m:t>
        </m:r>
      </m:oMath>
      <w:r w:rsidRPr="00D0781E">
        <w:t xml:space="preserve"> encoded video streams at the same time, and it must be able to decode all of them simultaneously. Each video stream is encoded by one of </w:t>
      </w:r>
      <m:oMath>
        <m:r>
          <w:rPr>
            <w:rFonts w:ascii="Cambria Math" w:hAnsi="Cambria Math"/>
          </w:rPr>
          <m:t>M</m:t>
        </m:r>
      </m:oMath>
      <w:r w:rsidRPr="00D0781E">
        <w:t xml:space="preserve"> known video codecs, whose index is transmitted on the channel’s control bus. Th</w:t>
      </w:r>
      <w:r w:rsidR="0003420B">
        <w:t>e following are 3 possible FPGA</w:t>
      </w:r>
      <w:r w:rsidR="0003420B">
        <w:noBreakHyphen/>
      </w:r>
      <w:r w:rsidRPr="00D0781E">
        <w:t>based VDH designs</w:t>
      </w:r>
      <w:r w:rsidR="00D07EF7">
        <w:t>.</w:t>
      </w:r>
    </w:p>
    <w:p w:rsidR="00B63CC8" w:rsidRPr="00D0781E" w:rsidRDefault="0003420B" w:rsidP="00774E03">
      <w:pPr>
        <w:pStyle w:val="Example"/>
      </w:pPr>
      <w:r>
        <w:lastRenderedPageBreak/>
        <w:t xml:space="preserve">VDH </w:t>
      </w:r>
      <w:r w:rsidRPr="009639B0">
        <w:t>Design</w:t>
      </w:r>
      <w:r>
        <w:t xml:space="preserve"> 1: Non</w:t>
      </w:r>
      <w:r>
        <w:noBreakHyphen/>
      </w:r>
      <w:r w:rsidR="00B63CC8" w:rsidRPr="00774E03">
        <w:t>Reconfigurable</w:t>
      </w:r>
      <w:r w:rsidR="00B63CC8" w:rsidRPr="00D0781E">
        <w:t xml:space="preserve"> Design</w:t>
      </w:r>
    </w:p>
    <w:p w:rsidR="00B63CC8" w:rsidRPr="00D0781E" w:rsidRDefault="0003420B" w:rsidP="0055250D">
      <w:r>
        <w:t xml:space="preserve">High </w:t>
      </w:r>
      <w:r w:rsidR="00B63CC8" w:rsidRPr="00D0781E">
        <w:t xml:space="preserve">efficiency can be achieved by implementing a single VDH configuration with all </w:t>
      </w:r>
      <m:oMath>
        <m:r>
          <w:rPr>
            <w:rFonts w:ascii="Cambria Math" w:hAnsi="Cambria Math"/>
          </w:rPr>
          <m:t>M</m:t>
        </m:r>
      </m:oMath>
      <w:r w:rsidR="00B63CC8" w:rsidRPr="00D0781E">
        <w:t xml:space="preserve"> decoders per channel. Each channel is always ready to receive an encoded video stream </w:t>
      </w:r>
      <w:r w:rsidR="005F1942">
        <w:t xml:space="preserve">and convey it to its corresponding </w:t>
      </w:r>
      <w:r w:rsidR="00B63CC8" w:rsidRPr="00D0781E">
        <w:t>decoder. Therefore, the FPGA never requires a reconfiguration, and no data is ever lost.</w:t>
      </w:r>
    </w:p>
    <w:p w:rsidR="007E31E8" w:rsidRPr="00D0781E" w:rsidRDefault="00B63CC8" w:rsidP="003C5CDA">
      <w:pPr>
        <w:pStyle w:val="NormalLast"/>
      </w:pPr>
      <w:r w:rsidRPr="00D0781E">
        <w:t xml:space="preserve">The configuration is not scalable, which implies that it has to be implemented on an expensively oversized FPGA. In addition, all </w:t>
      </w:r>
      <m:oMath>
        <m:r>
          <w:rPr>
            <w:rFonts w:ascii="Cambria Math" w:hAnsi="Cambria Math"/>
          </w:rPr>
          <m:t>N⋅M</m:t>
        </m:r>
      </m:oMath>
      <w:r w:rsidRPr="00D0781E">
        <w:t xml:space="preserve"> d</w:t>
      </w:r>
      <w:proofErr w:type="spellStart"/>
      <w:r w:rsidR="00453238">
        <w:t>ecoders</w:t>
      </w:r>
      <w:proofErr w:type="spellEnd"/>
      <w:r w:rsidR="00453238">
        <w:t xml:space="preserve"> are constantly activ</w:t>
      </w:r>
      <w:r w:rsidR="0058345D">
        <w:t xml:space="preserve">e, </w:t>
      </w:r>
      <w:r w:rsidRPr="00D0781E">
        <w:t>consuming power and generating heat.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58"/>
        <w:gridCol w:w="4148"/>
      </w:tblGrid>
      <w:tr w:rsidR="0003338B" w:rsidRPr="00D0781E" w:rsidTr="00A35233">
        <w:trPr>
          <w:trHeight w:val="2954"/>
        </w:trPr>
        <w:tc>
          <w:tcPr>
            <w:tcW w:w="4158" w:type="dxa"/>
            <w:vMerge w:val="restart"/>
            <w:vAlign w:val="center"/>
          </w:tcPr>
          <w:p w:rsidR="00203B5A" w:rsidRPr="00D0781E" w:rsidRDefault="0073416E" w:rsidP="00C1081F">
            <w:pPr>
              <w:pStyle w:val="CellPicture"/>
            </w:pPr>
            <w:r w:rsidRPr="00D0781E">
              <w:drawing>
                <wp:inline distT="0" distB="0" distL="0" distR="0" wp14:anchorId="73B427BD" wp14:editId="61657D09">
                  <wp:extent cx="2628000" cy="3513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000" cy="3513600"/>
                          </a:xfrm>
                          <a:prstGeom prst="rect">
                            <a:avLst/>
                          </a:prstGeom>
                        </pic:spPr>
                      </pic:pic>
                    </a:graphicData>
                  </a:graphic>
                </wp:inline>
              </w:drawing>
            </w:r>
          </w:p>
          <w:p w:rsidR="0003338B" w:rsidRPr="00D0781E" w:rsidRDefault="00203B5A" w:rsidP="00C5436F">
            <w:pPr>
              <w:pStyle w:val="Caption"/>
            </w:pPr>
            <w:bookmarkStart w:id="9" w:name="_Toc415598106"/>
            <w:bookmarkStart w:id="10" w:name="_Toc415598593"/>
            <w:bookmarkStart w:id="11" w:name="_Toc424301630"/>
            <w:r w:rsidRPr="00D0781E">
              <w:t xml:space="preserve">Figure </w:t>
            </w:r>
            <w:r w:rsidRPr="00D0781E">
              <w:fldChar w:fldCharType="begin"/>
            </w:r>
            <w:r w:rsidRPr="00D0781E">
              <w:instrText xml:space="preserve"> SEQ Figure \* ARABIC </w:instrText>
            </w:r>
            <w:r w:rsidRPr="00D0781E">
              <w:fldChar w:fldCharType="separate"/>
            </w:r>
            <w:r w:rsidR="00492B54">
              <w:rPr>
                <w:noProof/>
              </w:rPr>
              <w:t>1</w:t>
            </w:r>
            <w:r w:rsidRPr="00D0781E">
              <w:fldChar w:fldCharType="end"/>
            </w:r>
            <w:r w:rsidR="0003420B">
              <w:t xml:space="preserve">: Block </w:t>
            </w:r>
            <w:r w:rsidR="0003420B" w:rsidRPr="00C5436F">
              <w:t>Diagram</w:t>
            </w:r>
            <w:r w:rsidR="0003420B">
              <w:t xml:space="preserve"> of a non</w:t>
            </w:r>
            <w:r w:rsidR="0003420B">
              <w:noBreakHyphen/>
            </w:r>
            <w:r w:rsidRPr="00D0781E">
              <w:t xml:space="preserve">reconfigurable VDH </w:t>
            </w:r>
            <w:r w:rsidRPr="00C5436F">
              <w:t>Design</w:t>
            </w:r>
            <w:bookmarkEnd w:id="9"/>
            <w:bookmarkEnd w:id="10"/>
            <w:bookmarkEnd w:id="11"/>
          </w:p>
        </w:tc>
        <w:tc>
          <w:tcPr>
            <w:tcW w:w="4158" w:type="dxa"/>
            <w:vAlign w:val="center"/>
          </w:tcPr>
          <w:p w:rsidR="0003338B" w:rsidRPr="00D0781E" w:rsidRDefault="0072368C" w:rsidP="001A3CC5">
            <w:pPr>
              <w:pStyle w:val="CellListBulletHeading"/>
            </w:pPr>
            <w:r w:rsidRPr="001A3CC5">
              <w:t>Pros</w:t>
            </w:r>
          </w:p>
          <w:p w:rsidR="0072368C" w:rsidRPr="00D0781E" w:rsidRDefault="0072368C" w:rsidP="008C49EC">
            <w:pPr>
              <w:pStyle w:val="CellListBullet"/>
            </w:pPr>
            <w:r w:rsidRPr="00D0781E">
              <w:t>Does not lose any data.</w:t>
            </w:r>
          </w:p>
          <w:p w:rsidR="0072368C" w:rsidRPr="00D0781E" w:rsidRDefault="0072368C" w:rsidP="008C49EC">
            <w:pPr>
              <w:pStyle w:val="CellListBullet"/>
            </w:pPr>
            <w:r w:rsidRPr="00D0781E">
              <w:t xml:space="preserve">Saves </w:t>
            </w:r>
            <w:r w:rsidRPr="001A3CC5">
              <w:t>memory</w:t>
            </w:r>
            <w:r w:rsidRPr="00D0781E">
              <w:t>.</w:t>
            </w:r>
          </w:p>
          <w:p w:rsidR="0072368C" w:rsidRPr="00D0781E" w:rsidRDefault="0072368C" w:rsidP="008C49EC">
            <w:pPr>
              <w:pStyle w:val="CellListBullet"/>
            </w:pPr>
            <w:r w:rsidRPr="00D0781E">
              <w:t xml:space="preserve">Simple and easy to </w:t>
            </w:r>
            <w:r w:rsidRPr="001A3CC5">
              <w:t>implement</w:t>
            </w:r>
            <w:r w:rsidRPr="00D0781E">
              <w:t>.</w:t>
            </w:r>
          </w:p>
        </w:tc>
      </w:tr>
      <w:tr w:rsidR="0003338B" w:rsidRPr="00D0781E" w:rsidTr="00A35233">
        <w:tc>
          <w:tcPr>
            <w:tcW w:w="4158" w:type="dxa"/>
            <w:vMerge/>
            <w:vAlign w:val="center"/>
          </w:tcPr>
          <w:p w:rsidR="0003338B" w:rsidRPr="00D0781E" w:rsidRDefault="0003338B" w:rsidP="001A3CC5">
            <w:pPr>
              <w:jc w:val="center"/>
            </w:pPr>
          </w:p>
        </w:tc>
        <w:tc>
          <w:tcPr>
            <w:tcW w:w="4158" w:type="dxa"/>
            <w:vAlign w:val="center"/>
          </w:tcPr>
          <w:p w:rsidR="0072368C" w:rsidRPr="00D0781E" w:rsidRDefault="0072368C" w:rsidP="001A3CC5">
            <w:pPr>
              <w:pStyle w:val="CellListBulletHeading"/>
            </w:pPr>
            <w:r w:rsidRPr="001A3CC5">
              <w:t>Cons</w:t>
            </w:r>
          </w:p>
          <w:p w:rsidR="0072368C" w:rsidRPr="00D0781E" w:rsidRDefault="0072368C" w:rsidP="008C49EC">
            <w:pPr>
              <w:pStyle w:val="CellListBullet"/>
            </w:pPr>
            <w:r w:rsidRPr="001A3CC5">
              <w:t>Requires</w:t>
            </w:r>
            <w:r w:rsidRPr="00D0781E">
              <w:t xml:space="preserve"> many FPGA resources.</w:t>
            </w:r>
          </w:p>
          <w:p w:rsidR="0072368C" w:rsidRPr="00D0781E" w:rsidRDefault="0072368C" w:rsidP="008C49EC">
            <w:pPr>
              <w:pStyle w:val="CellListBullet"/>
            </w:pPr>
            <w:r w:rsidRPr="001A3CC5">
              <w:t>Wastes</w:t>
            </w:r>
            <w:r w:rsidRPr="00D0781E">
              <w:t xml:space="preserve"> power.</w:t>
            </w:r>
          </w:p>
          <w:p w:rsidR="0003338B" w:rsidRPr="00D0781E" w:rsidRDefault="0072368C" w:rsidP="008C49EC">
            <w:pPr>
              <w:pStyle w:val="CellListBullet"/>
            </w:pPr>
            <w:r w:rsidRPr="00D0781E">
              <w:t xml:space="preserve">Inclined to </w:t>
            </w:r>
            <w:r w:rsidRPr="001A3CC5">
              <w:t>overheat</w:t>
            </w:r>
            <w:r w:rsidRPr="00D0781E">
              <w:t>.</w:t>
            </w:r>
          </w:p>
        </w:tc>
      </w:tr>
    </w:tbl>
    <w:p w:rsidR="00B63CC8" w:rsidRPr="00D0781E" w:rsidRDefault="00B63CC8" w:rsidP="00774E03">
      <w:pPr>
        <w:pStyle w:val="Example"/>
      </w:pPr>
      <w:r w:rsidRPr="00D0781E">
        <w:lastRenderedPageBreak/>
        <w:t>VDH Design 2: Conventionally Reconfigurable Design</w:t>
      </w:r>
    </w:p>
    <w:p w:rsidR="00B63CC8" w:rsidRPr="00D0781E" w:rsidRDefault="00B63CC8" w:rsidP="0055250D">
      <w:r w:rsidRPr="00D0781E">
        <w:t>By implementing multiple VDH configurations with only one decoder per channel, it is possible to greatly reduce the size of each configuration and consequently the size of the required FPGA. A smaller FPGA is cheaper, more power efficient, and generates less heat.</w:t>
      </w:r>
    </w:p>
    <w:p w:rsidR="00B63CC8" w:rsidRPr="00D0781E" w:rsidRDefault="00B63CC8" w:rsidP="003C5CDA">
      <w:pPr>
        <w:pStyle w:val="NormalLast"/>
      </w:pPr>
      <w:r w:rsidRPr="00D0781E">
        <w:t xml:space="preserve">The VDH is inactive during FPGA reconfiguration, so all </w:t>
      </w:r>
      <m:oMath>
        <m:r>
          <w:rPr>
            <w:rFonts w:ascii="Cambria Math" w:hAnsi="Cambria Math"/>
          </w:rPr>
          <m:t>N</m:t>
        </m:r>
      </m:oMath>
      <w:r w:rsidRPr="00D0781E">
        <w:t xml:space="preserve"> channels lose some data every time a new video stream is sent on one of them. Moreover, there are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rsidRPr="00D0781E">
        <w:t xml:space="preserve"> different VDH configurations that have to be synthesized</w:t>
      </w:r>
      <w:r w:rsidR="0003420B">
        <w:t xml:space="preserve"> individually and stored on non</w:t>
      </w:r>
      <w:r w:rsidR="0003420B">
        <w:noBreakHyphen/>
      </w:r>
      <w:r w:rsidRPr="00D0781E">
        <w:t>volatile memory; hence the design itself is unscalable.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48"/>
        <w:gridCol w:w="4158"/>
      </w:tblGrid>
      <w:tr w:rsidR="0073416E" w:rsidRPr="00D0781E" w:rsidTr="00A35233">
        <w:trPr>
          <w:trHeight w:val="3300"/>
        </w:trPr>
        <w:tc>
          <w:tcPr>
            <w:tcW w:w="4158" w:type="dxa"/>
            <w:vAlign w:val="center"/>
          </w:tcPr>
          <w:p w:rsidR="0072368C" w:rsidRPr="00D0781E" w:rsidRDefault="0072368C" w:rsidP="001A3CC5">
            <w:pPr>
              <w:pStyle w:val="CellListBulletHeading"/>
            </w:pPr>
            <w:r w:rsidRPr="001A3CC5">
              <w:t>Pros</w:t>
            </w:r>
          </w:p>
          <w:p w:rsidR="0072368C" w:rsidRPr="00D0781E" w:rsidRDefault="0072368C" w:rsidP="008C49EC">
            <w:pPr>
              <w:pStyle w:val="CellListBullet"/>
            </w:pPr>
            <w:r w:rsidRPr="001A3CC5">
              <w:t>Requires</w:t>
            </w:r>
            <w:r w:rsidRPr="00D0781E">
              <w:t xml:space="preserve"> few FPGA resources.</w:t>
            </w:r>
          </w:p>
          <w:p w:rsidR="0072368C" w:rsidRPr="00D0781E" w:rsidRDefault="0072368C" w:rsidP="008C49EC">
            <w:pPr>
              <w:pStyle w:val="CellListBullet"/>
            </w:pPr>
            <w:r w:rsidRPr="00D0781E">
              <w:t xml:space="preserve">Saves </w:t>
            </w:r>
            <w:r w:rsidRPr="001A3CC5">
              <w:t>power</w:t>
            </w:r>
            <w:r w:rsidRPr="00D0781E">
              <w:t>.</w:t>
            </w:r>
          </w:p>
          <w:p w:rsidR="0072368C" w:rsidRPr="00D0781E" w:rsidRDefault="0072368C" w:rsidP="008C49EC">
            <w:pPr>
              <w:pStyle w:val="CellListBullet"/>
            </w:pPr>
            <w:r w:rsidRPr="001A3CC5">
              <w:t>Uninclined</w:t>
            </w:r>
            <w:r w:rsidRPr="00D0781E">
              <w:t xml:space="preserve"> to overheat.</w:t>
            </w:r>
          </w:p>
          <w:p w:rsidR="0073416E" w:rsidRPr="00D0781E" w:rsidRDefault="0072368C" w:rsidP="008C49EC">
            <w:pPr>
              <w:pStyle w:val="CellListBullet"/>
            </w:pPr>
            <w:r w:rsidRPr="00D0781E">
              <w:t xml:space="preserve">Simple </w:t>
            </w:r>
            <w:r w:rsidRPr="001A3CC5">
              <w:t>and</w:t>
            </w:r>
            <w:r w:rsidRPr="00D0781E">
              <w:t xml:space="preserve"> easy to implement.</w:t>
            </w:r>
          </w:p>
        </w:tc>
        <w:tc>
          <w:tcPr>
            <w:tcW w:w="4158" w:type="dxa"/>
            <w:vMerge w:val="restart"/>
            <w:vAlign w:val="center"/>
          </w:tcPr>
          <w:p w:rsidR="00203B5A" w:rsidRPr="00D0781E" w:rsidRDefault="0073416E" w:rsidP="00C1081F">
            <w:pPr>
              <w:pStyle w:val="CellPicture"/>
            </w:pPr>
            <w:r w:rsidRPr="00D0781E">
              <w:drawing>
                <wp:inline distT="0" distB="0" distL="0" distR="0" wp14:anchorId="0D7ABA62" wp14:editId="384CFB99">
                  <wp:extent cx="2628000" cy="397440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000" cy="3974400"/>
                          </a:xfrm>
                          <a:prstGeom prst="rect">
                            <a:avLst/>
                          </a:prstGeom>
                        </pic:spPr>
                      </pic:pic>
                    </a:graphicData>
                  </a:graphic>
                </wp:inline>
              </w:drawing>
            </w:r>
          </w:p>
          <w:p w:rsidR="0073416E" w:rsidRPr="00D0781E" w:rsidRDefault="00203B5A" w:rsidP="00C5436F">
            <w:pPr>
              <w:pStyle w:val="Caption"/>
            </w:pPr>
            <w:bookmarkStart w:id="12" w:name="_Toc415598107"/>
            <w:bookmarkStart w:id="13" w:name="_Toc415598594"/>
            <w:bookmarkStart w:id="14" w:name="_Toc424301631"/>
            <w:r w:rsidRPr="00D0781E">
              <w:t xml:space="preserve">Figure </w:t>
            </w:r>
            <w:r w:rsidRPr="00D0781E">
              <w:fldChar w:fldCharType="begin"/>
            </w:r>
            <w:r w:rsidRPr="00D0781E">
              <w:instrText xml:space="preserve"> SEQ Figure \* ARABIC </w:instrText>
            </w:r>
            <w:r w:rsidRPr="00D0781E">
              <w:fldChar w:fldCharType="separate"/>
            </w:r>
            <w:r w:rsidR="00492B54">
              <w:rPr>
                <w:noProof/>
              </w:rPr>
              <w:t>2</w:t>
            </w:r>
            <w:r w:rsidRPr="00D0781E">
              <w:fldChar w:fldCharType="end"/>
            </w:r>
            <w:r w:rsidRPr="00D0781E">
              <w:t xml:space="preserve">: Block Diagram of a conventionally </w:t>
            </w:r>
            <w:r w:rsidRPr="00C5436F">
              <w:t>reconfigurable</w:t>
            </w:r>
            <w:r w:rsidRPr="00D0781E">
              <w:t xml:space="preserve"> VDH Design</w:t>
            </w:r>
            <w:bookmarkEnd w:id="12"/>
            <w:bookmarkEnd w:id="13"/>
            <w:bookmarkEnd w:id="14"/>
          </w:p>
        </w:tc>
      </w:tr>
      <w:tr w:rsidR="0073416E" w:rsidRPr="00D0781E" w:rsidTr="00A35233">
        <w:tc>
          <w:tcPr>
            <w:tcW w:w="4158" w:type="dxa"/>
            <w:vAlign w:val="center"/>
          </w:tcPr>
          <w:p w:rsidR="0072368C" w:rsidRPr="00D0781E" w:rsidRDefault="0072368C" w:rsidP="001A3CC5">
            <w:pPr>
              <w:pStyle w:val="CellListBulletHeading"/>
            </w:pPr>
            <w:r w:rsidRPr="001A3CC5">
              <w:t>Cons</w:t>
            </w:r>
          </w:p>
          <w:p w:rsidR="0072368C" w:rsidRPr="00D0781E" w:rsidRDefault="0072368C" w:rsidP="008C49EC">
            <w:pPr>
              <w:pStyle w:val="CellListBullet"/>
            </w:pPr>
            <w:r w:rsidRPr="001A3CC5">
              <w:t>Loses</w:t>
            </w:r>
            <w:r w:rsidRPr="00D0781E">
              <w:t xml:space="preserve"> data from all channels.</w:t>
            </w:r>
          </w:p>
          <w:p w:rsidR="0073416E" w:rsidRPr="00D0781E" w:rsidRDefault="0072368C" w:rsidP="008C49EC">
            <w:pPr>
              <w:pStyle w:val="CellListBullet"/>
            </w:pPr>
            <w:r w:rsidRPr="001A3CC5">
              <w:t>Wastes</w:t>
            </w:r>
            <w:r w:rsidRPr="00D0781E">
              <w:t xml:space="preserve"> memory.</w:t>
            </w:r>
          </w:p>
        </w:tc>
        <w:tc>
          <w:tcPr>
            <w:tcW w:w="4158" w:type="dxa"/>
            <w:vMerge/>
            <w:vAlign w:val="center"/>
          </w:tcPr>
          <w:p w:rsidR="0073416E" w:rsidRPr="00D0781E" w:rsidRDefault="0073416E" w:rsidP="001A3CC5">
            <w:pPr>
              <w:jc w:val="center"/>
            </w:pPr>
          </w:p>
        </w:tc>
      </w:tr>
    </w:tbl>
    <w:p w:rsidR="00B63CC8" w:rsidRPr="00D0781E" w:rsidRDefault="00B63CC8" w:rsidP="00774E03">
      <w:pPr>
        <w:pStyle w:val="Example"/>
      </w:pPr>
      <w:r w:rsidRPr="00D0781E">
        <w:lastRenderedPageBreak/>
        <w:t>VDH Design 3: Partially Reconfigurable Design</w:t>
      </w:r>
    </w:p>
    <w:p w:rsidR="00B63CC8" w:rsidRPr="00D0781E" w:rsidRDefault="00B63CC8" w:rsidP="0055250D">
      <w:r w:rsidRPr="00D0781E">
        <w:t xml:space="preserve">Scalability can be improved by reducing the design’s memory requirement. The </w:t>
      </w:r>
      <m:oMath>
        <m:r>
          <w:rPr>
            <w:rFonts w:ascii="Cambria Math" w:hAnsi="Cambria Math"/>
          </w:rPr>
          <m:t>N</m:t>
        </m:r>
      </m:oMath>
      <w:r w:rsidRPr="00D0781E">
        <w:t xml:space="preserve"> channels are predefined as RPs on a single static logic configuration, which is then syn</w:t>
      </w:r>
      <w:proofErr w:type="spellStart"/>
      <w:r w:rsidR="00201184">
        <w:t>thesized</w:t>
      </w:r>
      <w:proofErr w:type="spellEnd"/>
      <w:r w:rsidR="00201184">
        <w:t xml:space="preserve"> into a full BIT file; and t</w:t>
      </w:r>
      <w:r w:rsidRPr="00D0781E">
        <w:t xml:space="preserve">he </w:t>
      </w:r>
      <m:oMath>
        <m:r>
          <w:rPr>
            <w:rFonts w:ascii="Cambria Math" w:hAnsi="Cambria Math"/>
          </w:rPr>
          <m:t>M</m:t>
        </m:r>
      </m:oMath>
      <w:r w:rsidR="00201184">
        <w:t xml:space="preserve"> decoders are </w:t>
      </w:r>
      <w:r w:rsidRPr="00D0781E">
        <w:t xml:space="preserve">predefined as RMs, which are then synthesized into partial BIT files. The RMs </w:t>
      </w:r>
      <w:proofErr w:type="gramStart"/>
      <w:r w:rsidRPr="00D0781E">
        <w:t>are</w:t>
      </w:r>
      <w:proofErr w:type="gramEnd"/>
      <w:r w:rsidRPr="00D0781E">
        <w:t xml:space="preserve"> synthesized per RP, so a total of </w:t>
      </w:r>
      <m:oMath>
        <m:r>
          <w:rPr>
            <w:rFonts w:ascii="Cambria Math" w:hAnsi="Cambria Math"/>
          </w:rPr>
          <m:t>N⋅M</m:t>
        </m:r>
      </m:oMath>
      <w:r w:rsidRPr="00D0781E">
        <w:t xml:space="preserve"> partial BIT files and one full BIT file are generated in the process. Nonetheless, compared with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rsidR="00867305">
        <w:t xml:space="preserve"> full BIT files, the </w:t>
      </w:r>
      <w:r w:rsidRPr="00D0781E">
        <w:t>memory requirement</w:t>
      </w:r>
      <w:r w:rsidR="00867305">
        <w:t xml:space="preserve"> is</w:t>
      </w:r>
      <w:r w:rsidR="00867305" w:rsidRPr="00867305">
        <w:t xml:space="preserve"> </w:t>
      </w:r>
      <w:r w:rsidR="00867305">
        <w:t>significantly reduced</w:t>
      </w:r>
      <w:r w:rsidRPr="00D0781E">
        <w:t>.</w:t>
      </w:r>
    </w:p>
    <w:p w:rsidR="00B63CC8" w:rsidRPr="00D0781E" w:rsidRDefault="00B63CC8" w:rsidP="003C5CDA">
      <w:pPr>
        <w:pStyle w:val="NormalLast"/>
      </w:pPr>
      <w:r w:rsidRPr="00D0781E">
        <w:t xml:space="preserve">While a channel’s decoder is being replaced, the other </w:t>
      </w:r>
      <m:oMath>
        <m:r>
          <w:rPr>
            <w:rFonts w:ascii="Cambria Math" w:hAnsi="Cambria Math"/>
          </w:rPr>
          <m:t>N-1</m:t>
        </m:r>
      </m:oMath>
      <w:r w:rsidRPr="00D0781E">
        <w:t xml:space="preserve"> channels remain operational, so their data is not lost in the process. Furthermore, the reconfigured channel loses less data due to PR being faster than conventional reconfiguration. Decoders can be removed from unused channels; thus reducing power consum</w:t>
      </w:r>
      <w:proofErr w:type="spellStart"/>
      <w:r w:rsidRPr="00D0781E">
        <w:t>ption</w:t>
      </w:r>
      <w:proofErr w:type="spellEnd"/>
      <w:r w:rsidRPr="00D0781E">
        <w:t xml:space="preserve"> and heat generation even 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158"/>
        <w:gridCol w:w="4148"/>
      </w:tblGrid>
      <w:tr w:rsidR="0003338B" w:rsidRPr="00D0781E" w:rsidTr="00A35233">
        <w:trPr>
          <w:trHeight w:val="2733"/>
        </w:trPr>
        <w:tc>
          <w:tcPr>
            <w:tcW w:w="4158" w:type="dxa"/>
            <w:vMerge w:val="restart"/>
            <w:vAlign w:val="center"/>
          </w:tcPr>
          <w:p w:rsidR="00203B5A" w:rsidRPr="00D0781E" w:rsidRDefault="0073416E" w:rsidP="00C1081F">
            <w:pPr>
              <w:pStyle w:val="CellPicture"/>
            </w:pPr>
            <w:r w:rsidRPr="00D0781E">
              <w:drawing>
                <wp:inline distT="0" distB="0" distL="0" distR="0" wp14:anchorId="7C5CE6AF" wp14:editId="130ABA11">
                  <wp:extent cx="2628000" cy="3211200"/>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000" cy="3211200"/>
                          </a:xfrm>
                          <a:prstGeom prst="rect">
                            <a:avLst/>
                          </a:prstGeom>
                        </pic:spPr>
                      </pic:pic>
                    </a:graphicData>
                  </a:graphic>
                </wp:inline>
              </w:drawing>
            </w:r>
          </w:p>
          <w:p w:rsidR="0003338B" w:rsidRPr="00D0781E" w:rsidRDefault="00203B5A" w:rsidP="001A3CC5">
            <w:pPr>
              <w:pStyle w:val="Caption"/>
            </w:pPr>
            <w:bookmarkStart w:id="15" w:name="_Toc415598108"/>
            <w:bookmarkStart w:id="16" w:name="_Toc415598595"/>
            <w:bookmarkStart w:id="17" w:name="_Toc424301632"/>
            <w:r w:rsidRPr="00D0781E">
              <w:t xml:space="preserve">Figure </w:t>
            </w:r>
            <w:r w:rsidRPr="00D0781E">
              <w:fldChar w:fldCharType="begin"/>
            </w:r>
            <w:r w:rsidRPr="00D0781E">
              <w:instrText xml:space="preserve"> SEQ Figure \* ARABIC </w:instrText>
            </w:r>
            <w:r w:rsidRPr="00D0781E">
              <w:fldChar w:fldCharType="separate"/>
            </w:r>
            <w:r w:rsidR="00492B54">
              <w:rPr>
                <w:noProof/>
              </w:rPr>
              <w:t>3</w:t>
            </w:r>
            <w:r w:rsidRPr="00D0781E">
              <w:fldChar w:fldCharType="end"/>
            </w:r>
            <w:r w:rsidRPr="00D0781E">
              <w:t xml:space="preserve">: </w:t>
            </w:r>
            <w:r w:rsidRPr="001A3CC5">
              <w:t>Block</w:t>
            </w:r>
            <w:r w:rsidRPr="00D0781E">
              <w:t xml:space="preserve"> Diagram of a Partially </w:t>
            </w:r>
            <w:r w:rsidRPr="001A3CC5">
              <w:t>Reconfigurable</w:t>
            </w:r>
            <w:r w:rsidRPr="00D0781E">
              <w:t xml:space="preserve"> VDH Design</w:t>
            </w:r>
            <w:bookmarkEnd w:id="15"/>
            <w:bookmarkEnd w:id="16"/>
            <w:bookmarkEnd w:id="17"/>
          </w:p>
        </w:tc>
        <w:tc>
          <w:tcPr>
            <w:tcW w:w="4158" w:type="dxa"/>
            <w:vAlign w:val="center"/>
          </w:tcPr>
          <w:p w:rsidR="0072368C" w:rsidRPr="00D0781E" w:rsidRDefault="0072368C" w:rsidP="001A3CC5">
            <w:pPr>
              <w:pStyle w:val="CellListBulletHeading"/>
            </w:pPr>
            <w:r w:rsidRPr="001A3CC5">
              <w:t>Pros</w:t>
            </w:r>
          </w:p>
          <w:p w:rsidR="0072368C" w:rsidRPr="00D0781E" w:rsidRDefault="0072368C" w:rsidP="008C49EC">
            <w:pPr>
              <w:pStyle w:val="CellListBullet"/>
            </w:pPr>
            <w:r w:rsidRPr="001A3CC5">
              <w:t>Requires</w:t>
            </w:r>
            <w:r w:rsidRPr="00D0781E">
              <w:t xml:space="preserve"> few FPGA resources.</w:t>
            </w:r>
          </w:p>
          <w:p w:rsidR="0072368C" w:rsidRPr="00D0781E" w:rsidRDefault="0072368C" w:rsidP="008C49EC">
            <w:pPr>
              <w:pStyle w:val="CellListBullet"/>
            </w:pPr>
            <w:r w:rsidRPr="001A3CC5">
              <w:t>Saves</w:t>
            </w:r>
            <w:r w:rsidRPr="00D0781E">
              <w:t xml:space="preserve"> memory.</w:t>
            </w:r>
          </w:p>
          <w:p w:rsidR="0072368C" w:rsidRPr="00D0781E" w:rsidRDefault="0072368C" w:rsidP="008C49EC">
            <w:pPr>
              <w:pStyle w:val="CellListBullet"/>
            </w:pPr>
            <w:r w:rsidRPr="001A3CC5">
              <w:t>Saves</w:t>
            </w:r>
            <w:r w:rsidRPr="00D0781E">
              <w:t xml:space="preserve"> more power.</w:t>
            </w:r>
          </w:p>
          <w:p w:rsidR="0003338B" w:rsidRPr="00D0781E" w:rsidRDefault="0072368C" w:rsidP="008C49EC">
            <w:pPr>
              <w:pStyle w:val="CellListBullet"/>
            </w:pPr>
            <w:r w:rsidRPr="00D0781E">
              <w:t xml:space="preserve">Even </w:t>
            </w:r>
            <w:r w:rsidRPr="001A3CC5">
              <w:t>less</w:t>
            </w:r>
            <w:r w:rsidRPr="00D0781E">
              <w:t xml:space="preserve"> inclined to overheat.</w:t>
            </w:r>
          </w:p>
        </w:tc>
      </w:tr>
      <w:tr w:rsidR="0003338B" w:rsidRPr="00D0781E" w:rsidTr="00A35233">
        <w:tc>
          <w:tcPr>
            <w:tcW w:w="4158" w:type="dxa"/>
            <w:vMerge/>
            <w:vAlign w:val="center"/>
          </w:tcPr>
          <w:p w:rsidR="0003338B" w:rsidRPr="00D0781E" w:rsidRDefault="0003338B" w:rsidP="001A3CC5">
            <w:pPr>
              <w:jc w:val="center"/>
            </w:pPr>
          </w:p>
        </w:tc>
        <w:tc>
          <w:tcPr>
            <w:tcW w:w="4158" w:type="dxa"/>
            <w:vAlign w:val="center"/>
          </w:tcPr>
          <w:p w:rsidR="0072368C" w:rsidRPr="00D0781E" w:rsidRDefault="0072368C" w:rsidP="001A3CC5">
            <w:pPr>
              <w:pStyle w:val="CellListBulletHeading"/>
            </w:pPr>
            <w:r w:rsidRPr="001A3CC5">
              <w:t>Cons</w:t>
            </w:r>
          </w:p>
          <w:p w:rsidR="0003338B" w:rsidRDefault="0072368C" w:rsidP="008C49EC">
            <w:pPr>
              <w:pStyle w:val="CellListBullet"/>
            </w:pPr>
            <w:r w:rsidRPr="00D0781E">
              <w:t>May lose some data from the reconfigured channel.</w:t>
            </w:r>
          </w:p>
          <w:p w:rsidR="0015331A" w:rsidRPr="00D0781E" w:rsidRDefault="0015331A" w:rsidP="008C49EC">
            <w:pPr>
              <w:pStyle w:val="CellListBullet"/>
            </w:pPr>
            <w:r>
              <w:t xml:space="preserve">Intricate </w:t>
            </w:r>
            <w:r w:rsidRPr="001A3CC5">
              <w:t>and</w:t>
            </w:r>
            <w:r>
              <w:t xml:space="preserve"> hard to implement.</w:t>
            </w:r>
          </w:p>
        </w:tc>
      </w:tr>
    </w:tbl>
    <w:p w:rsidR="00FB0C3B" w:rsidRDefault="00931658" w:rsidP="00B65CDA">
      <w:pPr>
        <w:pStyle w:val="TextBox"/>
      </w:pPr>
      <w:r>
        <w:t xml:space="preserve">As shown </w:t>
      </w:r>
      <w:r w:rsidR="007D6506">
        <w:t xml:space="preserve">in the </w:t>
      </w:r>
      <w:r w:rsidR="00160407">
        <w:t>example</w:t>
      </w:r>
      <w:r w:rsidR="00B36F43">
        <w:t xml:space="preserve"> </w:t>
      </w:r>
      <w:r w:rsidR="00B36F43">
        <w:fldChar w:fldCharType="begin"/>
      </w:r>
      <w:r w:rsidR="00B36F43">
        <w:instrText xml:space="preserve"> REF _Ref415003043 \p \h </w:instrText>
      </w:r>
      <w:r w:rsidR="00B36F43">
        <w:fldChar w:fldCharType="separate"/>
      </w:r>
      <w:r w:rsidR="00B36F43">
        <w:t>above</w:t>
      </w:r>
      <w:r w:rsidR="00B36F43">
        <w:fldChar w:fldCharType="end"/>
      </w:r>
      <w:r>
        <w:t>, PR not only reduces the design’s requirements, but it also keeps the</w:t>
      </w:r>
      <w:r w:rsidR="00854B97">
        <w:t xml:space="preserve">m low by </w:t>
      </w:r>
      <w:r w:rsidR="00854B97" w:rsidRPr="00B65CDA">
        <w:t>mitigating</w:t>
      </w:r>
      <w:r w:rsidR="00854B97">
        <w:t xml:space="preserve"> the costs </w:t>
      </w:r>
      <w:r>
        <w:t>of additional channels and codecs.</w:t>
      </w:r>
      <w:r w:rsidR="00EC56D2">
        <w:t xml:space="preserve"> </w:t>
      </w:r>
      <w:r w:rsidR="002864CB">
        <w:t xml:space="preserve">As </w:t>
      </w:r>
      <m:oMath>
        <m:r>
          <w:rPr>
            <w:rFonts w:ascii="Cambria Math" w:hAnsi="Cambria Math"/>
          </w:rPr>
          <m:t>N</m:t>
        </m:r>
      </m:oMath>
      <w:r w:rsidR="002864CB">
        <w:t xml:space="preserve"> and/or </w:t>
      </w:r>
      <m:oMath>
        <m:r>
          <w:rPr>
            <w:rFonts w:ascii="Cambria Math" w:hAnsi="Cambria Math"/>
          </w:rPr>
          <m:t>M</m:t>
        </m:r>
      </m:oMath>
      <w:r w:rsidR="002864CB">
        <w:t xml:space="preserve"> increase</w:t>
      </w:r>
      <w:r w:rsidR="002216EF">
        <w:t xml:space="preserve">, the </w:t>
      </w:r>
      <w:r w:rsidR="002864CB">
        <w:t>weaknesses</w:t>
      </w:r>
      <w:r w:rsidR="00EC56D2">
        <w:t xml:space="preserve"> of the first two designs become more and more prominent, whereas the later design </w:t>
      </w:r>
      <w:r w:rsidR="002216EF">
        <w:t>suffer</w:t>
      </w:r>
      <w:r w:rsidR="00EC56D2">
        <w:t>s</w:t>
      </w:r>
      <w:r w:rsidR="002216EF">
        <w:t xml:space="preserve"> less</w:t>
      </w:r>
      <w:r w:rsidR="00FB0C3B">
        <w:t>.</w:t>
      </w:r>
    </w:p>
    <w:p w:rsidR="002216EF" w:rsidRDefault="002216EF" w:rsidP="00FB0C3B"/>
    <w:p w:rsidR="00AF5A5C" w:rsidRDefault="00AF5A5C" w:rsidP="00115B6C">
      <w:pPr>
        <w:sectPr w:rsidR="00AF5A5C">
          <w:pgSz w:w="11906" w:h="16838"/>
          <w:pgMar w:top="1440" w:right="1800" w:bottom="1440" w:left="1800" w:header="708" w:footer="708" w:gutter="0"/>
          <w:cols w:space="708"/>
          <w:docGrid w:linePitch="360"/>
        </w:sectPr>
      </w:pPr>
    </w:p>
    <w:p w:rsidR="006229EE" w:rsidRDefault="00DC38D1" w:rsidP="00BE4749">
      <w:pPr>
        <w:pStyle w:val="Heading1"/>
      </w:pPr>
      <w:bookmarkStart w:id="18" w:name="_Ref416264222"/>
      <w:bookmarkStart w:id="19" w:name="_Toc424301600"/>
      <w:r>
        <w:lastRenderedPageBreak/>
        <w:t xml:space="preserve">Project </w:t>
      </w:r>
      <w:r w:rsidR="00F57F71" w:rsidRPr="00D0781E">
        <w:t>O</w:t>
      </w:r>
      <w:r w:rsidR="006229EE">
        <w:t>bjective</w:t>
      </w:r>
      <w:bookmarkEnd w:id="18"/>
      <w:bookmarkEnd w:id="19"/>
    </w:p>
    <w:p w:rsidR="00B83E89" w:rsidRDefault="0074718E" w:rsidP="008E4124">
      <w:r>
        <w:t xml:space="preserve">When Linux </w:t>
      </w:r>
      <w:r w:rsidR="00445A02">
        <w:t>OS is required to execute multiple processes,</w:t>
      </w:r>
      <w:r>
        <w:t xml:space="preserve"> it enqueues them in a </w:t>
      </w:r>
      <w:r w:rsidR="00445A02">
        <w:t>variant of a round</w:t>
      </w:r>
      <w:r w:rsidR="00445A02">
        <w:noBreakHyphen/>
        <w:t>robin</w:t>
      </w:r>
      <w:r w:rsidR="00E66510">
        <w:t xml:space="preserve"> </w:t>
      </w:r>
      <w:r>
        <w:t>queue</w:t>
      </w:r>
      <w:r w:rsidR="00D04043">
        <w:t xml:space="preserve">, because </w:t>
      </w:r>
      <w:r w:rsidR="00DF0174">
        <w:t>each CPU core may execute only one process at a time</w:t>
      </w:r>
      <w:r w:rsidR="00445A02">
        <w:t>.</w:t>
      </w:r>
      <w:r>
        <w:t xml:space="preserve"> An embedded FPGA allows the </w:t>
      </w:r>
      <w:r w:rsidR="00EB5AC6">
        <w:t xml:space="preserve">processing system (PS) </w:t>
      </w:r>
      <w:r>
        <w:t>to exte</w:t>
      </w:r>
      <w:r w:rsidR="007436C5">
        <w:t xml:space="preserve">nt its processing power from </w:t>
      </w:r>
      <w:r>
        <w:t>the CPU</w:t>
      </w:r>
      <w:r w:rsidR="007436C5">
        <w:t xml:space="preserve"> </w:t>
      </w:r>
      <w:r w:rsidR="00EB5AC6">
        <w:t xml:space="preserve">to </w:t>
      </w:r>
      <w:r w:rsidR="00D04043">
        <w:t xml:space="preserve">the </w:t>
      </w:r>
      <w:r w:rsidR="00EB5AC6">
        <w:t>programmable logic (PL)</w:t>
      </w:r>
      <w:r w:rsidR="00C152E0">
        <w:t>.</w:t>
      </w:r>
      <w:r w:rsidR="00474709">
        <w:t xml:space="preserve"> HWA</w:t>
      </w:r>
      <w:r w:rsidR="00C152E0">
        <w:t xml:space="preserve">s </w:t>
      </w:r>
      <w:r w:rsidR="00D04043">
        <w:t>can be loaded to the PL</w:t>
      </w:r>
      <w:r w:rsidR="00CB2F40">
        <w:t xml:space="preserve">, </w:t>
      </w:r>
      <w:r w:rsidR="00310ACD">
        <w:t>receive input data from the</w:t>
      </w:r>
      <w:r w:rsidR="0024651B">
        <w:t xml:space="preserve"> PS, process it</w:t>
      </w:r>
      <w:r w:rsidR="00D04043">
        <w:t xml:space="preserve">, </w:t>
      </w:r>
      <w:r w:rsidR="00310ACD">
        <w:t>send the output data back to the PS</w:t>
      </w:r>
      <w:r w:rsidR="00D04043">
        <w:t>, and then be unloaded from the PL</w:t>
      </w:r>
      <w:r w:rsidR="00CA3450">
        <w:t>.</w:t>
      </w:r>
      <w:r w:rsidR="00B83E89">
        <w:t xml:space="preserve"> In this procedure one may find</w:t>
      </w:r>
      <w:r w:rsidR="000464B6">
        <w:t xml:space="preserve"> some </w:t>
      </w:r>
      <w:r w:rsidR="00B83E89">
        <w:t xml:space="preserve">resemblance to </w:t>
      </w:r>
      <w:r w:rsidR="009E0C16">
        <w:t xml:space="preserve">Microsoft’s </w:t>
      </w:r>
      <w:r w:rsidR="00CA3450">
        <w:t xml:space="preserve">DLL </w:t>
      </w:r>
      <w:r w:rsidR="009E0C16">
        <w:t>concept</w:t>
      </w:r>
      <w:r w:rsidR="00CA3450">
        <w:t xml:space="preserve">; hence the </w:t>
      </w:r>
      <w:r w:rsidR="00BC1742">
        <w:t>term “Hardware </w:t>
      </w:r>
      <w:r w:rsidR="00CA3450">
        <w:t>DLL”</w:t>
      </w:r>
      <w:r w:rsidR="00EB5AC6">
        <w:t>.</w:t>
      </w:r>
    </w:p>
    <w:p w:rsidR="00DB3DE3" w:rsidRDefault="00A00BF2" w:rsidP="00DB3DE3">
      <w:r>
        <w:t>Of course, t</w:t>
      </w:r>
      <w:r w:rsidR="00AA0AA9">
        <w:t xml:space="preserve">he PL may </w:t>
      </w:r>
      <w:r w:rsidR="00A222A4">
        <w:t xml:space="preserve">only </w:t>
      </w:r>
      <w:r w:rsidR="003B7B89">
        <w:t>contain as many</w:t>
      </w:r>
      <w:r w:rsidR="00C269EA">
        <w:t xml:space="preserve"> HWAs as its resources allow it</w:t>
      </w:r>
      <w:r w:rsidR="00AA0AA9">
        <w:t xml:space="preserve">. </w:t>
      </w:r>
      <w:r w:rsidR="00BC1742">
        <w:t>Hardware </w:t>
      </w:r>
      <w:r w:rsidR="00802A3A">
        <w:t xml:space="preserve">DLL’s solution to this problem is based </w:t>
      </w:r>
      <w:r w:rsidR="004C72DF">
        <w:t xml:space="preserve">upon the </w:t>
      </w:r>
      <w:r w:rsidR="00E65F8F">
        <w:t xml:space="preserve">virtual memory </w:t>
      </w:r>
      <w:r w:rsidR="00751E55">
        <w:t>paging technique</w:t>
      </w:r>
      <w:r w:rsidR="004C72DF">
        <w:t>.</w:t>
      </w:r>
      <w:r w:rsidR="00474709">
        <w:t xml:space="preserve"> HWAs </w:t>
      </w:r>
      <w:r w:rsidR="009C6AF4">
        <w:t>(pre</w:t>
      </w:r>
      <w:r w:rsidR="009C6AF4">
        <w:noBreakHyphen/>
        <w:t xml:space="preserve">synthesized RMs) </w:t>
      </w:r>
      <w:r w:rsidR="00E22F57">
        <w:t xml:space="preserve">are loaded </w:t>
      </w:r>
      <w:r w:rsidR="00474709">
        <w:t>to the PL only</w:t>
      </w:r>
      <w:r w:rsidR="009C6AF4">
        <w:t xml:space="preserve"> when suitable resources (large enough empty RPs) are available</w:t>
      </w:r>
      <w:r w:rsidR="008572C2">
        <w:t>.</w:t>
      </w:r>
      <w:r w:rsidR="00656AD3">
        <w:t xml:space="preserve"> After </w:t>
      </w:r>
      <w:r w:rsidR="008572C2">
        <w:t>send</w:t>
      </w:r>
      <w:r w:rsidR="00656AD3">
        <w:t>ing</w:t>
      </w:r>
      <w:r w:rsidR="008572C2">
        <w:t xml:space="preserve"> their o</w:t>
      </w:r>
      <w:r w:rsidR="00656AD3">
        <w:t xml:space="preserve">utput data back to the PS, HWAs </w:t>
      </w:r>
      <w:r w:rsidR="008572C2">
        <w:t xml:space="preserve">are unloaded from the </w:t>
      </w:r>
      <w:r w:rsidR="00574EC7">
        <w:t xml:space="preserve">PL to </w:t>
      </w:r>
      <w:r w:rsidR="008A1A08">
        <w:t>free the resources that they previously utilized</w:t>
      </w:r>
      <w:r w:rsidR="008572C2">
        <w:t>.</w:t>
      </w:r>
    </w:p>
    <w:p w:rsidR="00C85D00" w:rsidRDefault="00427834" w:rsidP="00C85D00">
      <w:r>
        <w:t xml:space="preserve">Applications that were integrated with </w:t>
      </w:r>
      <w:r w:rsidR="00BC1742">
        <w:t>Hardware </w:t>
      </w:r>
      <w:r w:rsidR="00CF3559">
        <w:t xml:space="preserve">DLL can request </w:t>
      </w:r>
      <w:r w:rsidR="00C32A82">
        <w:t xml:space="preserve">HWAs </w:t>
      </w:r>
      <w:r w:rsidR="007621AE">
        <w:t>to be loaded</w:t>
      </w:r>
      <w:r w:rsidR="00E22F57">
        <w:t xml:space="preserve"> </w:t>
      </w:r>
      <w:r w:rsidR="00C32A82">
        <w:t xml:space="preserve">to </w:t>
      </w:r>
      <w:r w:rsidR="00C7384F">
        <w:t>the PL</w:t>
      </w:r>
      <w:r>
        <w:t>.</w:t>
      </w:r>
      <w:r w:rsidR="00DB3DE3">
        <w:t xml:space="preserve"> </w:t>
      </w:r>
      <w:r w:rsidR="00B43D81">
        <w:t xml:space="preserve">If </w:t>
      </w:r>
      <w:r w:rsidR="00C147AC">
        <w:t>den</w:t>
      </w:r>
      <w:r w:rsidR="003639A5">
        <w:t xml:space="preserve">ied, </w:t>
      </w:r>
      <w:r w:rsidR="00F022E9">
        <w:t xml:space="preserve">the applications </w:t>
      </w:r>
      <w:r w:rsidR="00850A8F">
        <w:t xml:space="preserve">can try </w:t>
      </w:r>
      <w:r w:rsidR="00F61FCA">
        <w:t xml:space="preserve">again </w:t>
      </w:r>
      <w:r w:rsidR="00C147AC">
        <w:t>until</w:t>
      </w:r>
      <w:r w:rsidR="008E4124">
        <w:t xml:space="preserve"> suitable </w:t>
      </w:r>
      <w:r w:rsidR="00C147AC">
        <w:t>PL resources become available</w:t>
      </w:r>
      <w:r w:rsidR="00850A8F">
        <w:t>, or they can send their data to be processed by the CPU</w:t>
      </w:r>
      <w:r w:rsidR="00C32A82">
        <w:t>.</w:t>
      </w:r>
      <w:r w:rsidR="00850A8F">
        <w:t xml:space="preserve"> Otherwise</w:t>
      </w:r>
      <w:r w:rsidR="00F61FCA">
        <w:t>, the applications</w:t>
      </w:r>
      <w:r w:rsidR="007B331B">
        <w:t xml:space="preserve"> </w:t>
      </w:r>
      <w:r w:rsidR="00F61FCA">
        <w:t>send</w:t>
      </w:r>
      <w:r w:rsidR="00850A8F">
        <w:t xml:space="preserve"> their data to be processed by the </w:t>
      </w:r>
      <w:r w:rsidR="007B331B">
        <w:t>HWAs</w:t>
      </w:r>
      <w:r w:rsidR="00B43D81">
        <w:t xml:space="preserve"> on the PL. T</w:t>
      </w:r>
      <w:r w:rsidR="00850A8F">
        <w:t>hen</w:t>
      </w:r>
      <w:r w:rsidR="00B43D81">
        <w:t>,</w:t>
      </w:r>
      <w:r w:rsidR="00850A8F">
        <w:t xml:space="preserve"> they can </w:t>
      </w:r>
      <w:r w:rsidR="00F82322">
        <w:t xml:space="preserve">wait for the HWAs’ output to become </w:t>
      </w:r>
      <w:r w:rsidR="00F61FCA">
        <w:t>available</w:t>
      </w:r>
      <w:r w:rsidR="00F82322">
        <w:t xml:space="preserve">, or they can </w:t>
      </w:r>
      <w:r w:rsidR="00850A8F">
        <w:t>perform other tasks</w:t>
      </w:r>
      <w:r w:rsidR="00FF596F">
        <w:t xml:space="preserve"> w</w:t>
      </w:r>
      <w:r w:rsidR="0047476E">
        <w:t>hile the HWAs are busy</w:t>
      </w:r>
      <w:r w:rsidR="001F0D42">
        <w:t xml:space="preserve"> processing their data</w:t>
      </w:r>
      <w:r w:rsidR="00F61FCA">
        <w:t>.</w:t>
      </w:r>
    </w:p>
    <w:p w:rsidR="00C85D00" w:rsidRDefault="00C85D00" w:rsidP="00C85D00">
      <w:pPr>
        <w:pStyle w:val="ListBulletHeading"/>
      </w:pPr>
      <w:r>
        <w:t>Project Goals:</w:t>
      </w:r>
    </w:p>
    <w:p w:rsidR="00C85D00" w:rsidRDefault="000F3B5D" w:rsidP="008C49EC">
      <w:pPr>
        <w:pStyle w:val="ListBullet"/>
      </w:pPr>
      <w:r w:rsidRPr="008C49EC">
        <w:t>Make</w:t>
      </w:r>
      <w:r>
        <w:t xml:space="preserve"> </w:t>
      </w:r>
      <w:r w:rsidR="001B55B9">
        <w:t>a generic HWA template</w:t>
      </w:r>
      <w:r w:rsidR="00C85D00">
        <w:t>.</w:t>
      </w:r>
    </w:p>
    <w:p w:rsidR="001B55B9" w:rsidRDefault="00AB13AF" w:rsidP="008C49EC">
      <w:pPr>
        <w:pStyle w:val="ListBullet"/>
      </w:pPr>
      <w:r>
        <w:t>Des</w:t>
      </w:r>
      <w:r w:rsidR="00DA40B8">
        <w:t xml:space="preserve">ign an embedded system </w:t>
      </w:r>
      <w:r w:rsidR="00C85D00">
        <w:t>configuration</w:t>
      </w:r>
      <w:r w:rsidR="001B55B9">
        <w:t>.</w:t>
      </w:r>
    </w:p>
    <w:p w:rsidR="00C85D00" w:rsidRDefault="00AB13AF" w:rsidP="008C49EC">
      <w:pPr>
        <w:pStyle w:val="ListBullet"/>
      </w:pPr>
      <w:r>
        <w:t xml:space="preserve">Partition </w:t>
      </w:r>
      <w:r w:rsidR="00E278B5">
        <w:t xml:space="preserve">the </w:t>
      </w:r>
      <w:r w:rsidR="00B34B17">
        <w:t>FPGA resources</w:t>
      </w:r>
      <w:r w:rsidR="00C85D00">
        <w:t>.</w:t>
      </w:r>
    </w:p>
    <w:p w:rsidR="00251936" w:rsidRDefault="00251936" w:rsidP="008C49EC">
      <w:pPr>
        <w:pStyle w:val="ListBullet"/>
      </w:pPr>
      <w:r>
        <w:t>Implement the designed configuration.</w:t>
      </w:r>
    </w:p>
    <w:p w:rsidR="003867EA" w:rsidRDefault="00AB13AF" w:rsidP="008C49EC">
      <w:pPr>
        <w:pStyle w:val="ListBullet"/>
      </w:pPr>
      <w:r>
        <w:t xml:space="preserve">Create </w:t>
      </w:r>
      <w:r w:rsidR="003867EA">
        <w:t>a Zynq boot image.</w:t>
      </w:r>
    </w:p>
    <w:p w:rsidR="00C85D00" w:rsidRDefault="000F3B5D" w:rsidP="008C49EC">
      <w:pPr>
        <w:pStyle w:val="ListBullet"/>
      </w:pPr>
      <w:r>
        <w:t xml:space="preserve">Prepare </w:t>
      </w:r>
      <w:r w:rsidR="00C85D00">
        <w:t>automation scripts and</w:t>
      </w:r>
      <w:r w:rsidR="00C85D00" w:rsidRPr="00E44FCE">
        <w:t xml:space="preserve"> </w:t>
      </w:r>
      <w:r w:rsidR="00C85D00">
        <w:t>a user guide.</w:t>
      </w:r>
    </w:p>
    <w:p w:rsidR="00C85D00" w:rsidRDefault="009F5661" w:rsidP="008C49EC">
      <w:pPr>
        <w:pStyle w:val="ListBullet"/>
      </w:pPr>
      <w:r>
        <w:t>Use the scripts to g</w:t>
      </w:r>
      <w:r w:rsidR="00C85D00">
        <w:t>en</w:t>
      </w:r>
      <w:r w:rsidR="00AB13AF">
        <w:t>erate custom HWAs</w:t>
      </w:r>
      <w:r>
        <w:t xml:space="preserve"> from the template</w:t>
      </w:r>
      <w:r w:rsidR="00C85D00">
        <w:t>.</w:t>
      </w:r>
    </w:p>
    <w:p w:rsidR="00C85D00" w:rsidRDefault="00627733" w:rsidP="008C49EC">
      <w:pPr>
        <w:pStyle w:val="ListBullet"/>
      </w:pPr>
      <w:r>
        <w:t xml:space="preserve">Build </w:t>
      </w:r>
      <w:r w:rsidR="00C85D00">
        <w:t>a</w:t>
      </w:r>
      <w:r>
        <w:t xml:space="preserve"> </w:t>
      </w:r>
      <w:r w:rsidR="00B33A9C">
        <w:t xml:space="preserve">PetaLinux </w:t>
      </w:r>
      <w:r>
        <w:t>module</w:t>
      </w:r>
      <w:r w:rsidR="00C8331F">
        <w:t xml:space="preserve"> to access </w:t>
      </w:r>
      <w:r>
        <w:t>the PL</w:t>
      </w:r>
      <w:r w:rsidR="00C8331F">
        <w:t xml:space="preserve"> from user space</w:t>
      </w:r>
      <w:r w:rsidR="00C85D00">
        <w:t>.</w:t>
      </w:r>
    </w:p>
    <w:p w:rsidR="00C85D00" w:rsidRDefault="00CC0FF5" w:rsidP="008C49EC">
      <w:pPr>
        <w:pStyle w:val="ListBullet"/>
      </w:pPr>
      <w:r>
        <w:t xml:space="preserve">Integrate </w:t>
      </w:r>
      <w:r w:rsidR="00627733">
        <w:t>the module</w:t>
      </w:r>
      <w:r>
        <w:t xml:space="preserve"> into a test and demo application</w:t>
      </w:r>
      <w:r w:rsidR="00C85D00">
        <w:t>.</w:t>
      </w:r>
    </w:p>
    <w:p w:rsidR="003534B1" w:rsidRDefault="003534B1" w:rsidP="008C49EC">
      <w:pPr>
        <w:pStyle w:val="ListBullet"/>
      </w:pPr>
      <w:r>
        <w:t>Cross</w:t>
      </w:r>
      <w:r>
        <w:noBreakHyphen/>
        <w:t>compile</w:t>
      </w:r>
      <w:r w:rsidR="00A03FDD">
        <w:t xml:space="preserve"> the</w:t>
      </w:r>
      <w:r w:rsidR="00C237C2">
        <w:t xml:space="preserve"> </w:t>
      </w:r>
      <w:r w:rsidR="00A03FDD">
        <w:t>application</w:t>
      </w:r>
      <w:r w:rsidR="00C237C2">
        <w:t xml:space="preserve"> for the embedded system</w:t>
      </w:r>
      <w:r>
        <w:t>.</w:t>
      </w:r>
    </w:p>
    <w:p w:rsidR="00C85D00" w:rsidRDefault="00AB13AF" w:rsidP="008C49EC">
      <w:pPr>
        <w:pStyle w:val="ListBullet"/>
      </w:pPr>
      <w:r>
        <w:t xml:space="preserve">Boot </w:t>
      </w:r>
      <w:r w:rsidR="00C85D00">
        <w:t>the device and analysing the system’s performance.</w:t>
      </w:r>
    </w:p>
    <w:p w:rsidR="008C49EC" w:rsidRDefault="00AB13AF" w:rsidP="008C49EC">
      <w:pPr>
        <w:pStyle w:val="ListBullet"/>
      </w:pPr>
      <w:r>
        <w:t xml:space="preserve">Write </w:t>
      </w:r>
      <w:r w:rsidR="00C85D00">
        <w:t>conclusio</w:t>
      </w:r>
      <w:r w:rsidR="00E559D3">
        <w:t>ns and recommendations for future development</w:t>
      </w:r>
      <w:r w:rsidR="00C85D00">
        <w:t>.</w:t>
      </w:r>
    </w:p>
    <w:p w:rsidR="008C49EC" w:rsidRPr="006229EE" w:rsidRDefault="008C49EC" w:rsidP="008C49EC"/>
    <w:p w:rsidR="006229EE" w:rsidRDefault="006229EE" w:rsidP="00E42667">
      <w:pPr>
        <w:sectPr w:rsidR="006229EE">
          <w:pgSz w:w="11906" w:h="16838"/>
          <w:pgMar w:top="1440" w:right="1800" w:bottom="1440" w:left="1800" w:header="708" w:footer="708" w:gutter="0"/>
          <w:cols w:space="708"/>
          <w:docGrid w:linePitch="360"/>
        </w:sectPr>
      </w:pPr>
    </w:p>
    <w:p w:rsidR="00115B6C" w:rsidRDefault="006229EE" w:rsidP="00BE4749">
      <w:pPr>
        <w:pStyle w:val="Heading1"/>
      </w:pPr>
      <w:bookmarkStart w:id="20" w:name="_Toc424301601"/>
      <w:r>
        <w:lastRenderedPageBreak/>
        <w:t>Project O</w:t>
      </w:r>
      <w:r w:rsidR="000320A6">
        <w:t>verview</w:t>
      </w:r>
      <w:bookmarkEnd w:id="20"/>
    </w:p>
    <w:p w:rsidR="00477AEE" w:rsidRDefault="00EA1E2E" w:rsidP="003643DD">
      <w:pPr>
        <w:pStyle w:val="ListBulletHeading"/>
      </w:pPr>
      <w:r>
        <w:t xml:space="preserve">The Two Faces of </w:t>
      </w:r>
      <w:r w:rsidR="00BC1742">
        <w:t>Hardware </w:t>
      </w:r>
      <w:r>
        <w:t>DLL</w:t>
      </w:r>
      <w:r w:rsidR="00477AEE">
        <w:t>:</w:t>
      </w:r>
    </w:p>
    <w:p w:rsidR="00017C32" w:rsidRDefault="00EA1E2E" w:rsidP="008C49EC">
      <w:pPr>
        <w:pStyle w:val="ListBullet"/>
      </w:pPr>
      <w:r>
        <w:t xml:space="preserve">Hardware DLL </w:t>
      </w:r>
      <w:r w:rsidR="00477AEE">
        <w:t xml:space="preserve">is </w:t>
      </w:r>
      <w:r w:rsidR="00017C32">
        <w:t xml:space="preserve">a </w:t>
      </w:r>
      <w:r w:rsidR="001D31D6">
        <w:t>tool</w:t>
      </w:r>
      <w:r w:rsidR="009B0F74">
        <w:t>kit</w:t>
      </w:r>
      <w:r w:rsidR="001D31D6">
        <w:t xml:space="preserve"> that enables </w:t>
      </w:r>
      <w:r w:rsidR="00017C32">
        <w:t>programmers with limited knowledge in hardware development</w:t>
      </w:r>
      <w:r w:rsidR="001D31D6">
        <w:t xml:space="preserve"> </w:t>
      </w:r>
      <w:r w:rsidR="004679B0">
        <w:t xml:space="preserve">to </w:t>
      </w:r>
      <w:r w:rsidR="004679B0" w:rsidRPr="003643DD">
        <w:t>generate</w:t>
      </w:r>
      <w:r w:rsidR="004679B0">
        <w:t xml:space="preserve"> </w:t>
      </w:r>
      <w:r w:rsidR="00017C32">
        <w:t>HWAs</w:t>
      </w:r>
      <w:r w:rsidR="009E20D6">
        <w:t xml:space="preserve"> from </w:t>
      </w:r>
      <w:r w:rsidR="004679B0">
        <w:t>their software</w:t>
      </w:r>
      <w:r w:rsidR="00974D43">
        <w:t>, and to integrat</w:t>
      </w:r>
      <w:r w:rsidR="00FC068D">
        <w:t>e</w:t>
      </w:r>
      <w:r w:rsidR="004679B0">
        <w:t xml:space="preserve"> these HWAs </w:t>
      </w:r>
      <w:r w:rsidR="009E20D6">
        <w:t xml:space="preserve">back </w:t>
      </w:r>
      <w:r w:rsidR="00974D43">
        <w:t>into</w:t>
      </w:r>
      <w:r w:rsidR="004679B0">
        <w:t xml:space="preserve"> their software </w:t>
      </w:r>
      <w:r w:rsidR="00974D43">
        <w:t>with relative ease</w:t>
      </w:r>
      <w:r w:rsidR="00017C32">
        <w:t>.</w:t>
      </w:r>
    </w:p>
    <w:p w:rsidR="001D31D6" w:rsidRDefault="00EA1E2E" w:rsidP="008C49EC">
      <w:pPr>
        <w:pStyle w:val="ListBullet"/>
      </w:pPr>
      <w:r>
        <w:t xml:space="preserve">Hardware DLL is </w:t>
      </w:r>
      <w:r w:rsidR="00DC04B1">
        <w:t xml:space="preserve">an FPGA </w:t>
      </w:r>
      <w:r w:rsidR="001D31D6">
        <w:t>management system</w:t>
      </w:r>
      <w:r w:rsidR="00DC04B1">
        <w:t xml:space="preserve"> that runs on </w:t>
      </w:r>
      <w:r w:rsidR="0026614E">
        <w:t xml:space="preserve">an embedded </w:t>
      </w:r>
      <w:r w:rsidR="00DC04B1">
        <w:t>Linux OS in real time</w:t>
      </w:r>
      <w:r w:rsidR="00915A8A">
        <w:t xml:space="preserve"> and</w:t>
      </w:r>
      <w:r w:rsidR="00620DC4">
        <w:t xml:space="preserve"> </w:t>
      </w:r>
      <w:r w:rsidR="00DC04B1">
        <w:t>accelerate</w:t>
      </w:r>
      <w:r w:rsidR="00751E55">
        <w:t>s predefined targeted functions</w:t>
      </w:r>
      <w:r w:rsidR="00B83ED2">
        <w:t xml:space="preserve">, while balancing the CPU’s </w:t>
      </w:r>
      <w:r w:rsidR="00A7725B">
        <w:t>work</w:t>
      </w:r>
      <w:r w:rsidR="00B83ED2">
        <w:t xml:space="preserve">load with </w:t>
      </w:r>
      <w:r w:rsidR="00A7725B">
        <w:t xml:space="preserve">the available </w:t>
      </w:r>
      <w:r w:rsidR="008E235E">
        <w:t xml:space="preserve">hardware </w:t>
      </w:r>
      <w:r w:rsidR="00A7725B">
        <w:t>resources</w:t>
      </w:r>
      <w:r w:rsidR="00B83ED2">
        <w:t xml:space="preserve"> on the FPGA</w:t>
      </w:r>
      <w:r w:rsidR="00A7725B">
        <w:t>.</w:t>
      </w:r>
    </w:p>
    <w:p w:rsidR="000C2BC8" w:rsidRDefault="0008044F" w:rsidP="00017C32">
      <w:pPr>
        <w:pStyle w:val="Heading2"/>
      </w:pPr>
      <w:bookmarkStart w:id="21" w:name="_Toc424301602"/>
      <w:r>
        <w:t xml:space="preserve">Generating </w:t>
      </w:r>
      <w:r w:rsidR="00293720">
        <w:t>Hardware Accelerator</w:t>
      </w:r>
      <w:r>
        <w:t>s</w:t>
      </w:r>
      <w:bookmarkEnd w:id="21"/>
    </w:p>
    <w:p w:rsidR="00263353" w:rsidRDefault="00263353" w:rsidP="00F3339F">
      <w:r>
        <w:t>Hardware development is fundamentally different from software develop</w:t>
      </w:r>
      <w:r w:rsidR="00AE5688">
        <w:t>ment, so programmers may find it very difficult to create HWA</w:t>
      </w:r>
      <w:r w:rsidR="007115D3">
        <w:t>s</w:t>
      </w:r>
      <w:r w:rsidR="00AE5688">
        <w:t xml:space="preserve"> for their software.</w:t>
      </w:r>
      <w:r w:rsidR="00BC1742">
        <w:t xml:space="preserve"> Hardware </w:t>
      </w:r>
      <w:r w:rsidR="00BC16BF">
        <w:t xml:space="preserve">DLL </w:t>
      </w:r>
      <w:r w:rsidR="00490CF4">
        <w:t>provide</w:t>
      </w:r>
      <w:r w:rsidR="004C6612">
        <w:t>s</w:t>
      </w:r>
      <w:r w:rsidR="00D96956">
        <w:t xml:space="preserve"> a generic HWA template, </w:t>
      </w:r>
      <w:r w:rsidR="005F3BC5">
        <w:t>automation scri</w:t>
      </w:r>
      <w:r w:rsidR="009B0F74">
        <w:t>pt</w:t>
      </w:r>
      <w:r w:rsidR="00632A85">
        <w:t>s</w:t>
      </w:r>
      <w:r w:rsidR="009B0F74">
        <w:t xml:space="preserve">, </w:t>
      </w:r>
      <w:r w:rsidR="002E0C45">
        <w:t xml:space="preserve">and a </w:t>
      </w:r>
      <w:r w:rsidR="009B0F74">
        <w:t>user guide</w:t>
      </w:r>
      <w:r w:rsidR="00171934">
        <w:t>.</w:t>
      </w:r>
      <w:r w:rsidR="00FC4ACD">
        <w:t xml:space="preserve"> With this toolkit</w:t>
      </w:r>
      <w:r w:rsidR="00F3339F">
        <w:t xml:space="preserve"> (and the Vivado design</w:t>
      </w:r>
      <w:r w:rsidR="007D04C5">
        <w:t xml:space="preserve"> suite</w:t>
      </w:r>
      <w:r w:rsidR="00BC3CDF">
        <w:t>)</w:t>
      </w:r>
      <w:r w:rsidR="0072241F">
        <w:t xml:space="preserve"> </w:t>
      </w:r>
      <w:r w:rsidR="004A0BF1">
        <w:t>programmer</w:t>
      </w:r>
      <w:r w:rsidR="006A35D0">
        <w:t>s</w:t>
      </w:r>
      <w:r w:rsidR="0072241F">
        <w:t xml:space="preserve"> can easily </w:t>
      </w:r>
      <w:r w:rsidR="00F76DFA">
        <w:t xml:space="preserve">synthesize </w:t>
      </w:r>
      <w:r w:rsidR="007D04C5">
        <w:t xml:space="preserve">C/C++ </w:t>
      </w:r>
      <w:r w:rsidR="007115D3">
        <w:t>functions</w:t>
      </w:r>
      <w:r w:rsidR="00632A85">
        <w:t xml:space="preserve"> into IP cores </w:t>
      </w:r>
      <w:r w:rsidR="00F76DFA">
        <w:t xml:space="preserve">and IP cores into </w:t>
      </w:r>
      <w:r w:rsidR="007B0747">
        <w:t>RMs</w:t>
      </w:r>
      <w:r w:rsidR="0064559D">
        <w:t>.</w:t>
      </w:r>
      <w:r w:rsidR="00632A85">
        <w:t xml:space="preserve"> </w:t>
      </w:r>
      <w:r w:rsidR="00632A85" w:rsidRPr="00632A85">
        <w:t>In fact</w:t>
      </w:r>
      <w:r w:rsidR="0051736D">
        <w:t xml:space="preserve">, HWAs </w:t>
      </w:r>
      <w:r w:rsidR="00BC1742">
        <w:t>generated by the Hardware </w:t>
      </w:r>
      <w:r w:rsidR="00896C81">
        <w:t xml:space="preserve">DLL toolkit </w:t>
      </w:r>
      <w:r w:rsidR="00FE47C9">
        <w:t xml:space="preserve">are simply </w:t>
      </w:r>
      <w:r w:rsidR="0051736D">
        <w:t>hardware implementations of the original C/C++ functions, which are designed to fit into predefined RPs on the FPGA.</w:t>
      </w:r>
    </w:p>
    <w:p w:rsidR="000C2BC8" w:rsidRDefault="0008044F" w:rsidP="009C1808">
      <w:pPr>
        <w:pStyle w:val="Heading2"/>
      </w:pPr>
      <w:bookmarkStart w:id="22" w:name="_Toc424301603"/>
      <w:r>
        <w:t xml:space="preserve">Integrating the Hardware DLL </w:t>
      </w:r>
      <w:r w:rsidR="00293720">
        <w:t>Module</w:t>
      </w:r>
      <w:bookmarkEnd w:id="22"/>
    </w:p>
    <w:p w:rsidR="00173CAB" w:rsidRDefault="007944DE" w:rsidP="00ED6D67">
      <w:r>
        <w:t>To enable the functionality of the FPGA management system</w:t>
      </w:r>
      <w:r w:rsidR="00506656">
        <w:t>, p</w:t>
      </w:r>
      <w:r w:rsidR="003050A5">
        <w:t>rogrammers</w:t>
      </w:r>
      <w:r w:rsidR="00293720">
        <w:t xml:space="preserve"> include the </w:t>
      </w:r>
      <w:r w:rsidR="003F279F">
        <w:t xml:space="preserve">header file of the </w:t>
      </w:r>
      <w:r w:rsidR="001B0004">
        <w:t>Hardware DLL</w:t>
      </w:r>
      <w:r w:rsidR="0048126C">
        <w:t xml:space="preserve"> </w:t>
      </w:r>
      <w:r w:rsidR="003F279F">
        <w:t xml:space="preserve">module </w:t>
      </w:r>
      <w:r w:rsidR="00293720">
        <w:t xml:space="preserve">in </w:t>
      </w:r>
      <w:r w:rsidR="00506656">
        <w:t xml:space="preserve">their source </w:t>
      </w:r>
      <w:r w:rsidR="00DD1289">
        <w:t>code</w:t>
      </w:r>
      <w:r w:rsidR="0048126C">
        <w:t>.</w:t>
      </w:r>
      <w:r w:rsidR="008E0160">
        <w:t xml:space="preserve"> This header file conta</w:t>
      </w:r>
      <w:r w:rsidR="00AA6941">
        <w:t xml:space="preserve">ins the FPGA management system’s </w:t>
      </w:r>
      <w:r w:rsidR="008E0160">
        <w:t xml:space="preserve">API, so programmers can </w:t>
      </w:r>
      <w:r w:rsidR="0048126C">
        <w:t>load/unload HWAs and convey their I/O</w:t>
      </w:r>
      <w:r w:rsidR="00AA6941">
        <w:t xml:space="preserve"> by invoking </w:t>
      </w:r>
      <w:r w:rsidR="008E0160">
        <w:t>the respective API functions from their source code</w:t>
      </w:r>
      <w:r w:rsidR="0048126C">
        <w:t>.</w:t>
      </w:r>
      <w:r w:rsidR="00AA6941">
        <w:t xml:space="preserve"> </w:t>
      </w:r>
      <w:r w:rsidR="00D94DDF">
        <w:t xml:space="preserve">Calling a </w:t>
      </w:r>
      <w:r w:rsidR="00293720">
        <w:t xml:space="preserve">targeted </w:t>
      </w:r>
      <w:r w:rsidR="00D94DDF">
        <w:t>function directly executes its software implementation on the CPU, whereas calling it via the API executes its hardware implementation</w:t>
      </w:r>
      <w:r w:rsidR="006A28DC">
        <w:t xml:space="preserve"> </w:t>
      </w:r>
      <w:r w:rsidR="00D94DDF">
        <w:t>on the FPGA (</w:t>
      </w:r>
      <w:r w:rsidR="00BC0C4D">
        <w:t xml:space="preserve">provided that the </w:t>
      </w:r>
      <w:r w:rsidR="00902305">
        <w:t xml:space="preserve">resources are available). </w:t>
      </w:r>
      <w:proofErr w:type="gramStart"/>
      <w:r w:rsidR="00902305">
        <w:t>When p</w:t>
      </w:r>
      <w:r w:rsidR="00CB1672">
        <w:t>rogrammer</w:t>
      </w:r>
      <w:r w:rsidR="00FF5C8E">
        <w:t>s</w:t>
      </w:r>
      <w:r w:rsidR="0090708D">
        <w:t xml:space="preserve"> finish modifying their source code, they </w:t>
      </w:r>
      <w:r w:rsidR="00601B4D">
        <w:t>cross</w:t>
      </w:r>
      <w:r w:rsidR="00601B4D">
        <w:noBreakHyphen/>
        <w:t>c</w:t>
      </w:r>
      <w:r w:rsidR="00CB1672">
        <w:t>ompi</w:t>
      </w:r>
      <w:r w:rsidR="00902305">
        <w:t>le t</w:t>
      </w:r>
      <w:r w:rsidR="00DF6F7C">
        <w:t>he integrated application</w:t>
      </w:r>
      <w:r w:rsidR="00DF6783">
        <w:t>s</w:t>
      </w:r>
      <w:r w:rsidR="00ED6D67">
        <w:t xml:space="preserve"> on the host platform (PC) for the target platform (board)</w:t>
      </w:r>
      <w:r w:rsidR="005F3BC5">
        <w:t>.</w:t>
      </w:r>
      <w:proofErr w:type="gramEnd"/>
    </w:p>
    <w:p w:rsidR="00173CAB" w:rsidRDefault="0008044F" w:rsidP="009C1808">
      <w:pPr>
        <w:pStyle w:val="Heading2"/>
      </w:pPr>
      <w:bookmarkStart w:id="23" w:name="_Toc424301604"/>
      <w:r>
        <w:lastRenderedPageBreak/>
        <w:t xml:space="preserve">Partially </w:t>
      </w:r>
      <w:r w:rsidR="00173CAB">
        <w:t>R</w:t>
      </w:r>
      <w:r>
        <w:t>econfiguring the FPGA in R</w:t>
      </w:r>
      <w:r w:rsidR="00173CAB">
        <w:t>eal Tim</w:t>
      </w:r>
      <w:r>
        <w:t>e</w:t>
      </w:r>
      <w:bookmarkEnd w:id="23"/>
    </w:p>
    <w:p w:rsidR="00B204D0" w:rsidRDefault="004E1F71" w:rsidP="00CC3578">
      <w:pPr>
        <w:pStyle w:val="NormalLast"/>
      </w:pPr>
      <w:r>
        <w:t>E</w:t>
      </w:r>
      <w:r w:rsidR="005F3BC5">
        <w:t>nd user</w:t>
      </w:r>
      <w:r w:rsidR="00D1030F">
        <w:t xml:space="preserve">s copy </w:t>
      </w:r>
      <w:r w:rsidR="005F3BC5">
        <w:t>the</w:t>
      </w:r>
      <w:r w:rsidR="00BB12A5">
        <w:t xml:space="preserve"> generated HWAs and the </w:t>
      </w:r>
      <w:r w:rsidR="004471CC">
        <w:t>cross</w:t>
      </w:r>
      <w:r w:rsidR="004471CC">
        <w:noBreakHyphen/>
      </w:r>
      <w:r w:rsidR="00994ED4">
        <w:t xml:space="preserve">compiled </w:t>
      </w:r>
      <w:r w:rsidR="005F3BC5">
        <w:t>application</w:t>
      </w:r>
      <w:r w:rsidR="00DF6783">
        <w:t>s</w:t>
      </w:r>
      <w:r w:rsidR="009818A8">
        <w:t xml:space="preserve"> to </w:t>
      </w:r>
      <w:r>
        <w:t xml:space="preserve">an </w:t>
      </w:r>
      <w:r w:rsidR="0038049E">
        <w:t>SD card alon</w:t>
      </w:r>
      <w:r w:rsidR="00BC1742">
        <w:t>g with the Hardware </w:t>
      </w:r>
      <w:r w:rsidR="002A4AB3">
        <w:t xml:space="preserve">DLL boot </w:t>
      </w:r>
      <w:r w:rsidR="0038049E">
        <w:t>files</w:t>
      </w:r>
      <w:r w:rsidR="001F3AD2">
        <w:t>,</w:t>
      </w:r>
      <w:r w:rsidR="006E1BC0">
        <w:t xml:space="preserve"> </w:t>
      </w:r>
      <w:r w:rsidR="0048126C">
        <w:t>insert the SD card</w:t>
      </w:r>
      <w:r w:rsidR="00ED6D67">
        <w:t xml:space="preserve"> into the </w:t>
      </w:r>
      <w:r w:rsidR="00AA6941">
        <w:t xml:space="preserve">board, and </w:t>
      </w:r>
      <w:r w:rsidR="00AE7F74">
        <w:t xml:space="preserve">power </w:t>
      </w:r>
      <w:r w:rsidR="00AA6941">
        <w:t>it on</w:t>
      </w:r>
      <w:r w:rsidR="006E1BC0">
        <w:t>. O</w:t>
      </w:r>
      <w:r w:rsidR="00E9543C">
        <w:t xml:space="preserve">nce </w:t>
      </w:r>
      <w:r w:rsidR="004471CC">
        <w:t>t</w:t>
      </w:r>
      <w:r w:rsidR="00DF6F7C">
        <w:t>he FPGA is initialized</w:t>
      </w:r>
      <w:r w:rsidR="007D1853">
        <w:t xml:space="preserve"> and </w:t>
      </w:r>
      <w:r w:rsidR="000A3D5C">
        <w:t xml:space="preserve">PetaLinux </w:t>
      </w:r>
      <w:r w:rsidR="002A4AB3">
        <w:t xml:space="preserve">is </w:t>
      </w:r>
      <w:r w:rsidR="0038049E">
        <w:t>booted</w:t>
      </w:r>
      <w:r w:rsidR="001F3AD2">
        <w:t xml:space="preserve">, end users </w:t>
      </w:r>
      <w:r w:rsidR="000E0E41">
        <w:t xml:space="preserve">can </w:t>
      </w:r>
      <w:r w:rsidR="00437B8B">
        <w:t xml:space="preserve">instantiate </w:t>
      </w:r>
      <w:r w:rsidR="006E1BC0">
        <w:t>processes</w:t>
      </w:r>
      <w:r w:rsidR="00DF6783">
        <w:t xml:space="preserve"> by executing</w:t>
      </w:r>
      <w:r w:rsidR="000E0E41">
        <w:t xml:space="preserve"> the copied </w:t>
      </w:r>
      <w:r w:rsidR="00DF6783">
        <w:t>applications</w:t>
      </w:r>
      <w:r w:rsidR="00997D78">
        <w:t>.</w:t>
      </w:r>
      <w:r w:rsidR="000E0E41">
        <w:t xml:space="preserve"> When</w:t>
      </w:r>
      <w:r w:rsidR="000E0E41" w:rsidRPr="000E0E41">
        <w:t xml:space="preserve"> </w:t>
      </w:r>
      <w:r w:rsidR="000E0E41">
        <w:t xml:space="preserve">a process requests the FPGA management system to service targeted functions, it </w:t>
      </w:r>
      <w:r w:rsidR="005F1942">
        <w:t>checks for available RPs</w:t>
      </w:r>
      <w:r w:rsidR="000E0E41">
        <w:t xml:space="preserve"> and assigns them to those functions</w:t>
      </w:r>
      <w:r w:rsidR="00C46A19">
        <w:t xml:space="preserve"> whose HWA has a matching RM.</w:t>
      </w:r>
      <w:r w:rsidR="00CC3578">
        <w:t xml:space="preserve"> </w:t>
      </w:r>
      <w:proofErr w:type="gramStart"/>
      <w:r w:rsidR="00CC3578">
        <w:t>These</w:t>
      </w:r>
      <w:proofErr w:type="gramEnd"/>
      <w:r w:rsidR="00CC3578">
        <w:t xml:space="preserve"> </w:t>
      </w:r>
      <w:r w:rsidR="00EC6AF8">
        <w:t>RMs are</w:t>
      </w:r>
      <w:r w:rsidR="00CC3578">
        <w:t xml:space="preserve"> </w:t>
      </w:r>
      <w:r w:rsidR="00564128">
        <w:t>loaded into their respective RP</w:t>
      </w:r>
      <w:r w:rsidR="00EC6AF8">
        <w:t>s</w:t>
      </w:r>
      <w:r w:rsidR="00CC3578">
        <w:t xml:space="preserve"> and service </w:t>
      </w:r>
      <w:r w:rsidR="00564128">
        <w:t>the</w:t>
      </w:r>
      <w:r w:rsidR="001C7DAA">
        <w:t xml:space="preserve"> targeted </w:t>
      </w:r>
      <w:r w:rsidR="00564128">
        <w:t>functions</w:t>
      </w:r>
      <w:r w:rsidR="001C7DAA">
        <w:t xml:space="preserve"> that they are associated with</w:t>
      </w:r>
      <w:r w:rsidR="00EC6AF8">
        <w:t xml:space="preserve">. </w:t>
      </w:r>
      <w:r w:rsidR="00D50A6E">
        <w:t>When</w:t>
      </w:r>
      <w:r w:rsidR="007944DE">
        <w:t xml:space="preserve"> a </w:t>
      </w:r>
      <w:r w:rsidR="00D50A6E">
        <w:t>pro</w:t>
      </w:r>
      <w:r w:rsidR="007944DE">
        <w:t xml:space="preserve">cess terminates </w:t>
      </w:r>
      <w:r w:rsidR="00EC6AF8">
        <w:t xml:space="preserve">its </w:t>
      </w:r>
      <w:r w:rsidR="008515F1">
        <w:t xml:space="preserve">accelerated </w:t>
      </w:r>
      <w:r w:rsidR="00D50A6E">
        <w:t>functions, it</w:t>
      </w:r>
      <w:r w:rsidR="00D50A6E" w:rsidRPr="00D50A6E">
        <w:t xml:space="preserve"> </w:t>
      </w:r>
      <w:r w:rsidR="00D50A6E">
        <w:t>r</w:t>
      </w:r>
      <w:r w:rsidR="003F279F">
        <w:t xml:space="preserve">equests the FPGA management system </w:t>
      </w:r>
      <w:r w:rsidR="00D50A6E">
        <w:t>to</w:t>
      </w:r>
      <w:r w:rsidR="008515F1">
        <w:t xml:space="preserve"> remove their </w:t>
      </w:r>
      <w:r w:rsidR="00652822">
        <w:t>HWA</w:t>
      </w:r>
      <w:r w:rsidR="003252CA">
        <w:t xml:space="preserve">s </w:t>
      </w:r>
      <w:r w:rsidR="00652822">
        <w:t>and free the RPs. E</w:t>
      </w:r>
      <w:r w:rsidR="002701F5">
        <w:t xml:space="preserve">nd </w:t>
      </w:r>
      <w:r>
        <w:t>users are unaware</w:t>
      </w:r>
      <w:r w:rsidR="005D113D">
        <w:t xml:space="preserve"> of any system </w:t>
      </w:r>
      <w:r w:rsidR="002701F5">
        <w:t>changes, only of the increased application performance</w:t>
      </w:r>
      <w:r w:rsidR="00357B5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6143C5" w:rsidTr="006143C5">
        <w:tc>
          <w:tcPr>
            <w:tcW w:w="8522" w:type="dxa"/>
            <w:vAlign w:val="center"/>
          </w:tcPr>
          <w:p w:rsidR="006143C5" w:rsidRDefault="007B54FD" w:rsidP="00C1081F">
            <w:pPr>
              <w:pStyle w:val="CellPicture"/>
            </w:pPr>
            <w:r>
              <w:drawing>
                <wp:inline distT="0" distB="0" distL="0" distR="0" wp14:anchorId="1D90E6A2" wp14:editId="5AECA121">
                  <wp:extent cx="5274310" cy="50838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B.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083810"/>
                          </a:xfrm>
                          <a:prstGeom prst="rect">
                            <a:avLst/>
                          </a:prstGeom>
                        </pic:spPr>
                      </pic:pic>
                    </a:graphicData>
                  </a:graphic>
                </wp:inline>
              </w:drawing>
            </w:r>
          </w:p>
          <w:p w:rsidR="006143C5" w:rsidRDefault="006143C5" w:rsidP="006143C5">
            <w:pPr>
              <w:pStyle w:val="Caption"/>
            </w:pPr>
            <w:bookmarkStart w:id="24" w:name="_Toc424301633"/>
            <w:r>
              <w:t xml:space="preserve">Figure </w:t>
            </w:r>
            <w:r>
              <w:fldChar w:fldCharType="begin"/>
            </w:r>
            <w:r>
              <w:instrText xml:space="preserve"> SEQ Figure \* ARABIC </w:instrText>
            </w:r>
            <w:r>
              <w:fldChar w:fldCharType="separate"/>
            </w:r>
            <w:r w:rsidR="00492B54">
              <w:rPr>
                <w:noProof/>
              </w:rPr>
              <w:t>4</w:t>
            </w:r>
            <w:r>
              <w:fldChar w:fldCharType="end"/>
            </w:r>
            <w:r w:rsidR="004412AC">
              <w:t xml:space="preserve">: </w:t>
            </w:r>
            <w:r w:rsidR="00AE4C2F">
              <w:t xml:space="preserve">Flow Diagram </w:t>
            </w:r>
            <w:r w:rsidR="00BC1742">
              <w:t>of Hardware </w:t>
            </w:r>
            <w:r w:rsidRPr="000E2E9D">
              <w:t>DLL</w:t>
            </w:r>
            <w:r w:rsidR="00A06CE9">
              <w:t xml:space="preserve">: </w:t>
            </w:r>
            <w:r w:rsidR="00A06CE9" w:rsidRPr="00A06CE9">
              <w:t>Project</w:t>
            </w:r>
            <w:r w:rsidR="00A06CE9">
              <w:t xml:space="preserve"> </w:t>
            </w:r>
            <w:r w:rsidR="004412AC" w:rsidRPr="004412AC">
              <w:t>Overview</w:t>
            </w:r>
            <w:bookmarkEnd w:id="24"/>
          </w:p>
        </w:tc>
      </w:tr>
    </w:tbl>
    <w:p w:rsidR="00353CC8" w:rsidRDefault="00353CC8" w:rsidP="006E3498"/>
    <w:p w:rsidR="00353CC8" w:rsidRDefault="00353CC8" w:rsidP="00D274B6">
      <w:pPr>
        <w:sectPr w:rsidR="00353CC8">
          <w:pgSz w:w="11906" w:h="16838"/>
          <w:pgMar w:top="1440" w:right="1800" w:bottom="1440" w:left="1800" w:header="708" w:footer="708" w:gutter="0"/>
          <w:cols w:space="708"/>
          <w:docGrid w:linePitch="360"/>
        </w:sectPr>
      </w:pPr>
    </w:p>
    <w:p w:rsidR="00B51026" w:rsidRDefault="005005A8" w:rsidP="003A1F32">
      <w:pPr>
        <w:pStyle w:val="Heading1"/>
      </w:pPr>
      <w:bookmarkStart w:id="25" w:name="_Toc424301605"/>
      <w:r>
        <w:lastRenderedPageBreak/>
        <w:t>Creating the Toolkit</w:t>
      </w:r>
      <w:bookmarkEnd w:id="25"/>
    </w:p>
    <w:p w:rsidR="005672FE" w:rsidRDefault="00A07385" w:rsidP="00D429C5">
      <w:pPr>
        <w:pStyle w:val="NormalLast"/>
      </w:pPr>
      <w:r>
        <w:t>Consistency is an essential requirement of any automated process</w:t>
      </w:r>
      <w:r w:rsidR="00DA5FE5">
        <w:t xml:space="preserve">, and PR </w:t>
      </w:r>
      <w:r w:rsidR="00F31C44">
        <w:t>is no</w:t>
      </w:r>
      <w:r w:rsidR="00E12D4B">
        <w:t xml:space="preserve">t an </w:t>
      </w:r>
      <w:r w:rsidR="00B8502D">
        <w:t>exception</w:t>
      </w:r>
      <w:r>
        <w:t>.</w:t>
      </w:r>
      <w:r w:rsidR="00790050">
        <w:t xml:space="preserve"> The key to RM</w:t>
      </w:r>
      <w:r w:rsidR="00790050">
        <w:noBreakHyphen/>
        <w:t>RP compatibility is</w:t>
      </w:r>
      <w:r w:rsidR="00790050" w:rsidRPr="00790050">
        <w:t xml:space="preserve"> </w:t>
      </w:r>
      <w:r w:rsidR="00790050">
        <w:t>consistent partition pins and</w:t>
      </w:r>
      <w:r w:rsidR="00790050" w:rsidRPr="00D174F3">
        <w:t xml:space="preserve"> </w:t>
      </w:r>
      <w:r w:rsidR="00790050">
        <w:t xml:space="preserve">partial routing placement, which </w:t>
      </w:r>
      <w:r w:rsidR="00667A33">
        <w:t xml:space="preserve">Hardware DLL </w:t>
      </w:r>
      <w:r w:rsidR="00790050">
        <w:t>ensures by</w:t>
      </w:r>
      <w:r w:rsidR="00CD1976">
        <w:t xml:space="preserve"> enforcing </w:t>
      </w:r>
      <w:r w:rsidR="00790050">
        <w:t>s</w:t>
      </w:r>
      <w:r w:rsidR="00667A33" w:rsidRPr="00622496">
        <w:t>t</w:t>
      </w:r>
      <w:r w:rsidR="00667A33">
        <w:t>rict naming convention</w:t>
      </w:r>
      <w:r w:rsidR="00CD1976">
        <w:t>s</w:t>
      </w:r>
      <w:r w:rsidR="00790050">
        <w:t>.</w:t>
      </w:r>
      <w:r w:rsidR="00CD1976">
        <w:t xml:space="preserve"> </w:t>
      </w:r>
      <w:r w:rsidR="00DF0A29">
        <w:t>To assimilate these conventions into the toolkit, a dummy HWA was built</w:t>
      </w:r>
      <w:r w:rsidR="00891FD7">
        <w:t xml:space="preserve"> and </w:t>
      </w:r>
      <w:r w:rsidR="00891FD7" w:rsidRPr="00891FD7">
        <w:t>discarded</w:t>
      </w:r>
      <w:r w:rsidR="00314EA2">
        <w:t>,</w:t>
      </w:r>
      <w:r w:rsidR="00891FD7">
        <w:t xml:space="preserve"> but </w:t>
      </w:r>
      <w:r w:rsidR="00314EA2">
        <w:t xml:space="preserve">its </w:t>
      </w:r>
      <w:r w:rsidR="00314EA2" w:rsidRPr="00314EA2">
        <w:t>framework</w:t>
      </w:r>
      <w:r w:rsidR="00393E59">
        <w:t xml:space="preserve"> was</w:t>
      </w:r>
      <w:r w:rsidR="00891FD7">
        <w:t xml:space="preserve"> kept</w:t>
      </w:r>
      <w:r w:rsidR="0067760D">
        <w:t>.</w:t>
      </w:r>
      <w:r w:rsidR="00961385">
        <w:t xml:space="preserve"> The toolkit reuses this framework to generate custom HWAs</w:t>
      </w:r>
      <w:r w:rsidR="007F59E7">
        <w:t>, which</w:t>
      </w:r>
      <w:r w:rsidR="007F59E7" w:rsidRPr="007F59E7">
        <w:t xml:space="preserve"> inherit</w:t>
      </w:r>
      <w:r w:rsidR="007F59E7">
        <w:t xml:space="preserve"> the dummy HWA’s conventions</w:t>
      </w:r>
      <w:r w:rsidR="0058585B">
        <w:t xml:space="preserve"> and c</w:t>
      </w:r>
      <w:r w:rsidR="0058585B" w:rsidRPr="0058585B">
        <w:t xml:space="preserve">onsequently </w:t>
      </w:r>
      <w:r w:rsidR="001C3D20">
        <w:t>its partition pins and</w:t>
      </w:r>
      <w:r w:rsidR="001C3D20" w:rsidRPr="00D174F3">
        <w:t xml:space="preserve"> </w:t>
      </w:r>
      <w:r w:rsidR="001C3D20">
        <w:t>partial routing placement</w:t>
      </w:r>
      <w:r w:rsidR="00AD609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D429C5" w:rsidTr="00D429C5">
        <w:tc>
          <w:tcPr>
            <w:tcW w:w="8522" w:type="dxa"/>
            <w:vAlign w:val="center"/>
          </w:tcPr>
          <w:p w:rsidR="00D429C5" w:rsidRDefault="00D429C5" w:rsidP="00C1081F">
            <w:pPr>
              <w:pStyle w:val="CellPicture"/>
            </w:pPr>
            <w:r>
              <w:drawing>
                <wp:inline distT="0" distB="0" distL="0" distR="0" wp14:anchorId="42EE4561" wp14:editId="49E884A3">
                  <wp:extent cx="5274310" cy="203444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34440"/>
                          </a:xfrm>
                          <a:prstGeom prst="rect">
                            <a:avLst/>
                          </a:prstGeom>
                        </pic:spPr>
                      </pic:pic>
                    </a:graphicData>
                  </a:graphic>
                </wp:inline>
              </w:drawing>
            </w:r>
          </w:p>
          <w:p w:rsidR="00D429C5" w:rsidRDefault="00D429C5" w:rsidP="00D429C5">
            <w:pPr>
              <w:pStyle w:val="Caption"/>
            </w:pPr>
            <w:bookmarkStart w:id="26" w:name="_Toc424301634"/>
            <w:r>
              <w:t xml:space="preserve">Figure </w:t>
            </w:r>
            <w:r>
              <w:fldChar w:fldCharType="begin"/>
            </w:r>
            <w:r>
              <w:instrText xml:space="preserve"> SEQ Figure \* ARABIC </w:instrText>
            </w:r>
            <w:r>
              <w:fldChar w:fldCharType="separate"/>
            </w:r>
            <w:r w:rsidR="00492B54">
              <w:rPr>
                <w:noProof/>
              </w:rPr>
              <w:t>5</w:t>
            </w:r>
            <w:r>
              <w:fldChar w:fldCharType="end"/>
            </w:r>
            <w:r>
              <w:rPr>
                <w:noProof/>
              </w:rPr>
              <w:t xml:space="preserve">: </w:t>
            </w:r>
            <w:r w:rsidRPr="006064DC">
              <w:rPr>
                <w:noProof/>
              </w:rPr>
              <w:t>Flow Diagram of Hardware</w:t>
            </w:r>
            <w:r>
              <w:rPr>
                <w:noProof/>
              </w:rPr>
              <w:t> </w:t>
            </w:r>
            <w:r w:rsidR="00A06CE9">
              <w:rPr>
                <w:noProof/>
              </w:rPr>
              <w:t xml:space="preserve">DLL: </w:t>
            </w:r>
            <w:r w:rsidR="00A06CE9" w:rsidRPr="00A06CE9">
              <w:rPr>
                <w:noProof/>
              </w:rPr>
              <w:t>Creating the Toolkit</w:t>
            </w:r>
            <w:bookmarkEnd w:id="26"/>
          </w:p>
        </w:tc>
      </w:tr>
    </w:tbl>
    <w:p w:rsidR="005005A8" w:rsidRDefault="005005A8" w:rsidP="00D429C5">
      <w:pPr>
        <w:pStyle w:val="Heading2"/>
      </w:pPr>
      <w:bookmarkStart w:id="27" w:name="_Toc424301606"/>
      <w:r>
        <w:t>Hardware Accelerator Template</w:t>
      </w:r>
      <w:bookmarkEnd w:id="27"/>
    </w:p>
    <w:p w:rsidR="00E662A5" w:rsidRDefault="002D2032" w:rsidP="008306F3">
      <w:r>
        <w:t>The HWA template</w:t>
      </w:r>
      <w:r w:rsidR="006B75F2">
        <w:t xml:space="preserve"> is a </w:t>
      </w:r>
      <w:r w:rsidR="003A1F32">
        <w:t xml:space="preserve">Vivado </w:t>
      </w:r>
      <w:r w:rsidR="008306F3">
        <w:t xml:space="preserve">high level synthesis (HLS) </w:t>
      </w:r>
      <w:r w:rsidR="00A91ABC">
        <w:t xml:space="preserve">project that </w:t>
      </w:r>
      <w:r w:rsidR="006B75F2">
        <w:t xml:space="preserve">contains </w:t>
      </w:r>
      <w:r w:rsidR="00094313">
        <w:t xml:space="preserve">a single CPP </w:t>
      </w:r>
      <w:r w:rsidR="005116AB">
        <w:t xml:space="preserve">file with a dummy </w:t>
      </w:r>
      <w:r w:rsidR="00FF2804">
        <w:t>function</w:t>
      </w:r>
      <w:r w:rsidR="005116AB">
        <w:t>. Since</w:t>
      </w:r>
      <w:r w:rsidR="0096659C">
        <w:t xml:space="preserve"> it </w:t>
      </w:r>
      <w:r w:rsidR="004E7BC7">
        <w:t>is used o</w:t>
      </w:r>
      <w:r w:rsidR="005116AB">
        <w:t xml:space="preserve">nly as a placeholder for </w:t>
      </w:r>
      <w:r w:rsidR="004E7BC7">
        <w:t>targeted functions</w:t>
      </w:r>
      <w:r w:rsidR="005116AB">
        <w:t>,</w:t>
      </w:r>
      <w:r w:rsidR="0096659C">
        <w:t xml:space="preserve"> the dummy function’s </w:t>
      </w:r>
      <w:r w:rsidR="00FF2804">
        <w:t>content is irrelevant</w:t>
      </w:r>
      <w:r w:rsidR="004E7BC7">
        <w:t>.</w:t>
      </w:r>
      <w:r w:rsidR="005230FE">
        <w:t xml:space="preserve"> The</w:t>
      </w:r>
      <w:r w:rsidR="005230FE" w:rsidRPr="005230FE">
        <w:t xml:space="preserve"> </w:t>
      </w:r>
      <w:r w:rsidR="00B8735F">
        <w:t>dummy function’s parameters</w:t>
      </w:r>
      <w:r w:rsidR="00B8735F" w:rsidRPr="00B8735F">
        <w:t xml:space="preserve"> </w:t>
      </w:r>
      <w:r w:rsidR="00B8735F">
        <w:t>were converted into</w:t>
      </w:r>
      <w:r w:rsidR="00B8735F" w:rsidRPr="00B8735F">
        <w:t xml:space="preserve"> </w:t>
      </w:r>
      <w:r w:rsidR="00B8735F">
        <w:t xml:space="preserve">I/O signals and bundled into a bus adapter </w:t>
      </w:r>
      <w:r w:rsidR="005230FE">
        <w:t>along with t</w:t>
      </w:r>
      <w:r w:rsidR="00F669A7">
        <w:t xml:space="preserve">he </w:t>
      </w:r>
      <w:r w:rsidR="00E27AF8">
        <w:t>interface signals (start, valid, done, and idle)</w:t>
      </w:r>
      <w:r w:rsidR="00B9305C">
        <w:t>.</w:t>
      </w:r>
      <w:r w:rsidR="00C348CF">
        <w:t xml:space="preserve"> After synthesizing the HLS project, the dummy function</w:t>
      </w:r>
      <w:r w:rsidR="00861BEC">
        <w:t>’s RTL (dummy IP core</w:t>
      </w:r>
      <w:r w:rsidR="003E173B">
        <w:t xml:space="preserve">) was exported </w:t>
      </w:r>
      <w:r w:rsidR="00801205">
        <w:t xml:space="preserve">in </w:t>
      </w:r>
      <w:r w:rsidR="00C348CF">
        <w:t xml:space="preserve">an </w:t>
      </w:r>
      <w:r w:rsidR="00801205">
        <w:t>IP</w:t>
      </w:r>
      <w:r w:rsidR="00801205">
        <w:noBreakHyphen/>
        <w:t>XACT format</w:t>
      </w:r>
      <w:r w:rsidR="004622A8">
        <w:t>.</w:t>
      </w:r>
    </w:p>
    <w:p w:rsidR="005005A8" w:rsidRDefault="00EC2149" w:rsidP="00EC2149">
      <w:pPr>
        <w:pStyle w:val="Heading2"/>
      </w:pPr>
      <w:bookmarkStart w:id="28" w:name="_Toc424301607"/>
      <w:r w:rsidRPr="00EC2149">
        <w:lastRenderedPageBreak/>
        <w:t>Temporary</w:t>
      </w:r>
      <w:r>
        <w:t xml:space="preserve"> </w:t>
      </w:r>
      <w:r w:rsidR="005005A8">
        <w:t>FPGA Configuration</w:t>
      </w:r>
      <w:bookmarkEnd w:id="28"/>
    </w:p>
    <w:p w:rsidR="005D71CC" w:rsidRDefault="0039706B" w:rsidP="00D06217">
      <w:r>
        <w:t xml:space="preserve">The </w:t>
      </w:r>
      <w:r w:rsidR="003A50D7">
        <w:t xml:space="preserve">temporary </w:t>
      </w:r>
      <w:r w:rsidR="00E654E8">
        <w:t>FPGA c</w:t>
      </w:r>
      <w:r w:rsidR="00150D17">
        <w:t xml:space="preserve">onfiguration is </w:t>
      </w:r>
      <w:r w:rsidR="00E654E8">
        <w:t xml:space="preserve">a </w:t>
      </w:r>
      <w:r w:rsidR="00937021">
        <w:t>Vivado IDE project</w:t>
      </w:r>
      <w:r w:rsidR="00A91ABC">
        <w:t xml:space="preserve"> that </w:t>
      </w:r>
      <w:r w:rsidR="00150D17">
        <w:t xml:space="preserve">contains </w:t>
      </w:r>
      <w:r w:rsidR="003A50D7">
        <w:t xml:space="preserve">dummy logic and static logic. The dummy </w:t>
      </w:r>
      <w:r w:rsidR="00CE4F4D">
        <w:t xml:space="preserve">logic </w:t>
      </w:r>
      <w:r w:rsidR="00603F7E">
        <w:t>co</w:t>
      </w:r>
      <w:r w:rsidR="003A50D7">
        <w:t xml:space="preserve">nsists of 16 dummy </w:t>
      </w:r>
      <w:r w:rsidR="007A25CD">
        <w:t>module</w:t>
      </w:r>
      <w:r w:rsidR="00603F7E">
        <w:t>s</w:t>
      </w:r>
      <w:r w:rsidR="00E47B43">
        <w:t xml:space="preserve">, which </w:t>
      </w:r>
      <w:r w:rsidR="003A50D7">
        <w:t>were imported from the</w:t>
      </w:r>
      <w:r w:rsidR="003A50D7" w:rsidRPr="003A50D7">
        <w:t xml:space="preserve"> </w:t>
      </w:r>
      <w:r w:rsidR="003A50D7">
        <w:t>HWA template</w:t>
      </w:r>
      <w:r w:rsidR="00E47B43">
        <w:t xml:space="preserve">. </w:t>
      </w:r>
      <w:r w:rsidR="00E47B43" w:rsidRPr="00E47B43">
        <w:t>The static logic, which was added from Vivado’s default IP catalog, consists of a Zynq block with DDR and fixed I/O p</w:t>
      </w:r>
      <w:r w:rsidR="00E87DF8">
        <w:t>orts, a reset block, and an</w:t>
      </w:r>
      <w:r w:rsidR="00E87DF8" w:rsidRPr="00E87DF8">
        <w:t xml:space="preserve"> </w:t>
      </w:r>
      <w:r w:rsidR="00E87DF8">
        <w:t xml:space="preserve">advanced extensible interface (AXI) </w:t>
      </w:r>
      <w:r w:rsidR="00E47B43" w:rsidRPr="00E47B43">
        <w:t>block with 16 master ports.</w:t>
      </w:r>
      <w:r w:rsidR="00BC437F">
        <w:t xml:space="preserve"> A 64KB address space</w:t>
      </w:r>
      <w:r w:rsidR="00BC437F" w:rsidRPr="00BC437F">
        <w:t xml:space="preserve"> </w:t>
      </w:r>
      <w:r w:rsidR="00BC437F">
        <w:t>was assigned to e</w:t>
      </w:r>
      <w:r w:rsidR="00613516">
        <w:t>ach dummy module</w:t>
      </w:r>
      <w:r w:rsidR="00BC437F">
        <w:t xml:space="preserve">, and </w:t>
      </w:r>
      <w:r w:rsidR="00A32016">
        <w:t xml:space="preserve">therefore </w:t>
      </w:r>
      <w:r w:rsidR="00BC437F">
        <w:t xml:space="preserve">16 </w:t>
      </w:r>
      <w:r w:rsidR="00D06217">
        <w:t xml:space="preserve">address </w:t>
      </w:r>
      <w:r w:rsidR="00BC437F">
        <w:t>bits</w:t>
      </w:r>
      <w:r w:rsidR="00D06217">
        <w:t xml:space="preserve"> were assigned to </w:t>
      </w:r>
      <w:r w:rsidR="00BC437F">
        <w:t xml:space="preserve">each </w:t>
      </w:r>
      <w:r w:rsidR="00613516">
        <w:t>AXI I/O port</w:t>
      </w:r>
      <w:r w:rsidR="007530A2">
        <w:t>.</w:t>
      </w:r>
      <w:r w:rsidR="00D06217" w:rsidRPr="00D06217">
        <w:t xml:space="preserve"> </w:t>
      </w:r>
      <w:r w:rsidR="00D06217">
        <w:t>After synthesizing the IDE projec</w:t>
      </w:r>
      <w:r w:rsidR="006A6799">
        <w:t>t, the FPGA configuration was ready to be partitioned</w:t>
      </w:r>
      <w:r w:rsidR="004B5377">
        <w:t>.</w:t>
      </w:r>
    </w:p>
    <w:p w:rsidR="00AE4C2F" w:rsidRDefault="009C3D37" w:rsidP="009C3D37">
      <w:pPr>
        <w:pStyle w:val="Heading2"/>
      </w:pPr>
      <w:bookmarkStart w:id="29" w:name="_Ref423879292"/>
      <w:bookmarkStart w:id="30" w:name="_Toc424301608"/>
      <w:r>
        <w:t>Partitioned FPGA Configuratio</w:t>
      </w:r>
      <w:r w:rsidR="0008717D" w:rsidRPr="0008717D">
        <w:t>n</w:t>
      </w:r>
      <w:bookmarkEnd w:id="29"/>
      <w:bookmarkEnd w:id="30"/>
    </w:p>
    <w:p w:rsidR="00CB5C6D" w:rsidRDefault="00B936F9" w:rsidP="00D429C5">
      <w:r>
        <w:t xml:space="preserve">The partitioned FPGA </w:t>
      </w:r>
      <w:r w:rsidR="00B51583">
        <w:t xml:space="preserve">configuration </w:t>
      </w:r>
      <w:r>
        <w:t>is a checkpoint in the Vivado IDE project</w:t>
      </w:r>
      <w:r w:rsidR="003E120A">
        <w:t xml:space="preserve"> that contains reconfigurable logic and static logic</w:t>
      </w:r>
      <w:r>
        <w:t>.</w:t>
      </w:r>
      <w:r w:rsidR="004748ED">
        <w:t xml:space="preserve"> The reconfigurable logic consists of 16 RPs, which were customized for</w:t>
      </w:r>
      <w:r w:rsidR="0093674C">
        <w:t xml:space="preserve"> the dummy HWA.</w:t>
      </w:r>
      <w:r w:rsidR="00276132">
        <w:t xml:space="preserve"> The static </w:t>
      </w:r>
      <w:r w:rsidR="00EC5F06">
        <w:t xml:space="preserve">logic </w:t>
      </w:r>
      <w:r w:rsidR="00276132">
        <w:t xml:space="preserve">was </w:t>
      </w:r>
      <w:r w:rsidR="00BA6650">
        <w:t xml:space="preserve">directly </w:t>
      </w:r>
      <w:r w:rsidR="00F71728">
        <w:t>derived</w:t>
      </w:r>
      <w:r w:rsidR="00BA6650">
        <w:t xml:space="preserve"> </w:t>
      </w:r>
      <w:r w:rsidR="00E30804">
        <w:t xml:space="preserve">from the </w:t>
      </w:r>
      <w:r w:rsidR="00C2182A">
        <w:t>temporary FPGA configuration.</w:t>
      </w:r>
      <w:r w:rsidR="002E60C4">
        <w:t xml:space="preserve"> </w:t>
      </w:r>
      <w:r w:rsidR="00E35416">
        <w:t>The synthesized floorplan was partitioned into 17 blocks</w:t>
      </w:r>
      <w:r w:rsidR="00CC0C18">
        <w:t>, 16 of which were marked as reconfigurable. The static partition was a</w:t>
      </w:r>
      <w:r w:rsidR="00814C88">
        <w:t>ssi</w:t>
      </w:r>
      <w:r w:rsidR="00CC0C18">
        <w:t xml:space="preserve">gned to the static logic, and </w:t>
      </w:r>
      <w:r w:rsidR="00814C88">
        <w:t>each</w:t>
      </w:r>
      <w:r w:rsidR="00CC0C18">
        <w:t xml:space="preserve"> RP was assigned to a dummy module</w:t>
      </w:r>
      <w:r w:rsidR="00AC13DD">
        <w:t>.</w:t>
      </w:r>
      <w:r w:rsidR="00D13D73">
        <w:t xml:space="preserve"> Implementing the configuration caused p</w:t>
      </w:r>
      <w:r w:rsidR="00337B78">
        <w:t>artition pins and</w:t>
      </w:r>
      <w:r w:rsidR="00337B78" w:rsidRPr="00D174F3">
        <w:t xml:space="preserve"> </w:t>
      </w:r>
      <w:r w:rsidR="00337B78">
        <w:t>partial routing</w:t>
      </w:r>
      <w:r w:rsidR="00974E0D">
        <w:t xml:space="preserve"> to be </w:t>
      </w:r>
      <w:r w:rsidR="00DA789D">
        <w:t>place</w:t>
      </w:r>
      <w:r w:rsidR="00447512">
        <w:t>d</w:t>
      </w:r>
      <w:r w:rsidR="00974E0D" w:rsidRPr="00974E0D">
        <w:t xml:space="preserve"> </w:t>
      </w:r>
      <w:r w:rsidR="00974E0D">
        <w:t xml:space="preserve">automatically; </w:t>
      </w:r>
      <w:r w:rsidR="00447512">
        <w:t>thus making the dummy modules reconfigurable</w:t>
      </w:r>
      <w:r w:rsidR="00337B78">
        <w:t>.</w:t>
      </w:r>
      <w:r w:rsidR="00364E91">
        <w:t xml:space="preserve"> The dummy RMs </w:t>
      </w:r>
      <w:proofErr w:type="gramStart"/>
      <w:r w:rsidR="00364E91">
        <w:t>were</w:t>
      </w:r>
      <w:proofErr w:type="gramEnd"/>
      <w:r w:rsidR="00364E91">
        <w:t xml:space="preserve"> removed, leaving behind only partition pins and</w:t>
      </w:r>
      <w:r w:rsidR="00364E91" w:rsidRPr="00D174F3">
        <w:t xml:space="preserve"> </w:t>
      </w:r>
      <w:r w:rsidR="00364E91">
        <w:t>partial routing.</w:t>
      </w:r>
      <w:r w:rsidR="00370936">
        <w:t xml:space="preserve"> T</w:t>
      </w:r>
      <w:r w:rsidR="00DD21B1">
        <w:t>h</w:t>
      </w:r>
      <w:r w:rsidR="00370936">
        <w:t>e</w:t>
      </w:r>
      <w:r w:rsidR="004B261D">
        <w:t xml:space="preserve"> final configuration </w:t>
      </w:r>
      <w:r w:rsidR="00C8424E">
        <w:t>was saved as a Vivado project</w:t>
      </w:r>
      <w:r w:rsidR="00C8424E" w:rsidRPr="00C8424E">
        <w:t xml:space="preserve"> </w:t>
      </w:r>
      <w:r w:rsidR="00C8424E">
        <w:t xml:space="preserve">checkpoint </w:t>
      </w:r>
      <w:r w:rsidR="009A65F0">
        <w:t>a</w:t>
      </w:r>
      <w:r w:rsidR="00C8424E">
        <w:t>nd a full BIT file</w:t>
      </w:r>
      <w:r w:rsidR="00DE79BF">
        <w:t>.</w:t>
      </w:r>
    </w:p>
    <w:p w:rsidR="00D429C5" w:rsidRDefault="00D429C5" w:rsidP="00D429C5"/>
    <w:p w:rsidR="00395754" w:rsidRDefault="00395754" w:rsidP="00AA6EB4">
      <w:pPr>
        <w:sectPr w:rsidR="00395754">
          <w:pgSz w:w="11906" w:h="16838"/>
          <w:pgMar w:top="1440" w:right="1800" w:bottom="1440" w:left="1800" w:header="708" w:footer="708" w:gutter="0"/>
          <w:cols w:space="708"/>
          <w:docGrid w:linePitch="360"/>
        </w:sectPr>
      </w:pPr>
    </w:p>
    <w:p w:rsidR="00395754" w:rsidRDefault="00395754" w:rsidP="00395754">
      <w:pPr>
        <w:pStyle w:val="Heading1"/>
      </w:pPr>
      <w:bookmarkStart w:id="31" w:name="_Toc424301609"/>
      <w:r>
        <w:lastRenderedPageBreak/>
        <w:t>Using the Toolkit</w:t>
      </w:r>
      <w:bookmarkEnd w:id="31"/>
    </w:p>
    <w:p w:rsidR="003E759B" w:rsidRDefault="004276D3" w:rsidP="00C14498">
      <w:pPr>
        <w:pStyle w:val="NormalLast"/>
      </w:pPr>
      <w:r>
        <w:t>T</w:t>
      </w:r>
      <w:r w:rsidR="002F6FE8">
        <w:t xml:space="preserve">he toolkit </w:t>
      </w:r>
      <w:r w:rsidR="007C2089">
        <w:t xml:space="preserve">is used by software developers </w:t>
      </w:r>
      <w:r w:rsidR="00FF1863">
        <w:t xml:space="preserve">to generate RMs from </w:t>
      </w:r>
      <w:r w:rsidR="00D9231E">
        <w:t>targeted functions</w:t>
      </w:r>
      <w:r w:rsidR="00FF1863">
        <w:t xml:space="preserve"> in their source code</w:t>
      </w:r>
      <w:r w:rsidR="0004464B">
        <w:t>. Unlik</w:t>
      </w:r>
      <w:r w:rsidR="00335718">
        <w:t xml:space="preserve">e the user guide, which follows </w:t>
      </w:r>
      <w:r w:rsidR="0004464B">
        <w:t>step</w:t>
      </w:r>
      <w:r w:rsidR="0004464B">
        <w:noBreakHyphen/>
        <w:t>by</w:t>
      </w:r>
      <w:r w:rsidR="0004464B">
        <w:noBreakHyphen/>
        <w:t>step instructions,</w:t>
      </w:r>
      <w:r w:rsidR="00335718">
        <w:t xml:space="preserve"> this chapter</w:t>
      </w:r>
      <w:r w:rsidR="00864B1A">
        <w:t xml:space="preserve"> provides insight and general guidelines</w:t>
      </w:r>
      <w:r w:rsidR="009951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345841" w:rsidTr="00345841">
        <w:tc>
          <w:tcPr>
            <w:tcW w:w="8522" w:type="dxa"/>
            <w:vAlign w:val="center"/>
          </w:tcPr>
          <w:p w:rsidR="00345841" w:rsidRDefault="00345841" w:rsidP="00C1081F">
            <w:pPr>
              <w:pStyle w:val="CellPicture"/>
            </w:pPr>
            <w:r>
              <w:drawing>
                <wp:inline distT="0" distB="0" distL="0" distR="0" wp14:anchorId="36E03DE5" wp14:editId="53B35D05">
                  <wp:extent cx="5274310" cy="2033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rsidR="00345841" w:rsidRDefault="00345841" w:rsidP="00345841">
            <w:pPr>
              <w:pStyle w:val="Caption"/>
            </w:pPr>
            <w:bookmarkStart w:id="32" w:name="_Toc424301635"/>
            <w:r>
              <w:t xml:space="preserve">Figure </w:t>
            </w:r>
            <w:r>
              <w:fldChar w:fldCharType="begin"/>
            </w:r>
            <w:r>
              <w:instrText xml:space="preserve"> SEQ Figure \* ARABIC </w:instrText>
            </w:r>
            <w:r>
              <w:fldChar w:fldCharType="separate"/>
            </w:r>
            <w:r w:rsidR="00492B54">
              <w:rPr>
                <w:noProof/>
              </w:rPr>
              <w:t>6</w:t>
            </w:r>
            <w:r>
              <w:fldChar w:fldCharType="end"/>
            </w:r>
            <w:r>
              <w:t xml:space="preserve">: </w:t>
            </w:r>
            <w:r w:rsidRPr="00971077">
              <w:t>Flow Diagram of Hardware</w:t>
            </w:r>
            <w:r>
              <w:t> </w:t>
            </w:r>
            <w:r w:rsidRPr="00971077">
              <w:t>DLL: Using the Toolkit</w:t>
            </w:r>
            <w:bookmarkEnd w:id="32"/>
          </w:p>
        </w:tc>
      </w:tr>
    </w:tbl>
    <w:p w:rsidR="003E759B" w:rsidRDefault="003E759B" w:rsidP="00C14498">
      <w:pPr>
        <w:pStyle w:val="Heading2"/>
      </w:pPr>
      <w:bookmarkStart w:id="33" w:name="_Ref422944598"/>
      <w:bookmarkStart w:id="34" w:name="_Toc424301610"/>
      <w:r w:rsidRPr="003E759B">
        <w:t>Hardware Accelerator Template</w:t>
      </w:r>
      <w:bookmarkEnd w:id="33"/>
      <w:bookmarkEnd w:id="34"/>
    </w:p>
    <w:p w:rsidR="005A5585" w:rsidRDefault="003E759B" w:rsidP="00586878">
      <w:r>
        <w:t>Software developers</w:t>
      </w:r>
      <w:r w:rsidR="00024946">
        <w:t xml:space="preserve"> start by replacing the</w:t>
      </w:r>
      <w:r w:rsidR="003A2825">
        <w:t xml:space="preserve"> </w:t>
      </w:r>
      <w:r w:rsidR="00024946">
        <w:t xml:space="preserve">content and parameters </w:t>
      </w:r>
      <w:r w:rsidR="003A2825">
        <w:t xml:space="preserve">of the dummy function </w:t>
      </w:r>
      <w:r w:rsidR="00024946">
        <w:t>wit</w:t>
      </w:r>
      <w:r w:rsidR="002157D6">
        <w:t xml:space="preserve">h those of the </w:t>
      </w:r>
      <w:r>
        <w:t xml:space="preserve">targeted </w:t>
      </w:r>
      <w:r w:rsidR="00123366">
        <w:t>function</w:t>
      </w:r>
      <w:r w:rsidR="00024946">
        <w:t>.</w:t>
      </w:r>
      <w:r w:rsidR="0060446D">
        <w:t xml:space="preserve"> </w:t>
      </w:r>
      <w:r w:rsidR="00D4578A">
        <w:t xml:space="preserve">They convert the </w:t>
      </w:r>
      <w:r w:rsidR="009832F4">
        <w:t>parameters</w:t>
      </w:r>
      <w:r w:rsidR="00D4578A">
        <w:t xml:space="preserve"> </w:t>
      </w:r>
      <w:r w:rsidR="009832F4">
        <w:t>into</w:t>
      </w:r>
      <w:r w:rsidR="009832F4" w:rsidRPr="00B8735F">
        <w:t xml:space="preserve"> </w:t>
      </w:r>
      <w:r w:rsidR="00D4578A">
        <w:t xml:space="preserve">I/O signals and bundle them </w:t>
      </w:r>
      <w:r w:rsidR="009832F4">
        <w:t>into a bus adapter along with the interface signal</w:t>
      </w:r>
      <w:r w:rsidR="00D4578A">
        <w:t>s</w:t>
      </w:r>
      <w:r w:rsidR="009832F4">
        <w:t>.</w:t>
      </w:r>
      <w:r w:rsidR="008F6C8B">
        <w:t xml:space="preserve"> </w:t>
      </w:r>
      <w:r w:rsidR="009832F4">
        <w:t>After sy</w:t>
      </w:r>
      <w:r w:rsidR="002F067B">
        <w:t>nthesizing the HLS project,</w:t>
      </w:r>
      <w:r w:rsidR="003C5C3A">
        <w:t xml:space="preserve"> </w:t>
      </w:r>
      <w:r w:rsidR="0060446D">
        <w:t>software developers</w:t>
      </w:r>
      <w:r w:rsidR="003C5C3A">
        <w:t xml:space="preserve"> should verify the utilization estimates of their IP core against the utilization constraints of the RPs, which are listed in the user guide.</w:t>
      </w:r>
      <w:r w:rsidR="00242772">
        <w:t xml:space="preserve"> </w:t>
      </w:r>
      <w:proofErr w:type="gramStart"/>
      <w:r w:rsidR="00877E5E">
        <w:t>An IP core</w:t>
      </w:r>
      <w:r w:rsidR="00E16C3E">
        <w:t>, whose utilization estimates do not meet the utilization constraints</w:t>
      </w:r>
      <w:r w:rsidR="0089774F">
        <w:t xml:space="preserve"> of </w:t>
      </w:r>
      <w:r w:rsidR="00242772">
        <w:t xml:space="preserve">certain </w:t>
      </w:r>
      <w:r w:rsidR="00E16C3E">
        <w:t>R</w:t>
      </w:r>
      <w:r w:rsidR="00D95E0E">
        <w:t xml:space="preserve">Ps, is </w:t>
      </w:r>
      <w:r w:rsidR="00242772">
        <w:t>unlikely to</w:t>
      </w:r>
      <w:r w:rsidR="00DE6352">
        <w:t xml:space="preserve"> produce </w:t>
      </w:r>
      <w:r w:rsidR="00242772">
        <w:t>partial bitstreams for those RPs</w:t>
      </w:r>
      <w:r w:rsidR="00E16C3E">
        <w:t>.</w:t>
      </w:r>
      <w:proofErr w:type="gramEnd"/>
      <w:r w:rsidR="00E16C3E">
        <w:t xml:space="preserve"> </w:t>
      </w:r>
      <w:r w:rsidR="00404929">
        <w:t>Furthermore</w:t>
      </w:r>
      <w:r w:rsidR="00E16C3E">
        <w:t>,</w:t>
      </w:r>
      <w:r w:rsidR="0024311F">
        <w:t xml:space="preserve"> as pointed out by the “</w:t>
      </w:r>
      <w:r w:rsidR="0024311F">
        <w:fldChar w:fldCharType="begin"/>
      </w:r>
      <w:r w:rsidR="0024311F">
        <w:instrText xml:space="preserve"> REF _Ref416271246 \h </w:instrText>
      </w:r>
      <w:r w:rsidR="0024311F">
        <w:fldChar w:fldCharType="separate"/>
      </w:r>
      <w:r w:rsidR="0024311F" w:rsidRPr="00D0781E">
        <w:t>Limitations</w:t>
      </w:r>
      <w:r w:rsidR="0024311F">
        <w:fldChar w:fldCharType="end"/>
      </w:r>
      <w:r w:rsidR="0024311F">
        <w:t>” section</w:t>
      </w:r>
      <w:r w:rsidR="00852FEF">
        <w:t>,</w:t>
      </w:r>
      <w:r w:rsidR="00242772">
        <w:t xml:space="preserve"> </w:t>
      </w:r>
      <w:r w:rsidR="00874988">
        <w:t xml:space="preserve">utilization </w:t>
      </w:r>
      <w:r w:rsidR="00527067">
        <w:t xml:space="preserve">estimates </w:t>
      </w:r>
      <w:r w:rsidR="00242772">
        <w:t>are</w:t>
      </w:r>
      <w:r w:rsidR="00B84A7F">
        <w:t xml:space="preserve"> inaccurate. Even if the IP core meets the</w:t>
      </w:r>
      <w:r w:rsidR="00B84A7F" w:rsidRPr="00B84A7F">
        <w:t xml:space="preserve"> </w:t>
      </w:r>
      <w:r w:rsidR="00B84A7F">
        <w:t>utilization constraints of all RPs, the actual utilization of the resulting RMs may exceed the</w:t>
      </w:r>
      <w:r w:rsidR="00905EC5">
        <w:t xml:space="preserve">ir RPs’ </w:t>
      </w:r>
      <w:r w:rsidR="00B84A7F">
        <w:t>utilization constraints</w:t>
      </w:r>
      <w:r w:rsidR="00C86669">
        <w:t>, in which case they will also not</w:t>
      </w:r>
      <w:r w:rsidR="00C86669" w:rsidRPr="00C86669">
        <w:t xml:space="preserve"> </w:t>
      </w:r>
      <w:r w:rsidR="00C86669">
        <w:t>produce partial bitstreams</w:t>
      </w:r>
      <w:r w:rsidR="00905EC5">
        <w:t>.</w:t>
      </w:r>
      <w:r w:rsidR="00B701CA">
        <w:t xml:space="preserve"> Nevertheless,</w:t>
      </w:r>
      <w:r w:rsidR="0082548F">
        <w:t xml:space="preserve"> Hardware DLL highly recommends</w:t>
      </w:r>
      <w:r w:rsidR="00586878">
        <w:t xml:space="preserve"> checking the IP core’s utilization estimates before </w:t>
      </w:r>
      <w:r w:rsidR="008F6C8B">
        <w:t>export</w:t>
      </w:r>
      <w:r w:rsidR="00586878">
        <w:t>ing</w:t>
      </w:r>
      <w:r w:rsidR="008F6C8B">
        <w:t xml:space="preserve"> the targeted function’s RTL in a</w:t>
      </w:r>
      <w:r w:rsidR="008F6C8B" w:rsidRPr="008F6C8B">
        <w:t xml:space="preserve"> Verilog </w:t>
      </w:r>
      <w:r w:rsidR="008F6C8B">
        <w:t>file format</w:t>
      </w:r>
      <w:r w:rsidR="009832F4">
        <w:t>.</w:t>
      </w:r>
    </w:p>
    <w:p w:rsidR="005005A8" w:rsidRDefault="00A96916" w:rsidP="005A5585">
      <w:pPr>
        <w:pStyle w:val="Heading2"/>
      </w:pPr>
      <w:bookmarkStart w:id="35" w:name="_Toc424301611"/>
      <w:r>
        <w:lastRenderedPageBreak/>
        <w:t>Automation Scripts</w:t>
      </w:r>
      <w:bookmarkEnd w:id="35"/>
    </w:p>
    <w:p w:rsidR="00146406" w:rsidRDefault="00F17FE4" w:rsidP="005A56B2">
      <w:r>
        <w:t xml:space="preserve">HWA generation </w:t>
      </w:r>
      <w:r w:rsidR="00AF7673">
        <w:t xml:space="preserve">is quite a repetitious </w:t>
      </w:r>
      <w:r w:rsidR="007F601C">
        <w:t xml:space="preserve">process and a potential </w:t>
      </w:r>
      <w:r w:rsidR="007F5D14">
        <w:t>source of human error. Some of its steps (</w:t>
      </w:r>
      <w:r w:rsidR="00512343">
        <w:fldChar w:fldCharType="begin"/>
      </w:r>
      <w:r w:rsidR="00512343">
        <w:instrText xml:space="preserve"> REF _Ref422944598 \r \h </w:instrText>
      </w:r>
      <w:r w:rsidR="00512343">
        <w:fldChar w:fldCharType="separate"/>
      </w:r>
      <w:r w:rsidR="00512343">
        <w:rPr>
          <w:rFonts w:hint="eastAsia"/>
          <w:cs/>
        </w:rPr>
        <w:t>‎</w:t>
      </w:r>
      <w:r w:rsidR="00512343">
        <w:t>6.1</w:t>
      </w:r>
      <w:r w:rsidR="00512343">
        <w:fldChar w:fldCharType="end"/>
      </w:r>
      <w:r w:rsidR="007F5D14">
        <w:t xml:space="preserve"> and </w:t>
      </w:r>
      <w:r w:rsidR="009C2993">
        <w:fldChar w:fldCharType="begin"/>
      </w:r>
      <w:r w:rsidR="009C2993">
        <w:instrText xml:space="preserve"> REF _Ref422944710 \r \h </w:instrText>
      </w:r>
      <w:r w:rsidR="009C2993">
        <w:fldChar w:fldCharType="separate"/>
      </w:r>
      <w:r w:rsidR="009C2993">
        <w:rPr>
          <w:rFonts w:hint="eastAsia"/>
          <w:cs/>
        </w:rPr>
        <w:t>‎</w:t>
      </w:r>
      <w:r w:rsidR="009C2993">
        <w:t>6.3</w:t>
      </w:r>
      <w:r w:rsidR="009C2993">
        <w:fldChar w:fldCharType="end"/>
      </w:r>
      <w:r w:rsidR="007F5D14">
        <w:t>) require human interaction, but</w:t>
      </w:r>
      <w:r w:rsidR="00120F3E">
        <w:t xml:space="preserve"> most of </w:t>
      </w:r>
      <w:r w:rsidR="008C77AE">
        <w:t>the tedious</w:t>
      </w:r>
      <w:r w:rsidR="00235247">
        <w:t xml:space="preserve"> labour </w:t>
      </w:r>
      <w:r w:rsidR="008C77AE">
        <w:t xml:space="preserve">is done </w:t>
      </w:r>
      <w:r w:rsidR="00235247" w:rsidRPr="00235247">
        <w:t>behind the scenes</w:t>
      </w:r>
      <w:r w:rsidR="00235247">
        <w:t xml:space="preserve"> </w:t>
      </w:r>
      <w:r w:rsidR="008C77AE">
        <w:t>by</w:t>
      </w:r>
      <w:r w:rsidR="00120F3E">
        <w:t xml:space="preserve"> Tcl scripts and </w:t>
      </w:r>
      <w:r w:rsidR="00120F3E" w:rsidRPr="008500E6">
        <w:t>batch file</w:t>
      </w:r>
      <w:r w:rsidR="00120F3E">
        <w:t>s</w:t>
      </w:r>
      <w:r w:rsidR="00F50B46">
        <w:t xml:space="preserve">, so </w:t>
      </w:r>
      <w:r w:rsidR="00352E89">
        <w:t xml:space="preserve">the potential for </w:t>
      </w:r>
      <w:r w:rsidR="007F601C">
        <w:t>human error</w:t>
      </w:r>
      <w:r w:rsidR="00352E89">
        <w:t xml:space="preserve"> is </w:t>
      </w:r>
      <w:r w:rsidR="003E61A1">
        <w:t xml:space="preserve">significantly </w:t>
      </w:r>
      <w:r w:rsidR="00352E89">
        <w:t>reduced</w:t>
      </w:r>
      <w:r w:rsidR="007F601C">
        <w:t>.</w:t>
      </w:r>
    </w:p>
    <w:p w:rsidR="00146406" w:rsidRDefault="00146406" w:rsidP="00BF06E7">
      <w:pPr>
        <w:pStyle w:val="Heading3"/>
      </w:pPr>
      <w:r>
        <w:t>fix_16.tcl</w:t>
      </w:r>
    </w:p>
    <w:p w:rsidR="00163BA6" w:rsidRDefault="00955E50" w:rsidP="00592FBD">
      <w:r>
        <w:t>Since the automation scripts are used</w:t>
      </w:r>
      <w:r w:rsidR="001D124F">
        <w:t xml:space="preserve"> in </w:t>
      </w:r>
      <w:r w:rsidR="00EF170B">
        <w:t xml:space="preserve">Vivado’s </w:t>
      </w:r>
      <w:r>
        <w:t>non</w:t>
      </w:r>
      <w:r>
        <w:noBreakHyphen/>
        <w:t>project batch flow,</w:t>
      </w:r>
      <w:r w:rsidR="006A548C">
        <w:t xml:space="preserve"> t</w:t>
      </w:r>
      <w:r w:rsidR="0075311D">
        <w:t>he</w:t>
      </w:r>
      <w:r w:rsidR="0075311D" w:rsidRPr="0075311D">
        <w:t xml:space="preserve"> </w:t>
      </w:r>
      <w:r w:rsidR="00672492">
        <w:t xml:space="preserve">IP core’s </w:t>
      </w:r>
      <w:r>
        <w:t>low</w:t>
      </w:r>
      <w:r>
        <w:noBreakHyphen/>
        <w:t>level</w:t>
      </w:r>
      <w:r w:rsidR="00672492">
        <w:t xml:space="preserve"> HDL </w:t>
      </w:r>
      <w:r w:rsidR="0075311D">
        <w:t>files</w:t>
      </w:r>
      <w:r w:rsidR="00672492">
        <w:t xml:space="preserve"> are explicitly included in its</w:t>
      </w:r>
      <w:r w:rsidR="00672492" w:rsidRPr="00672492">
        <w:t xml:space="preserve"> </w:t>
      </w:r>
      <w:r w:rsidR="00672492">
        <w:t>top</w:t>
      </w:r>
      <w:r w:rsidR="00672492">
        <w:noBreakHyphen/>
        <w:t>level HDL file.</w:t>
      </w:r>
      <w:r w:rsidR="00CB7D50">
        <w:t xml:space="preserve"> </w:t>
      </w:r>
      <w:r w:rsidR="00A92FE5">
        <w:t>T</w:t>
      </w:r>
      <w:r w:rsidR="00D1103C">
        <w:t>he</w:t>
      </w:r>
      <w:r w:rsidR="00D1103C" w:rsidRPr="00D1103C">
        <w:t xml:space="preserve"> </w:t>
      </w:r>
      <w:r w:rsidR="00D1103C">
        <w:t xml:space="preserve">address width of the IP core’s AXI I/O ports is </w:t>
      </w:r>
      <w:r w:rsidR="00D9324E">
        <w:t xml:space="preserve">then </w:t>
      </w:r>
      <w:r w:rsidR="00D1103C">
        <w:t>ex</w:t>
      </w:r>
      <w:r w:rsidR="00A92FE5">
        <w:t xml:space="preserve">tended to 16 bits, to match the </w:t>
      </w:r>
      <w:r w:rsidR="008C1388">
        <w:t>AXI I/O ports of the FPGA configuration</w:t>
      </w:r>
      <w:r w:rsidR="00535ADD">
        <w:t>.</w:t>
      </w:r>
    </w:p>
    <w:p w:rsidR="00C960EA" w:rsidRDefault="00C960EA" w:rsidP="00AE396A">
      <w:pPr>
        <w:pStyle w:val="Heading3"/>
      </w:pPr>
      <w:r>
        <w:t>make_dcp.tcl</w:t>
      </w:r>
    </w:p>
    <w:p w:rsidR="00EB0FA0" w:rsidRDefault="006826B5" w:rsidP="00015B0E">
      <w:r>
        <w:t>The IP core’s</w:t>
      </w:r>
      <w:r w:rsidRPr="006826B5">
        <w:t xml:space="preserve"> </w:t>
      </w:r>
      <w:r>
        <w:t>top</w:t>
      </w:r>
      <w:r>
        <w:noBreakHyphen/>
        <w:t>level HDL file is</w:t>
      </w:r>
      <w:r w:rsidR="0026327B">
        <w:t xml:space="preserve"> </w:t>
      </w:r>
      <w:r w:rsidR="003C3A63">
        <w:t xml:space="preserve">resynthesized </w:t>
      </w:r>
      <w:r>
        <w:t>and</w:t>
      </w:r>
      <w:r w:rsidRPr="006826B5">
        <w:t xml:space="preserve"> </w:t>
      </w:r>
      <w:r>
        <w:t>saved as a Vivado project</w:t>
      </w:r>
      <w:r w:rsidRPr="00C8424E">
        <w:t xml:space="preserve"> </w:t>
      </w:r>
      <w:r w:rsidR="00755BDA">
        <w:t>checkpoint</w:t>
      </w:r>
      <w:r w:rsidR="00552079">
        <w:t xml:space="preserve">, which is </w:t>
      </w:r>
      <w:r w:rsidR="00755BDA">
        <w:t xml:space="preserve">loaded </w:t>
      </w:r>
      <w:r w:rsidR="00252086">
        <w:t xml:space="preserve">into all of the </w:t>
      </w:r>
      <w:r w:rsidR="00A079BA">
        <w:t>RP</w:t>
      </w:r>
      <w:r w:rsidR="00252086">
        <w:t>s</w:t>
      </w:r>
      <w:r w:rsidR="00A079BA">
        <w:t xml:space="preserve"> in the partitioned FPGA design</w:t>
      </w:r>
      <w:r w:rsidR="00B5013B">
        <w:t>.</w:t>
      </w:r>
      <w:r w:rsidR="00374679">
        <w:t xml:space="preserve"> </w:t>
      </w:r>
      <w:r w:rsidR="00B5013B">
        <w:t xml:space="preserve">The design is then </w:t>
      </w:r>
      <w:r w:rsidR="00B5013B" w:rsidRPr="00B5013B">
        <w:t>reimplemented</w:t>
      </w:r>
      <w:r w:rsidR="00374679">
        <w:t xml:space="preserve"> and verified </w:t>
      </w:r>
      <w:r w:rsidR="003164DB">
        <w:t>against the original</w:t>
      </w:r>
      <w:r w:rsidR="00374679">
        <w:t>,</w:t>
      </w:r>
      <w:r w:rsidR="00E75284">
        <w:t xml:space="preserve"> to confirm</w:t>
      </w:r>
      <w:r w:rsidR="00146AC7" w:rsidRPr="00146AC7">
        <w:t xml:space="preserve"> </w:t>
      </w:r>
      <w:r w:rsidR="00146AC7">
        <w:t>partition pins</w:t>
      </w:r>
      <w:r w:rsidR="003C1FDD">
        <w:t xml:space="preserve">, </w:t>
      </w:r>
      <w:r w:rsidR="00146AC7">
        <w:t>partial routing</w:t>
      </w:r>
      <w:r w:rsidR="003C1FDD">
        <w:t>,</w:t>
      </w:r>
      <w:r w:rsidR="00146AC7">
        <w:t xml:space="preserve"> and </w:t>
      </w:r>
      <w:r w:rsidR="003C1FDD">
        <w:t xml:space="preserve">AXI I/O </w:t>
      </w:r>
      <w:r w:rsidR="00E75284">
        <w:t>compatibility</w:t>
      </w:r>
      <w:r w:rsidR="003164DB">
        <w:t>.</w:t>
      </w:r>
      <w:r w:rsidR="002E158C">
        <w:t xml:space="preserve"> After the verification is passed,</w:t>
      </w:r>
      <w:r w:rsidR="00015B0E">
        <w:t xml:space="preserve"> the </w:t>
      </w:r>
      <w:r w:rsidR="00DE068F">
        <w:t>RMs, which meet</w:t>
      </w:r>
      <w:r w:rsidR="00015B0E" w:rsidRPr="00015B0E">
        <w:t xml:space="preserve"> </w:t>
      </w:r>
      <w:r w:rsidR="00015B0E">
        <w:t>their RPs’ utilization constraints, are saved as partial BIT files</w:t>
      </w:r>
      <w:r w:rsidR="00017D43">
        <w:t>.</w:t>
      </w:r>
    </w:p>
    <w:p w:rsidR="00EB0FA0" w:rsidRDefault="00EB0FA0" w:rsidP="00EB0FA0">
      <w:pPr>
        <w:pStyle w:val="Heading3"/>
      </w:pPr>
      <w:r>
        <w:t>make_bin.bat</w:t>
      </w:r>
    </w:p>
    <w:p w:rsidR="00B86DF0" w:rsidRDefault="00C871B6" w:rsidP="006253C3">
      <w:r>
        <w:t xml:space="preserve">Unlike </w:t>
      </w:r>
      <w:r w:rsidR="006253C3">
        <w:t xml:space="preserve">partial </w:t>
      </w:r>
      <w:r>
        <w:t xml:space="preserve">BIN files, </w:t>
      </w:r>
      <w:r w:rsidR="006253C3">
        <w:t xml:space="preserve">partial </w:t>
      </w:r>
      <w:r w:rsidR="00087ECF">
        <w:t xml:space="preserve">BIT files do not include </w:t>
      </w:r>
      <w:r w:rsidR="00150918">
        <w:t>configuration data for the PR controller, so</w:t>
      </w:r>
      <w:r w:rsidR="006253C3">
        <w:t xml:space="preserve"> they are converted into partial BIN files by </w:t>
      </w:r>
      <w:r w:rsidR="00EB0FA0">
        <w:t>PROM file g</w:t>
      </w:r>
      <w:r w:rsidR="00EB0FA0" w:rsidRPr="004E57A8">
        <w:t xml:space="preserve">enerator </w:t>
      </w:r>
      <w:r w:rsidR="00EB0FA0">
        <w:t>(</w:t>
      </w:r>
      <w:r w:rsidR="004F0959" w:rsidRPr="004F0959">
        <w:t>PROMGen</w:t>
      </w:r>
      <w:r w:rsidR="006253C3">
        <w:t>)</w:t>
      </w:r>
      <w:r w:rsidR="00EB0FA0">
        <w:t>.</w:t>
      </w:r>
      <w:r w:rsidR="002A5DAD">
        <w:t xml:space="preserve"> Each </w:t>
      </w:r>
      <w:r w:rsidR="00C936D0">
        <w:t xml:space="preserve">resulting </w:t>
      </w:r>
      <w:r w:rsidR="00DD69DC">
        <w:t>partial BIN file</w:t>
      </w:r>
      <w:r w:rsidR="002A5DAD">
        <w:t xml:space="preserve"> </w:t>
      </w:r>
      <w:r w:rsidR="00C936D0">
        <w:t>contain</w:t>
      </w:r>
      <w:r w:rsidR="002A5DAD">
        <w:t>s</w:t>
      </w:r>
      <w:r w:rsidR="00C936D0">
        <w:t xml:space="preserve"> all of</w:t>
      </w:r>
      <w:r w:rsidR="002A5DAD">
        <w:t xml:space="preserve"> its </w:t>
      </w:r>
      <w:r w:rsidR="00C936D0">
        <w:t>RM</w:t>
      </w:r>
      <w:r w:rsidR="002A5DAD">
        <w:t xml:space="preserve">’s </w:t>
      </w:r>
      <w:r w:rsidR="00C936D0">
        <w:t>information</w:t>
      </w:r>
      <w:r w:rsidR="00246C1A">
        <w:t xml:space="preserve">; hence </w:t>
      </w:r>
      <w:r w:rsidR="00C936D0">
        <w:t>RMs and</w:t>
      </w:r>
      <w:r w:rsidR="00C936D0" w:rsidRPr="00C936D0">
        <w:t xml:space="preserve"> </w:t>
      </w:r>
      <w:r w:rsidR="00C936D0">
        <w:t xml:space="preserve">partial BIN files are </w:t>
      </w:r>
      <w:r w:rsidR="0094102C">
        <w:t>synonyms.</w:t>
      </w:r>
    </w:p>
    <w:p w:rsidR="00B86DF0" w:rsidRDefault="00B86DF0" w:rsidP="00B86DF0">
      <w:pPr>
        <w:pStyle w:val="Heading2"/>
      </w:pPr>
      <w:bookmarkStart w:id="36" w:name="_Ref422944710"/>
      <w:bookmarkStart w:id="37" w:name="_Toc424301612"/>
      <w:r w:rsidRPr="00B86DF0">
        <w:t>Hardware Accelerator</w:t>
      </w:r>
      <w:bookmarkEnd w:id="36"/>
      <w:bookmarkEnd w:id="37"/>
    </w:p>
    <w:p w:rsidR="001A0B9F" w:rsidRDefault="003637A9" w:rsidP="00C936D0">
      <w:r>
        <w:t>Software developers</w:t>
      </w:r>
      <w:r w:rsidR="007366FD">
        <w:t xml:space="preserve"> copy the </w:t>
      </w:r>
      <w:r w:rsidR="00A342FD">
        <w:t>RMs (</w:t>
      </w:r>
      <w:r w:rsidR="007366FD">
        <w:t>partial BIN files</w:t>
      </w:r>
      <w:r w:rsidR="00A342FD">
        <w:t>)</w:t>
      </w:r>
      <w:r w:rsidR="007366FD">
        <w:t xml:space="preserve"> to</w:t>
      </w:r>
      <w:r w:rsidR="00165224">
        <w:t xml:space="preserve"> a folder called “RM library”</w:t>
      </w:r>
      <w:r w:rsidR="00B86DF0">
        <w:t>.</w:t>
      </w:r>
      <w:r w:rsidR="005458B7">
        <w:t xml:space="preserve"> </w:t>
      </w:r>
      <w:r w:rsidR="00C936D0">
        <w:t>Henceforth, a</w:t>
      </w:r>
      <w:r w:rsidR="00165224">
        <w:t xml:space="preserve">ll the </w:t>
      </w:r>
      <w:r w:rsidR="005458B7">
        <w:t xml:space="preserve">data necessary to describe the HWA </w:t>
      </w:r>
      <w:r w:rsidR="00C936D0">
        <w:t xml:space="preserve">is located in its RM library, so </w:t>
      </w:r>
      <w:r w:rsidR="00012BD0">
        <w:t xml:space="preserve">the HWA and its RM library </w:t>
      </w:r>
      <w:r w:rsidR="006D3363">
        <w:t xml:space="preserve">also </w:t>
      </w:r>
      <w:r w:rsidR="00012BD0">
        <w:t xml:space="preserve">become </w:t>
      </w:r>
      <w:r w:rsidR="00AC17FD">
        <w:t>synonyms.</w:t>
      </w:r>
    </w:p>
    <w:p w:rsidR="00B51026" w:rsidRPr="00B51026" w:rsidRDefault="00B51026" w:rsidP="001A0B9F"/>
    <w:p w:rsidR="00B51026" w:rsidRDefault="00B51026" w:rsidP="00E42667">
      <w:pPr>
        <w:sectPr w:rsidR="00B51026">
          <w:pgSz w:w="11906" w:h="16838"/>
          <w:pgMar w:top="1440" w:right="1800" w:bottom="1440" w:left="1800" w:header="708" w:footer="708" w:gutter="0"/>
          <w:cols w:space="708"/>
          <w:docGrid w:linePitch="360"/>
        </w:sectPr>
      </w:pPr>
    </w:p>
    <w:p w:rsidR="00D274B6" w:rsidRDefault="00CC0D34" w:rsidP="000320A6">
      <w:pPr>
        <w:pStyle w:val="Heading1"/>
      </w:pPr>
      <w:bookmarkStart w:id="38" w:name="_Toc424301613"/>
      <w:r>
        <w:lastRenderedPageBreak/>
        <w:t>FPGA Management System</w:t>
      </w:r>
      <w:r w:rsidR="00754BA1">
        <w:t xml:space="preserve"> (XilliX)</w:t>
      </w:r>
      <w:bookmarkEnd w:id="38"/>
    </w:p>
    <w:p w:rsidR="00C503D8" w:rsidRDefault="00E30201" w:rsidP="00C503D8">
      <w:r>
        <w:t xml:space="preserve">The FPGA management system, affectionately named “XilliX”, </w:t>
      </w:r>
      <w:r w:rsidR="00EF1255">
        <w:t xml:space="preserve">is a user space module (ADT) that </w:t>
      </w:r>
      <w:r w:rsidR="00BB09F5">
        <w:t xml:space="preserve">equips </w:t>
      </w:r>
      <w:r w:rsidR="004D6443">
        <w:t>applications with essential PL tools</w:t>
      </w:r>
      <w:r w:rsidR="009B2636">
        <w:t>.</w:t>
      </w:r>
      <w:r>
        <w:t xml:space="preserve"> Since the host platform differs from the target platform, XilliX</w:t>
      </w:r>
      <w:r w:rsidR="00A20D28" w:rsidRPr="00A20D28">
        <w:t xml:space="preserve"> </w:t>
      </w:r>
      <w:r w:rsidR="00A20D28">
        <w:t>was developed as a</w:t>
      </w:r>
      <w:r w:rsidR="00A20D28" w:rsidRPr="000B77B9">
        <w:t xml:space="preserve"> </w:t>
      </w:r>
      <w:r w:rsidR="00A20D28">
        <w:t>Vivado SDK application project, which targets the</w:t>
      </w:r>
      <w:r w:rsidR="00A20D28" w:rsidRPr="00016645">
        <w:t xml:space="preserve"> </w:t>
      </w:r>
      <w:r w:rsidR="00A20D28">
        <w:t>ZC702 hardware platform and the Linux OS software platform.</w:t>
      </w:r>
      <w:r w:rsidR="00537108">
        <w:t xml:space="preserve"> XilliX can load HWAs into the FPGA, </w:t>
      </w:r>
      <w:r w:rsidR="00546A16">
        <w:t>m</w:t>
      </w:r>
      <w:r w:rsidR="00537108">
        <w:t>ap their address spaces, and use</w:t>
      </w:r>
      <w:r w:rsidR="00305AED">
        <w:t xml:space="preserve"> the </w:t>
      </w:r>
      <w:r w:rsidR="00537108">
        <w:t>return</w:t>
      </w:r>
      <w:r w:rsidR="00305AED">
        <w:t>ed</w:t>
      </w:r>
      <w:r w:rsidR="00537108">
        <w:t xml:space="preserve"> pointer to access their interface and I/O registers.</w:t>
      </w:r>
    </w:p>
    <w:p w:rsidR="000C0353" w:rsidRDefault="00A90B32" w:rsidP="000C0353">
      <w:pPr>
        <w:pStyle w:val="NormalLast"/>
      </w:pPr>
      <w:r>
        <w:t>XilliX’s</w:t>
      </w:r>
      <w:r w:rsidRPr="00A20D28">
        <w:t xml:space="preserve"> </w:t>
      </w:r>
      <w:r>
        <w:t xml:space="preserve">header file </w:t>
      </w:r>
      <w:r w:rsidR="00C503D8">
        <w:t xml:space="preserve">(XilliX.h) </w:t>
      </w:r>
      <w:r>
        <w:t>contains</w:t>
      </w:r>
      <w:r w:rsidRPr="00A90B32">
        <w:t xml:space="preserve"> </w:t>
      </w:r>
      <w:r>
        <w:t>the module’s API functions, which can</w:t>
      </w:r>
      <w:r w:rsidRPr="00A90B32">
        <w:t xml:space="preserve"> </w:t>
      </w:r>
      <w:r>
        <w:t>lo</w:t>
      </w:r>
      <w:r w:rsidR="00363E04">
        <w:t xml:space="preserve">ad/unload HWAs and convey </w:t>
      </w:r>
      <w:r>
        <w:t>I/O</w:t>
      </w:r>
      <w:r w:rsidR="00363E04">
        <w:t xml:space="preserve"> between </w:t>
      </w:r>
      <w:r w:rsidR="00A10064">
        <w:t xml:space="preserve">loaded HWAs and running </w:t>
      </w:r>
      <w:r w:rsidR="00363E04">
        <w:t>applications</w:t>
      </w:r>
      <w:r>
        <w:t>.</w:t>
      </w:r>
      <w:r w:rsidR="003559D7">
        <w:t xml:space="preserve"> </w:t>
      </w:r>
      <w:r>
        <w:t>Software developers include</w:t>
      </w:r>
      <w:r w:rsidR="00C503D8">
        <w:t xml:space="preserve"> this header file </w:t>
      </w:r>
      <w:r>
        <w:t>in their source code, and</w:t>
      </w:r>
      <w:r w:rsidR="00C503D8">
        <w:t xml:space="preserve"> replace </w:t>
      </w:r>
      <w:r w:rsidR="00723E70">
        <w:t xml:space="preserve">direct </w:t>
      </w:r>
      <w:r w:rsidR="00C503D8">
        <w:t>calls to targeted functions with</w:t>
      </w:r>
      <w:r w:rsidR="00723E70">
        <w:t xml:space="preserve"> the desired </w:t>
      </w:r>
      <w:r w:rsidR="00FE0090" w:rsidRPr="00CE43DD">
        <w:t>sequence</w:t>
      </w:r>
      <w:r w:rsidR="00FE0090">
        <w:t xml:space="preserve"> of calls to </w:t>
      </w:r>
      <w:r w:rsidR="00723E70">
        <w:t>API function</w:t>
      </w:r>
      <w:r w:rsidR="0016156D">
        <w:t>s</w:t>
      </w:r>
      <w:r w:rsidR="00537108">
        <w:t>.</w:t>
      </w:r>
      <w:r w:rsidR="009C314D">
        <w:t xml:space="preserve"> The </w:t>
      </w:r>
      <w:r w:rsidR="00F75809">
        <w:t xml:space="preserve">integrated software </w:t>
      </w:r>
      <w:r w:rsidR="009C314D">
        <w:t>is then cross</w:t>
      </w:r>
      <w:r w:rsidR="009C314D">
        <w:noBreakHyphen/>
        <w:t xml:space="preserve">compiled by </w:t>
      </w:r>
      <w:r w:rsidR="00E30201">
        <w:t>Vivado SDK</w:t>
      </w:r>
      <w:r w:rsidR="006C297F">
        <w:t>,</w:t>
      </w:r>
      <w:r w:rsidR="001F4D0C">
        <w:t xml:space="preserve"> </w:t>
      </w:r>
      <w:r w:rsidR="00F75809">
        <w:t>to generate the</w:t>
      </w:r>
      <w:r w:rsidR="001F4D0C">
        <w:t xml:space="preserve"> </w:t>
      </w:r>
      <w:r w:rsidR="00F75809">
        <w:t>application’s ELF file</w:t>
      </w:r>
      <w:r w:rsidR="00F9750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0C0353" w:rsidTr="000C0353">
        <w:tc>
          <w:tcPr>
            <w:tcW w:w="8522" w:type="dxa"/>
            <w:vAlign w:val="center"/>
          </w:tcPr>
          <w:p w:rsidR="000C0353" w:rsidRPr="00C1081F" w:rsidRDefault="000C0353" w:rsidP="00C1081F">
            <w:pPr>
              <w:pStyle w:val="CellPicture"/>
            </w:pPr>
            <w:r w:rsidRPr="00C1081F">
              <w:drawing>
                <wp:inline distT="0" distB="0" distL="0" distR="0" wp14:anchorId="23047910" wp14:editId="7DA51208">
                  <wp:extent cx="5274310" cy="2371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71725"/>
                          </a:xfrm>
                          <a:prstGeom prst="rect">
                            <a:avLst/>
                          </a:prstGeom>
                        </pic:spPr>
                      </pic:pic>
                    </a:graphicData>
                  </a:graphic>
                </wp:inline>
              </w:drawing>
            </w:r>
          </w:p>
          <w:p w:rsidR="000C0353" w:rsidRDefault="000C0353" w:rsidP="000C0353">
            <w:pPr>
              <w:pStyle w:val="Caption"/>
            </w:pPr>
            <w:bookmarkStart w:id="39" w:name="_Toc424301636"/>
            <w:r>
              <w:t xml:space="preserve">Figure </w:t>
            </w:r>
            <w:r>
              <w:fldChar w:fldCharType="begin"/>
            </w:r>
            <w:r>
              <w:instrText xml:space="preserve"> SEQ Figure \* ARABIC </w:instrText>
            </w:r>
            <w:r>
              <w:fldChar w:fldCharType="separate"/>
            </w:r>
            <w:r w:rsidR="00492B54">
              <w:rPr>
                <w:noProof/>
              </w:rPr>
              <w:t>7</w:t>
            </w:r>
            <w:r>
              <w:fldChar w:fldCharType="end"/>
            </w:r>
            <w:r>
              <w:t xml:space="preserve">: </w:t>
            </w:r>
            <w:r w:rsidRPr="00F36F81">
              <w:t>Flow Diagram of Hardware</w:t>
            </w:r>
            <w:r>
              <w:t> </w:t>
            </w:r>
            <w:r w:rsidRPr="00F36F81">
              <w:t>DLL: FPGA Management System (XilliX)</w:t>
            </w:r>
            <w:bookmarkEnd w:id="39"/>
          </w:p>
        </w:tc>
      </w:tr>
    </w:tbl>
    <w:p w:rsidR="00641424" w:rsidRDefault="00F97501" w:rsidP="000C0353">
      <w:pPr>
        <w:pStyle w:val="Heading2"/>
      </w:pPr>
      <w:bookmarkStart w:id="40" w:name="_Toc424301614"/>
      <w:r>
        <w:lastRenderedPageBreak/>
        <w:t>API functions</w:t>
      </w:r>
      <w:bookmarkEnd w:id="40"/>
    </w:p>
    <w:p w:rsidR="00754BA1" w:rsidRDefault="00C9177C" w:rsidP="00D441AC">
      <w:pPr>
        <w:pStyle w:val="Heading3"/>
      </w:pPr>
      <w:proofErr w:type="gramStart"/>
      <w:r>
        <w:t>void</w:t>
      </w:r>
      <w:proofErr w:type="gramEnd"/>
      <w:r>
        <w:t xml:space="preserve"> xillix_i</w:t>
      </w:r>
      <w:r w:rsidR="00510E5A">
        <w:t>nitialize</w:t>
      </w:r>
      <w:r w:rsidR="00754BA1">
        <w:t xml:space="preserve"> </w:t>
      </w:r>
      <w:r w:rsidR="00754BA1" w:rsidRPr="00754BA1">
        <w:t>(</w:t>
      </w:r>
      <w:r w:rsidR="00F1518B">
        <w:t>void</w:t>
      </w:r>
      <w:r w:rsidR="00754BA1" w:rsidRPr="00754BA1">
        <w:t>)</w:t>
      </w:r>
      <w:r w:rsidR="00754BA1">
        <w:t>;</w:t>
      </w:r>
    </w:p>
    <w:p w:rsidR="00D87AA0" w:rsidRDefault="003C1465" w:rsidP="00731C30">
      <w:proofErr w:type="gramStart"/>
      <w:r>
        <w:t>I</w:t>
      </w:r>
      <w:r w:rsidR="00510E5A">
        <w:t>nitializes XilliX by</w:t>
      </w:r>
      <w:r w:rsidR="005B4656">
        <w:t xml:space="preserve"> creating 16 </w:t>
      </w:r>
      <w:r w:rsidR="006B305B">
        <w:t>files</w:t>
      </w:r>
      <w:r w:rsidR="008E45DE">
        <w:t xml:space="preserve"> to </w:t>
      </w:r>
      <w:r w:rsidR="006B305B">
        <w:t xml:space="preserve">represent </w:t>
      </w:r>
      <w:r w:rsidR="006656BA">
        <w:t>the 16 RPs</w:t>
      </w:r>
      <w:r w:rsidR="00E06289">
        <w:t>, and storing them on the SD card</w:t>
      </w:r>
      <w:r w:rsidR="008E45DE">
        <w:t>.</w:t>
      </w:r>
      <w:proofErr w:type="gramEnd"/>
      <w:r w:rsidR="008E45DE">
        <w:t xml:space="preserve"> To ind</w:t>
      </w:r>
      <w:r w:rsidR="00B956AE">
        <w:t xml:space="preserve">icate that the RPs are empty, a negative Boolean </w:t>
      </w:r>
      <w:r w:rsidR="008E45DE">
        <w:t xml:space="preserve">is written into </w:t>
      </w:r>
      <w:r w:rsidR="00B956AE">
        <w:t>each file. It is followed by 2 zero</w:t>
      </w:r>
      <w:r w:rsidR="00B956AE">
        <w:noBreakHyphen/>
        <w:t xml:space="preserve">valued </w:t>
      </w:r>
      <w:r w:rsidR="008E45DE">
        <w:t xml:space="preserve">integers, which would later </w:t>
      </w:r>
      <w:r w:rsidR="008E45DE" w:rsidRPr="008E45DE">
        <w:t xml:space="preserve">denote </w:t>
      </w:r>
      <w:r w:rsidR="008E45DE">
        <w:t>the number of input and output parameters respectively</w:t>
      </w:r>
      <w:r w:rsidR="00E73CCC">
        <w:t>.</w:t>
      </w:r>
    </w:p>
    <w:p w:rsidR="005D4EB9" w:rsidRDefault="00836DED" w:rsidP="00192D52">
      <w:pPr>
        <w:pStyle w:val="Heading3"/>
      </w:pPr>
      <w:proofErr w:type="gramStart"/>
      <w:r>
        <w:t>int</w:t>
      </w:r>
      <w:proofErr w:type="gramEnd"/>
      <w:r>
        <w:t xml:space="preserve"> </w:t>
      </w:r>
      <w:r w:rsidR="00192D52">
        <w:t>xillix</w:t>
      </w:r>
      <w:r>
        <w:t>_l</w:t>
      </w:r>
      <w:r w:rsidR="005D4EB9" w:rsidRPr="005D4EB9">
        <w:t>oad</w:t>
      </w:r>
      <w:r w:rsidR="005D4EB9">
        <w:t xml:space="preserve"> </w:t>
      </w:r>
      <w:r w:rsidR="005D4EB9" w:rsidRPr="005D4EB9">
        <w:t xml:space="preserve">(const char* </w:t>
      </w:r>
      <w:r>
        <w:t>hwa_repo_p</w:t>
      </w:r>
      <w:r w:rsidR="00DB3C65">
        <w:t xml:space="preserve">ath, const int </w:t>
      </w:r>
      <w:r w:rsidR="005D4EB9" w:rsidRPr="005D4EB9">
        <w:t>input</w:t>
      </w:r>
      <w:r w:rsidR="00AB69DB">
        <w:t>_p</w:t>
      </w:r>
      <w:r w:rsidR="005D4EB9" w:rsidRPr="005D4EB9">
        <w:t>aram</w:t>
      </w:r>
      <w:r w:rsidR="00DB3C65">
        <w:t xml:space="preserve">_num, const int </w:t>
      </w:r>
      <w:r w:rsidR="005D4EB9" w:rsidRPr="005D4EB9">
        <w:t>output</w:t>
      </w:r>
      <w:r w:rsidR="00AB69DB">
        <w:t>_p</w:t>
      </w:r>
      <w:r w:rsidR="00AB69DB" w:rsidRPr="005D4EB9">
        <w:t>aram</w:t>
      </w:r>
      <w:r w:rsidR="00AB69DB">
        <w:t>_num</w:t>
      </w:r>
      <w:r w:rsidR="005D4EB9" w:rsidRPr="005D4EB9">
        <w:t>);</w:t>
      </w:r>
    </w:p>
    <w:p w:rsidR="00DA48C9" w:rsidRDefault="003C1465" w:rsidP="0042087A">
      <w:proofErr w:type="gramStart"/>
      <w:r>
        <w:t>S</w:t>
      </w:r>
      <w:r w:rsidR="0055752C">
        <w:t>earches the given HWA’s repository for an RM that fits an available RP.</w:t>
      </w:r>
      <w:proofErr w:type="gramEnd"/>
      <w:r w:rsidR="0055752C">
        <w:t xml:space="preserve"> If a match </w:t>
      </w:r>
      <w:r w:rsidR="0063702E">
        <w:t xml:space="preserve">is found, the RM replaces </w:t>
      </w:r>
      <w:r w:rsidR="0055752C">
        <w:t>its RP</w:t>
      </w:r>
      <w:r w:rsidR="0063702E">
        <w:t>’s content</w:t>
      </w:r>
      <w:r w:rsidR="00D76E4D">
        <w:t>, a positive Boolean and the HWA’s number of I/O parameters</w:t>
      </w:r>
      <w:r w:rsidR="0063702E">
        <w:t xml:space="preserve"> </w:t>
      </w:r>
      <w:r w:rsidR="003E16DB">
        <w:t xml:space="preserve">replace </w:t>
      </w:r>
      <w:r w:rsidR="0063702E">
        <w:t xml:space="preserve">the respective </w:t>
      </w:r>
      <w:r w:rsidR="00D76E4D">
        <w:t>file</w:t>
      </w:r>
      <w:r w:rsidR="0063702E">
        <w:t>’s content</w:t>
      </w:r>
      <w:r w:rsidR="009A5494">
        <w:t>, and</w:t>
      </w:r>
      <w:r w:rsidR="00400CAC">
        <w:t xml:space="preserve"> the </w:t>
      </w:r>
      <w:r w:rsidR="009A5494">
        <w:t>utilized RP’</w:t>
      </w:r>
      <w:r w:rsidR="00400CAC">
        <w:t>s index is returned</w:t>
      </w:r>
      <w:r w:rsidR="009A5494">
        <w:t>.</w:t>
      </w:r>
      <w:r w:rsidR="00400CAC">
        <w:t xml:space="preserve"> Otherwise, a negative value is returned.</w:t>
      </w:r>
      <w:r w:rsidR="003D46D4">
        <w:t xml:space="preserve"> The actual PR process</w:t>
      </w:r>
      <w:r w:rsidR="0042087A">
        <w:t xml:space="preserve"> is done in 2 steps. First, the FPGA </w:t>
      </w:r>
      <w:r w:rsidR="00A366D5">
        <w:t xml:space="preserve">controller is </w:t>
      </w:r>
      <w:r w:rsidR="0042087A">
        <w:t xml:space="preserve">notified </w:t>
      </w:r>
      <w:r w:rsidR="003D46D4">
        <w:t>that the</w:t>
      </w:r>
      <w:r w:rsidR="0042087A">
        <w:t xml:space="preserve"> next </w:t>
      </w:r>
      <w:r w:rsidR="003D46D4">
        <w:t xml:space="preserve">bitstream </w:t>
      </w:r>
      <w:r w:rsidR="0042087A">
        <w:t xml:space="preserve">it receives </w:t>
      </w:r>
      <w:r w:rsidR="003D46D4">
        <w:t>is a partial one. This is done by writing “1” into the “</w:t>
      </w:r>
      <w:r w:rsidR="003D46D4" w:rsidRPr="00DE3B75">
        <w:t>is_partial_bitstream</w:t>
      </w:r>
      <w:r w:rsidR="003D46D4">
        <w:t>” proc file. Then</w:t>
      </w:r>
      <w:r w:rsidR="0042087A">
        <w:t>, the partial BIN file’s content is written into the “</w:t>
      </w:r>
      <w:r w:rsidR="0042087A" w:rsidRPr="0042087A">
        <w:t>xdevcfg</w:t>
      </w:r>
      <w:r w:rsidR="0042087A">
        <w:t xml:space="preserve">” proc file, and thus the HWA is loaded. The loaded </w:t>
      </w:r>
      <w:r w:rsidR="00573BCB">
        <w:t>HWA remains idle until activated.</w:t>
      </w:r>
    </w:p>
    <w:p w:rsidR="00677FB9" w:rsidRDefault="00DA48C9" w:rsidP="00192D52">
      <w:pPr>
        <w:pStyle w:val="Heading3"/>
      </w:pPr>
      <w:proofErr w:type="gramStart"/>
      <w:r>
        <w:t>void</w:t>
      </w:r>
      <w:proofErr w:type="gramEnd"/>
      <w:r>
        <w:t xml:space="preserve"> </w:t>
      </w:r>
      <w:r w:rsidR="00192D52">
        <w:t>xillix</w:t>
      </w:r>
      <w:r>
        <w:t>_activate (const int rp_idx, const</w:t>
      </w:r>
      <w:r w:rsidR="006F0FFE">
        <w:t xml:space="preserve"> long*</w:t>
      </w:r>
      <w:r w:rsidR="00A03F69">
        <w:t xml:space="preserve"> </w:t>
      </w:r>
      <w:r w:rsidR="00A03F69" w:rsidRPr="005D4EB9">
        <w:t>input</w:t>
      </w:r>
      <w:r w:rsidR="00A03F69">
        <w:t>_p</w:t>
      </w:r>
      <w:r w:rsidR="00A03F69" w:rsidRPr="005D4EB9">
        <w:t>aram</w:t>
      </w:r>
      <w:r w:rsidR="00A03F69">
        <w:t>s</w:t>
      </w:r>
      <w:r>
        <w:t>);</w:t>
      </w:r>
    </w:p>
    <w:p w:rsidR="00CA4DC0" w:rsidRDefault="008C251D" w:rsidP="007D5ED7">
      <w:proofErr w:type="gramStart"/>
      <w:r>
        <w:t>Activates a loaded HWA by sending it its input parameters.</w:t>
      </w:r>
      <w:proofErr w:type="gramEnd"/>
      <w:r>
        <w:t xml:space="preserve"> </w:t>
      </w:r>
      <w:r w:rsidRPr="008C251D">
        <w:t xml:space="preserve">The </w:t>
      </w:r>
      <w:r w:rsidR="007D5ED7">
        <w:t xml:space="preserve">RPs’ base addresses </w:t>
      </w:r>
      <w:r w:rsidRPr="008C251D">
        <w:t>were automatically generated during the instantiation of the HLS modules in the FPGA configuration</w:t>
      </w:r>
      <w:r w:rsidR="007D5ED7">
        <w:t xml:space="preserve">, and the registers’ offset addresses </w:t>
      </w:r>
      <w:r>
        <w:t>were automatically generated during the</w:t>
      </w:r>
      <w:r w:rsidR="007D5ED7">
        <w:t xml:space="preserve"> </w:t>
      </w:r>
      <w:r>
        <w:t xml:space="preserve">exportation </w:t>
      </w:r>
      <w:r w:rsidR="007D5ED7">
        <w:t xml:space="preserve">of the custom HWAs’ RTL </w:t>
      </w:r>
      <w:r>
        <w:t>from the HWA template</w:t>
      </w:r>
      <w:r w:rsidRPr="008C251D">
        <w:t>.</w:t>
      </w:r>
      <w:r w:rsidR="00A03F69">
        <w:t xml:space="preserve"> Therefore, t</w:t>
      </w:r>
      <w:r>
        <w:t xml:space="preserve">he </w:t>
      </w:r>
      <w:r w:rsidR="00A03F69">
        <w:t xml:space="preserve">HWAs’ register addresses </w:t>
      </w:r>
      <w:r>
        <w:t xml:space="preserve">can be </w:t>
      </w:r>
      <w:r w:rsidR="00A03F69">
        <w:t xml:space="preserve">easily </w:t>
      </w:r>
      <w:r>
        <w:t>calculated</w:t>
      </w:r>
      <w:r w:rsidR="00E86E52">
        <w:t xml:space="preserve"> and mapped into the application’s virtual memory</w:t>
      </w:r>
      <w:r w:rsidR="00A03F69">
        <w:t>.</w:t>
      </w:r>
      <w:r w:rsidR="00E86E52">
        <w:t xml:space="preserve"> The HWA’s input parameters are written directly into the mapped memory</w:t>
      </w:r>
      <w:r w:rsidR="00CA4DC0">
        <w:t xml:space="preserve">, and the </w:t>
      </w:r>
      <w:r w:rsidR="00C26F31">
        <w:t>“</w:t>
      </w:r>
      <w:r w:rsidR="00CA4DC0">
        <w:t>start</w:t>
      </w:r>
      <w:r w:rsidR="00C26F31">
        <w:t xml:space="preserve">” </w:t>
      </w:r>
      <w:r w:rsidR="00CA4DC0">
        <w:t>bit of the interface register is turned on</w:t>
      </w:r>
      <w:r w:rsidR="00E86E5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860"/>
        <w:gridCol w:w="3446"/>
      </w:tblGrid>
      <w:tr w:rsidR="001B5187" w:rsidTr="008F1C20">
        <w:tc>
          <w:tcPr>
            <w:tcW w:w="4261" w:type="dxa"/>
            <w:vAlign w:val="center"/>
          </w:tcPr>
          <w:p w:rsidR="001B5187" w:rsidRDefault="001B5187" w:rsidP="008F1C20">
            <w:pPr>
              <w:pStyle w:val="CellPicture"/>
            </w:pPr>
            <w:r>
              <w:lastRenderedPageBreak/>
              <w:drawing>
                <wp:inline distT="0" distB="0" distL="0" distR="0" wp14:anchorId="40B1B817" wp14:editId="7CF01581">
                  <wp:extent cx="3085200" cy="2080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8.png"/>
                          <pic:cNvPicPr/>
                        </pic:nvPicPr>
                        <pic:blipFill>
                          <a:blip r:embed="rId25">
                            <a:extLst>
                              <a:ext uri="{28A0092B-C50C-407E-A947-70E740481C1C}">
                                <a14:useLocalDpi xmlns:a14="http://schemas.microsoft.com/office/drawing/2010/main" val="0"/>
                              </a:ext>
                            </a:extLst>
                          </a:blip>
                          <a:stretch>
                            <a:fillRect/>
                          </a:stretch>
                        </pic:blipFill>
                        <pic:spPr>
                          <a:xfrm>
                            <a:off x="0" y="0"/>
                            <a:ext cx="3085200" cy="2080800"/>
                          </a:xfrm>
                          <a:prstGeom prst="rect">
                            <a:avLst/>
                          </a:prstGeom>
                        </pic:spPr>
                      </pic:pic>
                    </a:graphicData>
                  </a:graphic>
                </wp:inline>
              </w:drawing>
            </w:r>
          </w:p>
          <w:p w:rsidR="001B5187" w:rsidRDefault="001B5187" w:rsidP="008F1C20">
            <w:pPr>
              <w:pStyle w:val="Caption"/>
            </w:pPr>
            <w:bookmarkStart w:id="41" w:name="_Toc424301637"/>
            <w:r>
              <w:t xml:space="preserve">Figure </w:t>
            </w:r>
            <w:r>
              <w:fldChar w:fldCharType="begin"/>
            </w:r>
            <w:r>
              <w:instrText xml:space="preserve"> SEQ Figure \* ARABIC </w:instrText>
            </w:r>
            <w:r>
              <w:fldChar w:fldCharType="separate"/>
            </w:r>
            <w:r w:rsidR="00492B54">
              <w:rPr>
                <w:noProof/>
              </w:rPr>
              <w:t>8</w:t>
            </w:r>
            <w:r>
              <w:fldChar w:fldCharType="end"/>
            </w:r>
            <w:r>
              <w:t xml:space="preserve">: </w:t>
            </w:r>
            <w:r w:rsidR="00D77782">
              <w:t xml:space="preserve">Base Addresses </w:t>
            </w:r>
            <w:r w:rsidR="008F1C20">
              <w:t>of the Reconfigurable P</w:t>
            </w:r>
            <w:r w:rsidR="008F1C20" w:rsidRPr="008F1C20">
              <w:t>artition</w:t>
            </w:r>
            <w:r w:rsidRPr="0059384D">
              <w:t>s</w:t>
            </w:r>
            <w:bookmarkEnd w:id="41"/>
          </w:p>
        </w:tc>
        <w:tc>
          <w:tcPr>
            <w:tcW w:w="4261" w:type="dxa"/>
          </w:tcPr>
          <w:p w:rsidR="001B5187" w:rsidRDefault="001B5187" w:rsidP="008F1C20">
            <w:pPr>
              <w:pStyle w:val="CellPicture"/>
            </w:pPr>
            <w:r>
              <w:drawing>
                <wp:inline distT="0" distB="0" distL="0" distR="0" wp14:anchorId="2175FD30" wp14:editId="467ECFB6">
                  <wp:extent cx="2138400" cy="22428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9.png"/>
                          <pic:cNvPicPr/>
                        </pic:nvPicPr>
                        <pic:blipFill>
                          <a:blip r:embed="rId26">
                            <a:extLst>
                              <a:ext uri="{28A0092B-C50C-407E-A947-70E740481C1C}">
                                <a14:useLocalDpi xmlns:a14="http://schemas.microsoft.com/office/drawing/2010/main" val="0"/>
                              </a:ext>
                            </a:extLst>
                          </a:blip>
                          <a:stretch>
                            <a:fillRect/>
                          </a:stretch>
                        </pic:blipFill>
                        <pic:spPr>
                          <a:xfrm>
                            <a:off x="0" y="0"/>
                            <a:ext cx="2138400" cy="2242800"/>
                          </a:xfrm>
                          <a:prstGeom prst="rect">
                            <a:avLst/>
                          </a:prstGeom>
                        </pic:spPr>
                      </pic:pic>
                    </a:graphicData>
                  </a:graphic>
                </wp:inline>
              </w:drawing>
            </w:r>
          </w:p>
          <w:p w:rsidR="001B5187" w:rsidRDefault="001B5187" w:rsidP="008F1C20">
            <w:pPr>
              <w:pStyle w:val="Caption"/>
            </w:pPr>
            <w:bookmarkStart w:id="42" w:name="_Toc424301638"/>
            <w:r>
              <w:t xml:space="preserve">Figure </w:t>
            </w:r>
            <w:r>
              <w:fldChar w:fldCharType="begin"/>
            </w:r>
            <w:r>
              <w:instrText xml:space="preserve"> SEQ Figure \* ARABIC </w:instrText>
            </w:r>
            <w:r>
              <w:fldChar w:fldCharType="separate"/>
            </w:r>
            <w:r w:rsidR="00492B54">
              <w:rPr>
                <w:noProof/>
              </w:rPr>
              <w:t>9</w:t>
            </w:r>
            <w:r>
              <w:fldChar w:fldCharType="end"/>
            </w:r>
            <w:r>
              <w:t xml:space="preserve">: </w:t>
            </w:r>
            <w:r w:rsidR="008F1C20">
              <w:t>Offset Addresses of a</w:t>
            </w:r>
            <w:r w:rsidR="008F1C20">
              <w:br/>
              <w:t>Hardware A</w:t>
            </w:r>
            <w:r w:rsidR="008F1C20" w:rsidRPr="008F1C20">
              <w:t>ccelerator</w:t>
            </w:r>
            <w:bookmarkEnd w:id="42"/>
          </w:p>
        </w:tc>
      </w:tr>
    </w:tbl>
    <w:p w:rsidR="001B5187" w:rsidRDefault="001B5187" w:rsidP="00192D52">
      <w:pPr>
        <w:pStyle w:val="Heading3"/>
      </w:pPr>
      <w:proofErr w:type="gramStart"/>
      <w:r>
        <w:t>bool</w:t>
      </w:r>
      <w:proofErr w:type="gramEnd"/>
      <w:r>
        <w:t xml:space="preserve"> </w:t>
      </w:r>
      <w:r w:rsidR="00192D52">
        <w:t>xillix</w:t>
      </w:r>
      <w:r>
        <w:t>_check_result (const int rp_idx);</w:t>
      </w:r>
    </w:p>
    <w:p w:rsidR="0055752C" w:rsidRDefault="002E29AD" w:rsidP="002E29AD">
      <w:proofErr w:type="gramStart"/>
      <w:r>
        <w:t>Checks whether the HWA finished its operation.</w:t>
      </w:r>
      <w:proofErr w:type="gramEnd"/>
      <w:r w:rsidR="00C26F31">
        <w:t xml:space="preserve"> The indexed RP’s memory is mapped into the application’s virtual memory, the “done” bit of the interface register is read, and its Boolean value is returned.</w:t>
      </w:r>
    </w:p>
    <w:p w:rsidR="00742370" w:rsidRDefault="002B3765" w:rsidP="00192D52">
      <w:pPr>
        <w:pStyle w:val="Heading3"/>
      </w:pPr>
      <w:proofErr w:type="gramStart"/>
      <w:r>
        <w:t>void</w:t>
      </w:r>
      <w:proofErr w:type="gramEnd"/>
      <w:r>
        <w:t xml:space="preserve"> </w:t>
      </w:r>
      <w:r w:rsidR="00192D52">
        <w:t>xillix</w:t>
      </w:r>
      <w:r w:rsidR="00742370">
        <w:t>_get_result (const int rp_idx</w:t>
      </w:r>
      <w:r>
        <w:t>, long* output_params</w:t>
      </w:r>
      <w:r w:rsidR="00742370">
        <w:t>);</w:t>
      </w:r>
    </w:p>
    <w:p w:rsidR="00742370" w:rsidRDefault="002B3765" w:rsidP="002E29AD">
      <w:proofErr w:type="gramStart"/>
      <w:r>
        <w:t>Returns the HWA’s output parameters after it finishes its operation.</w:t>
      </w:r>
      <w:proofErr w:type="gramEnd"/>
      <w:r>
        <w:t xml:space="preserve"> The indexed RP’s memory is mapped into the application’s virtual memory. When the “done” bit of the interface register turns on, the HWA’s output registers are read, and their values are returned via the given pointer.</w:t>
      </w:r>
    </w:p>
    <w:p w:rsidR="00DB3C65" w:rsidRDefault="00DB3C65" w:rsidP="00192D52">
      <w:pPr>
        <w:pStyle w:val="Heading3"/>
      </w:pPr>
      <w:proofErr w:type="gramStart"/>
      <w:r>
        <w:t>void</w:t>
      </w:r>
      <w:proofErr w:type="gramEnd"/>
      <w:r>
        <w:t xml:space="preserve"> </w:t>
      </w:r>
      <w:r w:rsidR="00192D52">
        <w:t>xillix</w:t>
      </w:r>
      <w:r>
        <w:t>_unload (const int rp_idx);</w:t>
      </w:r>
    </w:p>
    <w:p w:rsidR="00D76E4D" w:rsidRDefault="003C1465" w:rsidP="00DA48C9">
      <w:r>
        <w:t>R</w:t>
      </w:r>
      <w:r w:rsidR="00457C86">
        <w:t xml:space="preserve">eplaces the content of the file, whose index is given, </w:t>
      </w:r>
      <w:proofErr w:type="gramStart"/>
      <w:r w:rsidR="00457C86">
        <w:t>by</w:t>
      </w:r>
      <w:r w:rsidR="00457C86" w:rsidRPr="00457C86">
        <w:t xml:space="preserve"> </w:t>
      </w:r>
      <w:r w:rsidR="00457C86">
        <w:t>a negative Boolean and 2 zero</w:t>
      </w:r>
      <w:r w:rsidR="00457C86">
        <w:noBreakHyphen/>
        <w:t>valued integers</w:t>
      </w:r>
      <w:proofErr w:type="gramEnd"/>
      <w:r w:rsidR="00457C86">
        <w:t>.</w:t>
      </w:r>
      <w:r w:rsidR="00DA48C9">
        <w:t xml:space="preserve"> The actual RM remains in its RP.</w:t>
      </w:r>
    </w:p>
    <w:p w:rsidR="00731C30" w:rsidRDefault="00731C30" w:rsidP="00D441AC">
      <w:pPr>
        <w:pStyle w:val="Heading3"/>
      </w:pPr>
      <w:proofErr w:type="gramStart"/>
      <w:r>
        <w:t>void</w:t>
      </w:r>
      <w:proofErr w:type="gramEnd"/>
      <w:r>
        <w:t xml:space="preserve"> xillix_t</w:t>
      </w:r>
      <w:r w:rsidRPr="0008717D">
        <w:t>erminate (</w:t>
      </w:r>
      <w:r>
        <w:t>void</w:t>
      </w:r>
      <w:r w:rsidRPr="0008717D">
        <w:t>);</w:t>
      </w:r>
    </w:p>
    <w:p w:rsidR="003A1F32" w:rsidRDefault="003C1465" w:rsidP="00731C30">
      <w:proofErr w:type="gramStart"/>
      <w:r>
        <w:t>T</w:t>
      </w:r>
      <w:r w:rsidR="00731C30">
        <w:t xml:space="preserve">erminates XilliX by deleting the </w:t>
      </w:r>
      <w:r w:rsidR="00731C30" w:rsidRPr="00302496">
        <w:t>16 file</w:t>
      </w:r>
      <w:r w:rsidR="00731C30">
        <w:t>s, which represent the 16 RPs</w:t>
      </w:r>
      <w:r w:rsidR="00731C30" w:rsidRPr="00302496">
        <w:t>.</w:t>
      </w:r>
      <w:proofErr w:type="gramEnd"/>
      <w:r w:rsidR="00731C30">
        <w:t xml:space="preserve"> It does not change any PL configuration.</w:t>
      </w:r>
    </w:p>
    <w:p w:rsidR="00812CDF" w:rsidRDefault="00812CDF" w:rsidP="00735EF5"/>
    <w:p w:rsidR="00812CDF" w:rsidRDefault="00812CDF" w:rsidP="00735EF5">
      <w:pPr>
        <w:sectPr w:rsidR="00812CDF">
          <w:pgSz w:w="11906" w:h="16838"/>
          <w:pgMar w:top="1440" w:right="1800" w:bottom="1440" w:left="1800" w:header="708" w:footer="708" w:gutter="0"/>
          <w:cols w:space="708"/>
          <w:docGrid w:linePitch="360"/>
        </w:sectPr>
      </w:pPr>
    </w:p>
    <w:p w:rsidR="00735EF5" w:rsidRDefault="00812CDF" w:rsidP="00812CDF">
      <w:pPr>
        <w:pStyle w:val="Heading1"/>
      </w:pPr>
      <w:bookmarkStart w:id="43" w:name="_Toc424301615"/>
      <w:r>
        <w:lastRenderedPageBreak/>
        <w:t>Booting Hardware DLL from an SD Card</w:t>
      </w:r>
      <w:bookmarkEnd w:id="43"/>
    </w:p>
    <w:p w:rsidR="0019103E" w:rsidRDefault="00C50F86" w:rsidP="00C50F86">
      <w:pPr>
        <w:pStyle w:val="NormalLast"/>
      </w:pPr>
      <w:bookmarkStart w:id="44" w:name="_Toc420340077"/>
      <w:r>
        <w:t>A</w:t>
      </w:r>
      <w:r w:rsidR="0014205C">
        <w:t xml:space="preserve">ll the </w:t>
      </w:r>
      <w:r w:rsidR="00FB7629">
        <w:t xml:space="preserve">files that are </w:t>
      </w:r>
      <w:r w:rsidR="0014205C">
        <w:t>necessary</w:t>
      </w:r>
      <w:r w:rsidR="00FB7629">
        <w:t xml:space="preserve"> </w:t>
      </w:r>
      <w:r w:rsidR="0014205C">
        <w:t>to boot PetaLinux on a Zynq</w:t>
      </w:r>
      <w:r w:rsidR="0014205C">
        <w:noBreakHyphen/>
        <w:t>7000 SoC are found in repositories</w:t>
      </w:r>
      <w:r w:rsidR="001100DA">
        <w:t xml:space="preserve"> </w:t>
      </w:r>
      <w:r w:rsidR="0014205C">
        <w:t>called “</w:t>
      </w:r>
      <w:r w:rsidR="00812432">
        <w:t>Zynq releases</w:t>
      </w:r>
      <w:r w:rsidR="0014205C">
        <w:t>”</w:t>
      </w:r>
      <w:r w:rsidR="00812432">
        <w:rPr>
          <w:rStyle w:val="FootnoteReference"/>
        </w:rPr>
        <w:footnoteReference w:id="2"/>
      </w:r>
      <w:r w:rsidR="00A63BAD">
        <w:t>.</w:t>
      </w:r>
      <w:r w:rsidR="00FB7629">
        <w:t xml:space="preserve"> However, Hardware DLL uses a custom FPGA configuration, which requires a custom </w:t>
      </w:r>
      <w:r w:rsidR="00FB7629" w:rsidRPr="00FB7629">
        <w:t>Zynq boot image</w:t>
      </w:r>
      <w:r w:rsidR="0081243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E11381" w:rsidTr="00E11381">
        <w:tc>
          <w:tcPr>
            <w:tcW w:w="8522" w:type="dxa"/>
            <w:vAlign w:val="center"/>
          </w:tcPr>
          <w:p w:rsidR="00E11381" w:rsidRDefault="00E11381" w:rsidP="00E11381">
            <w:pPr>
              <w:pStyle w:val="CellPicture"/>
              <w:keepNext/>
            </w:pPr>
            <w:r>
              <w:drawing>
                <wp:inline distT="0" distB="0" distL="0" distR="0" wp14:anchorId="7E116DF7" wp14:editId="7DB48E3E">
                  <wp:extent cx="5274310" cy="2846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11381" w:rsidRDefault="00E11381" w:rsidP="00E11381">
            <w:pPr>
              <w:pStyle w:val="Caption"/>
            </w:pPr>
            <w:bookmarkStart w:id="45" w:name="_Toc424301639"/>
            <w:r>
              <w:t xml:space="preserve">Figure </w:t>
            </w:r>
            <w:r>
              <w:fldChar w:fldCharType="begin"/>
            </w:r>
            <w:r>
              <w:instrText xml:space="preserve"> SEQ Figure \* ARABIC </w:instrText>
            </w:r>
            <w:r>
              <w:fldChar w:fldCharType="separate"/>
            </w:r>
            <w:r w:rsidR="00492B54">
              <w:rPr>
                <w:noProof/>
              </w:rPr>
              <w:t>10</w:t>
            </w:r>
            <w:r>
              <w:fldChar w:fldCharType="end"/>
            </w:r>
            <w:r>
              <w:t xml:space="preserve">: </w:t>
            </w:r>
            <w:r w:rsidRPr="00745519">
              <w:t>Flow Diagram of Hardware</w:t>
            </w:r>
            <w:r>
              <w:t> </w:t>
            </w:r>
            <w:r w:rsidRPr="00745519">
              <w:t>DLL: Booting Hardware</w:t>
            </w:r>
            <w:r>
              <w:t> </w:t>
            </w:r>
            <w:r w:rsidRPr="00745519">
              <w:t>DLL from an SD Card</w:t>
            </w:r>
            <w:bookmarkEnd w:id="45"/>
          </w:p>
        </w:tc>
      </w:tr>
    </w:tbl>
    <w:p w:rsidR="00EA14D7" w:rsidRDefault="00EA14D7" w:rsidP="00E11381">
      <w:pPr>
        <w:pStyle w:val="Heading2"/>
      </w:pPr>
      <w:bookmarkStart w:id="46" w:name="_Toc424301616"/>
      <w:r w:rsidRPr="0008717D">
        <w:t>Zynq Boot Image</w:t>
      </w:r>
      <w:bookmarkEnd w:id="44"/>
      <w:bookmarkEnd w:id="46"/>
    </w:p>
    <w:p w:rsidR="00EA14D7" w:rsidRDefault="00EA14D7" w:rsidP="00EA14D7">
      <w:pPr>
        <w:pStyle w:val="NormalInline"/>
      </w:pPr>
      <w:r>
        <w:t>The Zynq boot image is a BIN file</w:t>
      </w:r>
      <w:r w:rsidR="00641A24">
        <w:t xml:space="preserve"> </w:t>
      </w:r>
      <w:r>
        <w:t>that contains information on how to boot the board. This information is stored in 3 files:</w:t>
      </w:r>
    </w:p>
    <w:p w:rsidR="00EA14D7" w:rsidRDefault="00EA14D7" w:rsidP="00EA14D7">
      <w:pPr>
        <w:pStyle w:val="ListBulletInline"/>
      </w:pPr>
      <w:r>
        <w:t>First stage boot loader (fsbl.elf) – Loads the second stage boot loader and</w:t>
      </w:r>
      <w:r w:rsidRPr="00343358">
        <w:t xml:space="preserve"> </w:t>
      </w:r>
      <w:r>
        <w:t>the initial FPGA configuration.</w:t>
      </w:r>
    </w:p>
    <w:p w:rsidR="00EA14D7" w:rsidRDefault="00EA14D7" w:rsidP="00EA14D7">
      <w:pPr>
        <w:pStyle w:val="ListBulletInline"/>
      </w:pPr>
      <w:r>
        <w:t>Second stage boot loader (u</w:t>
      </w:r>
      <w:r>
        <w:noBreakHyphen/>
        <w:t>boot.elf) – Initializes the PS.</w:t>
      </w:r>
    </w:p>
    <w:p w:rsidR="00EA14D7" w:rsidRDefault="00EA14D7" w:rsidP="00EA14D7">
      <w:pPr>
        <w:pStyle w:val="ListBulletInline"/>
      </w:pPr>
      <w:r>
        <w:t>Initial FPGA configuration (init.bit) – Initializes the PL.</w:t>
      </w:r>
    </w:p>
    <w:p w:rsidR="00EA14D7" w:rsidRDefault="00EA14D7" w:rsidP="007E4EF7">
      <w:r>
        <w:t>The first and second stage boot loaders were obtained from the Zynq release that matches Vivado’s version. The initial FPGA configuration is the full BIT file that was gene</w:t>
      </w:r>
      <w:r w:rsidR="008B7406">
        <w:t xml:space="preserve">rated </w:t>
      </w:r>
      <w:r w:rsidR="00C278F3">
        <w:t xml:space="preserve">in section </w:t>
      </w:r>
      <w:r w:rsidR="00C278F3">
        <w:fldChar w:fldCharType="begin"/>
      </w:r>
      <w:r w:rsidR="00C278F3">
        <w:instrText xml:space="preserve"> REF _Ref423879292 \r \h </w:instrText>
      </w:r>
      <w:r w:rsidR="00C278F3">
        <w:fldChar w:fldCharType="separate"/>
      </w:r>
      <w:r w:rsidR="00C278F3">
        <w:rPr>
          <w:rFonts w:hint="eastAsia"/>
          <w:cs/>
        </w:rPr>
        <w:t>‎</w:t>
      </w:r>
      <w:r w:rsidR="00C278F3">
        <w:t>5.3</w:t>
      </w:r>
      <w:r w:rsidR="00C278F3">
        <w:fldChar w:fldCharType="end"/>
      </w:r>
      <w:r>
        <w:t>. When all 3 components of the Zynq boot image were ready, they were packaged into a BIN file by the Zynq boot image creation tool in Vivado SDK.</w:t>
      </w:r>
    </w:p>
    <w:p w:rsidR="007E4EF7" w:rsidRDefault="007E4EF7" w:rsidP="007E4EF7">
      <w:pPr>
        <w:pStyle w:val="Heading2"/>
      </w:pPr>
      <w:bookmarkStart w:id="47" w:name="_Toc424301617"/>
      <w:r>
        <w:lastRenderedPageBreak/>
        <w:t>SD Card</w:t>
      </w:r>
      <w:bookmarkEnd w:id="47"/>
    </w:p>
    <w:p w:rsidR="00A16F01" w:rsidRDefault="007E4EF7" w:rsidP="007E4EF7">
      <w:pPr>
        <w:pStyle w:val="ListBulletHeadingInline"/>
      </w:pPr>
      <w:r>
        <w:t>Boot Files</w:t>
      </w:r>
      <w:r w:rsidR="00260BB9">
        <w:t>:</w:t>
      </w:r>
    </w:p>
    <w:p w:rsidR="00A16F01" w:rsidRDefault="00A16F01" w:rsidP="00A16F01">
      <w:pPr>
        <w:pStyle w:val="ListBulletInline"/>
      </w:pPr>
      <w:r>
        <w:t>Zynq boot image (BOOT.bin) – Initializes the PS and the PL.</w:t>
      </w:r>
    </w:p>
    <w:p w:rsidR="00A16F01" w:rsidRDefault="00A16F01" w:rsidP="00A16F01">
      <w:pPr>
        <w:pStyle w:val="ListBulletInline"/>
      </w:pPr>
      <w:r>
        <w:t>Linux kernel image (</w:t>
      </w:r>
      <w:r w:rsidRPr="004A3928">
        <w:t>uImage</w:t>
      </w:r>
      <w:r>
        <w:t>) – Container for the Linux OS kernel files.</w:t>
      </w:r>
    </w:p>
    <w:p w:rsidR="00A16F01" w:rsidRDefault="00A16F01" w:rsidP="00A16F01">
      <w:pPr>
        <w:pStyle w:val="ListBulletInline"/>
      </w:pPr>
      <w:r>
        <w:t>Linux root file system (</w:t>
      </w:r>
      <w:r w:rsidRPr="00E868E9">
        <w:t>uramdisk.image.gz</w:t>
      </w:r>
      <w:r>
        <w:t xml:space="preserve">) – The </w:t>
      </w:r>
      <w:r w:rsidRPr="00E868E9">
        <w:t xml:space="preserve">mounted </w:t>
      </w:r>
      <w:r>
        <w:t>file system.</w:t>
      </w:r>
    </w:p>
    <w:p w:rsidR="00A16F01" w:rsidRDefault="00A16F01" w:rsidP="00A16F01">
      <w:pPr>
        <w:pStyle w:val="ListBulletInline"/>
      </w:pPr>
      <w:r w:rsidRPr="00A62662">
        <w:t>Device tree blob</w:t>
      </w:r>
      <w:r>
        <w:t xml:space="preserve"> (</w:t>
      </w:r>
      <w:r w:rsidRPr="00A62662">
        <w:t>devicetree.dtb</w:t>
      </w:r>
      <w:r>
        <w:t xml:space="preserve">) – </w:t>
      </w:r>
      <w:r w:rsidRPr="00FD464F">
        <w:t>Describes the hardware to the OS.</w:t>
      </w:r>
    </w:p>
    <w:p w:rsidR="00AB3709" w:rsidRDefault="00A42907" w:rsidP="00E25AEA">
      <w:r>
        <w:t xml:space="preserve">All </w:t>
      </w:r>
      <w:r w:rsidR="00AE2238">
        <w:t xml:space="preserve">of the Hardware DLL boot </w:t>
      </w:r>
      <w:r w:rsidR="00A16F01">
        <w:t>files</w:t>
      </w:r>
      <w:r>
        <w:t>,</w:t>
      </w:r>
      <w:r w:rsidR="001C38E2">
        <w:t xml:space="preserve"> except t</w:t>
      </w:r>
      <w:r>
        <w:t>he Zynq boot image,</w:t>
      </w:r>
      <w:r w:rsidR="00A16F01" w:rsidRPr="00154B54">
        <w:t xml:space="preserve"> </w:t>
      </w:r>
      <w:r w:rsidR="00A16F01">
        <w:t>were obtained from the Zynq release that matches Vivado’s version.</w:t>
      </w:r>
    </w:p>
    <w:p w:rsidR="00C50F86" w:rsidRDefault="00E25AEA" w:rsidP="0086022C">
      <w:r>
        <w:t>A</w:t>
      </w:r>
      <w:r w:rsidRPr="00E16239">
        <w:t>pplications</w:t>
      </w:r>
      <w:r>
        <w:t xml:space="preserve"> and HWAs are added to the SD card by end users</w:t>
      </w:r>
      <w:r w:rsidR="00812CDF">
        <w:t>.</w:t>
      </w:r>
    </w:p>
    <w:p w:rsidR="00C50F86" w:rsidRDefault="00C50F86" w:rsidP="00B31FF9">
      <w:pPr>
        <w:pStyle w:val="TextBox"/>
      </w:pPr>
      <w:r>
        <w:t xml:space="preserve">The board’s UART port is connected to a PC, which runs PuTTY terminal emulator. When it boots </w:t>
      </w:r>
      <w:r w:rsidR="0086022C">
        <w:t xml:space="preserve">from the </w:t>
      </w:r>
      <w:r>
        <w:t xml:space="preserve">SD card, the board initializes its PS and PL according to the Zynq boot image data. After the </w:t>
      </w:r>
      <w:r w:rsidRPr="00310779">
        <w:t>startup process</w:t>
      </w:r>
      <w:r>
        <w:t xml:space="preserve"> is finished, an emulated PetaLinux terminal is opened by PuTTY. End users mount the SD card and start the applications. The associated RM libraries are “dynamically linked” by the applications at run time.</w:t>
      </w:r>
    </w:p>
    <w:p w:rsidR="00812CDF" w:rsidRDefault="00812CDF" w:rsidP="00735EF5"/>
    <w:p w:rsidR="00735EF5" w:rsidRDefault="00735EF5" w:rsidP="00735EF5">
      <w:pPr>
        <w:sectPr w:rsidR="00735EF5">
          <w:pgSz w:w="11906" w:h="16838"/>
          <w:pgMar w:top="1440" w:right="1800" w:bottom="1440" w:left="1800" w:header="708" w:footer="708" w:gutter="0"/>
          <w:cols w:space="708"/>
          <w:docGrid w:linePitch="360"/>
        </w:sectPr>
      </w:pPr>
    </w:p>
    <w:p w:rsidR="00735EF5" w:rsidRDefault="00735EF5" w:rsidP="00735EF5">
      <w:pPr>
        <w:pStyle w:val="Heading1"/>
      </w:pPr>
      <w:bookmarkStart w:id="48" w:name="_Toc424301618"/>
      <w:r>
        <w:lastRenderedPageBreak/>
        <w:t>Design Considerations</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06"/>
      </w:tblGrid>
      <w:tr w:rsidR="00492B54" w:rsidTr="00492B54">
        <w:tc>
          <w:tcPr>
            <w:tcW w:w="8522" w:type="dxa"/>
            <w:vAlign w:val="center"/>
          </w:tcPr>
          <w:p w:rsidR="00492B54" w:rsidRDefault="00492B54" w:rsidP="00492B54">
            <w:pPr>
              <w:pStyle w:val="CellPicture"/>
              <w:keepNext/>
            </w:pPr>
            <w:r>
              <w:drawing>
                <wp:inline distT="0" distB="0" distL="0" distR="0" wp14:anchorId="052D2F69" wp14:editId="3180843C">
                  <wp:extent cx="5274310" cy="1844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844040"/>
                          </a:xfrm>
                          <a:prstGeom prst="rect">
                            <a:avLst/>
                          </a:prstGeom>
                        </pic:spPr>
                      </pic:pic>
                    </a:graphicData>
                  </a:graphic>
                </wp:inline>
              </w:drawing>
            </w:r>
          </w:p>
          <w:p w:rsidR="00492B54" w:rsidRDefault="00492B54" w:rsidP="00492B54">
            <w:pPr>
              <w:pStyle w:val="Caption"/>
            </w:pPr>
            <w:bookmarkStart w:id="49" w:name="_Toc424301640"/>
            <w:r>
              <w:t xml:space="preserve">Figure </w:t>
            </w:r>
            <w:r>
              <w:fldChar w:fldCharType="begin"/>
            </w:r>
            <w:r>
              <w:instrText xml:space="preserve"> SEQ Figure \* ARABIC </w:instrText>
            </w:r>
            <w:r>
              <w:fldChar w:fldCharType="separate"/>
            </w:r>
            <w:r>
              <w:rPr>
                <w:noProof/>
              </w:rPr>
              <w:t>11</w:t>
            </w:r>
            <w:r>
              <w:fldChar w:fldCharType="end"/>
            </w:r>
            <w:r>
              <w:t>: PS/PL Diagram of Hardware DLL</w:t>
            </w:r>
            <w:bookmarkEnd w:id="49"/>
          </w:p>
        </w:tc>
      </w:tr>
    </w:tbl>
    <w:p w:rsidR="00735EF5" w:rsidRDefault="00735EF5" w:rsidP="00492B54">
      <w:pPr>
        <w:pStyle w:val="Heading2"/>
      </w:pPr>
      <w:bookmarkStart w:id="50" w:name="_Toc424301619"/>
      <w:r>
        <w:t>Choosing the Right Evaluation Board</w:t>
      </w:r>
      <w:bookmarkEnd w:id="50"/>
    </w:p>
    <w:p w:rsidR="00735EF5" w:rsidRDefault="00735EF5" w:rsidP="0032261F">
      <w:r>
        <w:t>The Xilinx ZC702 evaluation board was chosen for this project, because it is one of the 3 boar</w:t>
      </w:r>
      <w:r w:rsidR="0000499F">
        <w:t>ds that are supported by t</w:t>
      </w:r>
      <w:r>
        <w:t>he Zynq</w:t>
      </w:r>
      <w:r w:rsidR="0032261F">
        <w:t xml:space="preserve"> </w:t>
      </w:r>
      <w:r w:rsidR="0032261F" w:rsidRPr="0032261F">
        <w:t xml:space="preserve">releases </w:t>
      </w:r>
      <w:r>
        <w:t>(the other two boards are the ZC706 and the ZedBoard). Pre</w:t>
      </w:r>
      <w:r w:rsidR="0072602A">
        <w:noBreakHyphen/>
      </w:r>
      <w:r>
        <w:t>compiled kernels of Arch Linux, Ubuntu, and even Android are also available for the ZC</w:t>
      </w:r>
      <w:r w:rsidR="00A810A4">
        <w:t>702 board, so it can be used</w:t>
      </w:r>
      <w:r w:rsidR="00EC0A05">
        <w:t xml:space="preserve"> in </w:t>
      </w:r>
      <w:r>
        <w:t>future project development. Besides, the Zynq</w:t>
      </w:r>
      <w:r>
        <w:noBreakHyphen/>
        <w:t>7000 PR reference design</w:t>
      </w:r>
      <w:r>
        <w:rPr>
          <w:rStyle w:val="FootnoteReference"/>
        </w:rPr>
        <w:footnoteReference w:id="3"/>
      </w:r>
      <w:r>
        <w:t xml:space="preserve"> is built specifically for the ZC702 board, making it the obvious choice for Hardware DLL.</w:t>
      </w:r>
    </w:p>
    <w:p w:rsidR="00735EF5" w:rsidRDefault="00735EF5" w:rsidP="00735EF5">
      <w:pPr>
        <w:pStyle w:val="Heading2"/>
      </w:pPr>
      <w:bookmarkStart w:id="51" w:name="_Toc424301620"/>
      <w:r>
        <w:t>Selecting a Suitable AMBA interconnect</w:t>
      </w:r>
      <w:bookmarkEnd w:id="51"/>
    </w:p>
    <w:p w:rsidR="00735EF5" w:rsidRDefault="00735EF5" w:rsidP="0000499F">
      <w:r>
        <w:t xml:space="preserve">Since Hardware DLL’s objective is performance enhancement, data transaction speed is paramount; therefore the system’s PS/PL bus </w:t>
      </w:r>
      <w:r w:rsidR="008306F3">
        <w:t xml:space="preserve">must not become its bottleneck. </w:t>
      </w:r>
      <w:r w:rsidR="0000499F">
        <w:t>AXI</w:t>
      </w:r>
      <w:r w:rsidR="0000499F">
        <w:noBreakHyphen/>
        <w:t xml:space="preserve">Lite was </w:t>
      </w:r>
      <w:r>
        <w:t>selected to interconnect between the PS and the PL, because it is the fastest and the simplest of the 3 AXI types to work with (both in design and usage). The additional features of</w:t>
      </w:r>
      <w:r w:rsidRPr="00CE7E63">
        <w:t xml:space="preserve"> </w:t>
      </w:r>
      <w:r>
        <w:t>AXI</w:t>
      </w:r>
      <w:r>
        <w:noBreakHyphen/>
        <w:t>Full and AXI</w:t>
      </w:r>
      <w:r>
        <w:noBreakHyphen/>
        <w:t xml:space="preserve">Stream are </w:t>
      </w:r>
      <w:r w:rsidRPr="00455D11">
        <w:t>superfluous</w:t>
      </w:r>
      <w:r>
        <w:t xml:space="preserve"> for the purposes of this project. Furthermore, AXI</w:t>
      </w:r>
      <w:r>
        <w:noBreakHyphen/>
        <w:t>Lite is a key component in lab 4 o</w:t>
      </w:r>
      <w:r w:rsidR="008306F3">
        <w:t>f the HLS</w:t>
      </w:r>
      <w:r>
        <w:t xml:space="preserve"> workshop</w:t>
      </w:r>
      <w:r>
        <w:rPr>
          <w:rStyle w:val="FootnoteReference"/>
        </w:rPr>
        <w:footnoteReference w:id="4"/>
      </w:r>
      <w:r>
        <w:t xml:space="preserve">, which was also used as a reference </w:t>
      </w:r>
      <w:r w:rsidR="00D23B50">
        <w:t xml:space="preserve">design </w:t>
      </w:r>
      <w:r>
        <w:t>for the project.</w:t>
      </w:r>
    </w:p>
    <w:p w:rsidR="00735EF5" w:rsidRDefault="00735EF5" w:rsidP="00735EF5">
      <w:pPr>
        <w:pStyle w:val="Heading2"/>
      </w:pPr>
      <w:bookmarkStart w:id="52" w:name="_Toc424301621"/>
      <w:r>
        <w:lastRenderedPageBreak/>
        <w:t>Deciding How to Partition the FPGA Configuration</w:t>
      </w:r>
      <w:bookmarkEnd w:id="52"/>
    </w:p>
    <w:p w:rsidR="00735EF5" w:rsidRDefault="00735EF5" w:rsidP="00735EF5">
      <w:r>
        <w:t>The Zynq</w:t>
      </w:r>
      <w:r>
        <w:noBreakHyphen/>
        <w:t xml:space="preserve">7000 SoC has </w:t>
      </w:r>
      <m:oMath>
        <m:r>
          <w:rPr>
            <w:rFonts w:ascii="Cambria Math" w:hAnsi="Cambria Math"/>
          </w:rPr>
          <m:t>2</m:t>
        </m:r>
      </m:oMath>
      <w:r>
        <w:t xml:space="preserve"> master AXI ports, and each AXI interconnect has </w:t>
      </w:r>
      <m:oMath>
        <m:r>
          <w:rPr>
            <w:rFonts w:ascii="Cambria Math" w:hAnsi="Cambria Math"/>
          </w:rPr>
          <m:t>64</m:t>
        </m:r>
      </m:oMath>
      <w:r>
        <w:t xml:space="preserve"> master AXI ports; therefore the SoC can have up to </w:t>
      </w:r>
      <m:oMath>
        <m:r>
          <w:rPr>
            <w:rFonts w:ascii="Cambria Math" w:hAnsi="Cambria Math"/>
          </w:rPr>
          <m:t>2⋅64=128</m:t>
        </m:r>
      </m:oMath>
      <w:r>
        <w:t xml:space="preserve"> concurrent AXI slave peripherals (in this case, RPs). Additional AXI slave peripherals require linking multiple</w:t>
      </w:r>
      <w:r w:rsidRPr="002D194F">
        <w:t xml:space="preserve"> </w:t>
      </w:r>
      <w:r>
        <w:t>AXI interconnects in a hierarchical concatenation, which is not an elegant solution, and luckily there was no need for it. Hardware DLL prioritizes design simplicity over maximal resources utilization, so only one AXI interconnect was used in the embedded system configuration, and it has just 16 ports for slave peripherals.</w:t>
      </w:r>
    </w:p>
    <w:p w:rsidR="00735EF5" w:rsidRDefault="00735EF5" w:rsidP="00A23487">
      <w:r>
        <w:t>HWA concurrency can be increased by dividing the PL into smaller partitions, but ad</w:t>
      </w:r>
      <w:r w:rsidR="00A23487">
        <w:t>ditional RPs require additional</w:t>
      </w:r>
      <w:r w:rsidR="00A23487" w:rsidRPr="00A23487">
        <w:t xml:space="preserve"> </w:t>
      </w:r>
      <w:r w:rsidR="00A23487">
        <w:t>partition pins and</w:t>
      </w:r>
      <w:r w:rsidR="00A23487" w:rsidRPr="00D174F3">
        <w:t xml:space="preserve"> </w:t>
      </w:r>
      <w:r w:rsidR="00A23487">
        <w:t>partial routing</w:t>
      </w:r>
      <w:r w:rsidR="00A54B4F">
        <w:t xml:space="preserve">, which reduce the RPs’ </w:t>
      </w:r>
      <w:r>
        <w:t xml:space="preserve">sizes even further. Moreover, since HWAs have to be synthesized per RP, more RMs and consequentially more memory would be required. Still, the size of a typical partial BIT file is </w:t>
      </w:r>
      <w:proofErr w:type="gramStart"/>
      <w:r>
        <w:t xml:space="preserve">approximately </w:t>
      </w:r>
      <w:proofErr w:type="gramEnd"/>
      <m:oMath>
        <m:r>
          <w:rPr>
            <w:rFonts w:ascii="Cambria Math" w:hAnsi="Cambria Math"/>
          </w:rPr>
          <m:t>128KB</m:t>
        </m:r>
      </m:oMath>
      <w:r>
        <w:t xml:space="preserve">, so a system with </w:t>
      </w:r>
      <m:oMath>
        <m:r>
          <w:rPr>
            <w:rFonts w:ascii="Cambria Math" w:hAnsi="Cambria Math"/>
          </w:rPr>
          <m:t>50</m:t>
        </m:r>
      </m:oMath>
      <w:r>
        <w:t xml:space="preserve"> HWAs </w:t>
      </w:r>
      <w:r w:rsidR="00C90314">
        <w:t xml:space="preserve">(for example) </w:t>
      </w:r>
      <w:r>
        <w:t xml:space="preserve">would require just </w:t>
      </w:r>
      <m:oMath>
        <m:r>
          <w:rPr>
            <w:rFonts w:ascii="Cambria Math" w:hAnsi="Cambria Math"/>
          </w:rPr>
          <m:t>50⋅16⋅</m:t>
        </m:r>
        <m:sSup>
          <m:sSupPr>
            <m:ctrlPr>
              <w:rPr>
                <w:rFonts w:ascii="Cambria Math" w:hAnsi="Cambria Math"/>
                <w:i/>
              </w:rPr>
            </m:ctrlPr>
          </m:sSupPr>
          <m:e>
            <m:r>
              <w:rPr>
                <w:rFonts w:ascii="Cambria Math" w:hAnsi="Cambria Math"/>
              </w:rPr>
              <m:t>2</m:t>
            </m:r>
          </m:e>
          <m:sup>
            <m:r>
              <w:rPr>
                <w:rFonts w:ascii="Cambria Math" w:hAnsi="Cambria Math"/>
              </w:rPr>
              <m:t>17</m:t>
            </m:r>
          </m:sup>
        </m:sSup>
        <m:r>
          <w:rPr>
            <w:rFonts w:ascii="Cambria Math" w:hAnsi="Cambria Math"/>
          </w:rPr>
          <m:t>=100MB</m:t>
        </m:r>
      </m:oMath>
      <w:r>
        <w:t xml:space="preserve"> of RM storage memory.</w:t>
      </w:r>
    </w:p>
    <w:p w:rsidR="00735EF5" w:rsidRDefault="00735EF5" w:rsidP="00735EF5">
      <w:r>
        <w:t xml:space="preserve">Due to the geometric design of the FPGA fabric and the structural distribution of its resources, different amounts of resources are available to different RPs. </w:t>
      </w:r>
      <w:proofErr w:type="gramStart"/>
      <w:r>
        <w:t>Fortunately,</w:t>
      </w:r>
      <w:proofErr w:type="gramEnd"/>
      <w:r>
        <w:t xml:space="preserve"> this is one drawback that Hardware DLL managed to turn into a feature. To save resources and reduce internal fragmentation, differently sized RPs </w:t>
      </w:r>
      <w:proofErr w:type="gramStart"/>
      <w:r>
        <w:t>are</w:t>
      </w:r>
      <w:proofErr w:type="gramEnd"/>
      <w:r>
        <w:t xml:space="preserve"> used to accommodate differently sized RMs. Since r</w:t>
      </w:r>
      <w:r w:rsidRPr="00D0781E">
        <w:t>es</w:t>
      </w:r>
      <w:r>
        <w:t xml:space="preserve">ource optimization is technologically </w:t>
      </w:r>
      <w:r w:rsidRPr="00D0781E">
        <w:t>impossible</w:t>
      </w:r>
      <w:r>
        <w:t xml:space="preserve"> anyway, the sizes of individual RPs were chosen empirically.</w:t>
      </w:r>
    </w:p>
    <w:p w:rsidR="00735EF5" w:rsidRDefault="00735EF5" w:rsidP="00735EF5">
      <w:pPr>
        <w:pStyle w:val="Heading2"/>
      </w:pPr>
      <w:bookmarkStart w:id="53" w:name="_Toc424301622"/>
      <w:r>
        <w:t>Assigning Address Spaces to Reconfigurable Partitions</w:t>
      </w:r>
      <w:bookmarkEnd w:id="53"/>
    </w:p>
    <w:p w:rsidR="00735EF5" w:rsidRDefault="00735EF5" w:rsidP="006B20C2">
      <w:r>
        <w:t>According to table 6 of the SoC’s overview</w:t>
      </w:r>
      <w:r>
        <w:rPr>
          <w:rStyle w:val="FootnoteReference"/>
        </w:rPr>
        <w:footnoteReference w:id="5"/>
      </w:r>
      <w:r>
        <w:t xml:space="preserve"> and table 4</w:t>
      </w:r>
      <w:r>
        <w:noBreakHyphen/>
        <w:t>1 of its technical reference manual</w:t>
      </w:r>
      <w:r>
        <w:rPr>
          <w:rStyle w:val="FootnoteReference"/>
        </w:rPr>
        <w:footnoteReference w:id="6"/>
      </w:r>
      <w:r>
        <w:t xml:space="preserve">, the PL can access </w:t>
      </w:r>
      <m:oMath>
        <m:r>
          <w:rPr>
            <w:rFonts w:ascii="Cambria Math" w:hAnsi="Cambria Math"/>
          </w:rPr>
          <m:t>2GB</m:t>
        </m:r>
      </m:oMath>
      <w:r>
        <w:t xml:space="preserve"> of the </w:t>
      </w:r>
      <m:oMath>
        <m:r>
          <w:rPr>
            <w:rFonts w:ascii="Cambria Math" w:hAnsi="Cambria Math"/>
          </w:rPr>
          <m:t>4GB</m:t>
        </m:r>
      </m:oMath>
      <w:r>
        <w:t xml:space="preserve"> address space, which is supported by the SoC. However, since</w:t>
      </w:r>
      <w:r w:rsidRPr="00C66EA8">
        <w:t xml:space="preserve"> </w:t>
      </w:r>
      <w:r>
        <w:t xml:space="preserve">Hardware DLL prioritizes design simplicity over maximal resources utilization, only </w:t>
      </w:r>
      <m:oMath>
        <m:r>
          <w:rPr>
            <w:rFonts w:ascii="Cambria Math" w:hAnsi="Cambria Math"/>
          </w:rPr>
          <m:t>64KB</m:t>
        </m:r>
      </m:oMath>
      <w:r>
        <w:t xml:space="preserve"> were assigned to each RP (</w:t>
      </w:r>
      <m:oMath>
        <m:r>
          <w:rPr>
            <w:rFonts w:ascii="Cambria Math" w:hAnsi="Cambria Math"/>
          </w:rPr>
          <m:t>16⋅64=1MB</m:t>
        </m:r>
      </m:oMath>
      <w:r>
        <w:t xml:space="preserve"> in total). The SoC’s registers have </w:t>
      </w:r>
      <m:oMath>
        <m:r>
          <w:rPr>
            <w:rFonts w:ascii="Cambria Math" w:hAnsi="Cambria Math"/>
          </w:rPr>
          <m:t>4B</m:t>
        </m:r>
      </m:oMath>
      <w:r>
        <w:t xml:space="preserve"> (32 bit) address spaces, so each HWA can have up to </w:t>
      </w:r>
      <m:oMath>
        <m:f>
          <m:fPr>
            <m:ctrlPr>
              <w:rPr>
                <w:rFonts w:ascii="Cambria Math" w:hAnsi="Cambria Math"/>
                <w:i/>
              </w:rPr>
            </m:ctrlPr>
          </m:fPr>
          <m:num>
            <m:r>
              <w:rPr>
                <w:rFonts w:ascii="Cambria Math" w:hAnsi="Cambria Math"/>
              </w:rPr>
              <m:t>64KB</m:t>
            </m:r>
          </m:num>
          <m:den>
            <m:r>
              <w:rPr>
                <w:rFonts w:ascii="Cambria Math" w:hAnsi="Cambria Math"/>
              </w:rPr>
              <m:t>4B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16</m:t>
                </m:r>
              </m:sup>
            </m:sSup>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=16384</m:t>
        </m:r>
      </m:oMath>
      <w:r>
        <w:t xml:space="preserve"> regi</w:t>
      </w:r>
      <w:proofErr w:type="spellStart"/>
      <w:r>
        <w:t>sters</w:t>
      </w:r>
      <w:proofErr w:type="spellEnd"/>
      <w:r>
        <w:t xml:space="preserve">. HWAs require </w:t>
      </w:r>
      <m:oMath>
        <m:r>
          <w:rPr>
            <w:rFonts w:ascii="Cambria Math" w:hAnsi="Cambria Math"/>
          </w:rPr>
          <m:t>1</m:t>
        </m:r>
      </m:oMath>
      <w:r>
        <w:t xml:space="preserve"> register for their interface signal</w:t>
      </w:r>
      <w:r w:rsidR="006B20C2">
        <w:t>s</w:t>
      </w:r>
      <w:r>
        <w:t xml:space="preserve">, </w:t>
      </w:r>
      <m:oMath>
        <m:r>
          <w:rPr>
            <w:rFonts w:ascii="Cambria Math" w:hAnsi="Cambria Math"/>
          </w:rPr>
          <m:t>3</m:t>
        </m:r>
      </m:oMath>
      <w:r>
        <w:t xml:space="preserve"> registers for their interrupt signals, and </w:t>
      </w:r>
      <m:oMath>
        <m:r>
          <w:rPr>
            <w:rFonts w:ascii="Cambria Math" w:hAnsi="Cambria Math"/>
          </w:rPr>
          <m:t>2</m:t>
        </m:r>
      </m:oMath>
      <w:r>
        <w:t xml:space="preserve"> registers for each 32 bit I/O data signal. Therefore, the maximum amount of</w:t>
      </w:r>
      <w:r w:rsidR="00B76624">
        <w:t xml:space="preserve"> integer </w:t>
      </w:r>
      <w:r w:rsidR="009A6620">
        <w:t xml:space="preserve">type </w:t>
      </w:r>
      <w:r>
        <w:t xml:space="preserve">parameters </w:t>
      </w:r>
      <w:r w:rsidR="006B20C2">
        <w:t xml:space="preserve">(32 bit I/O data signals) </w:t>
      </w:r>
      <w:r>
        <w:t xml:space="preserve">per HWA </w:t>
      </w:r>
      <w:proofErr w:type="gramStart"/>
      <w:r>
        <w:t xml:space="preserve">is </w:t>
      </w:r>
      <w:proofErr w:type="gramEnd"/>
      <m:oMath>
        <m:f>
          <m:fPr>
            <m:ctrlPr>
              <w:rPr>
                <w:rFonts w:ascii="Cambria Math" w:hAnsi="Cambria Math"/>
                <w:i/>
              </w:rPr>
            </m:ctrlPr>
          </m:fPr>
          <m:num>
            <m:r>
              <w:rPr>
                <w:rFonts w:ascii="Cambria Math" w:hAnsi="Cambria Math"/>
              </w:rPr>
              <m:t>16384-</m:t>
            </m:r>
            <m:d>
              <m:dPr>
                <m:ctrlPr>
                  <w:rPr>
                    <w:rFonts w:ascii="Cambria Math" w:hAnsi="Cambria Math"/>
                    <w:i/>
                  </w:rPr>
                </m:ctrlPr>
              </m:dPr>
              <m:e>
                <m:r>
                  <w:rPr>
                    <w:rFonts w:ascii="Cambria Math" w:hAnsi="Cambria Math"/>
                  </w:rPr>
                  <m:t>1+3</m:t>
                </m:r>
              </m:e>
            </m:d>
          </m:num>
          <m:den>
            <m:r>
              <w:rPr>
                <w:rFonts w:ascii="Cambria Math" w:hAnsi="Cambria Math"/>
              </w:rPr>
              <m:t>2</m:t>
            </m:r>
          </m:den>
        </m:f>
        <m:r>
          <w:rPr>
            <w:rFonts w:ascii="Cambria Math" w:hAnsi="Cambria Math"/>
          </w:rPr>
          <m:t>=8190</m:t>
        </m:r>
      </m:oMath>
      <w:r>
        <w:t>.</w:t>
      </w:r>
    </w:p>
    <w:p w:rsidR="00735EF5" w:rsidRDefault="00735EF5" w:rsidP="00735EF5">
      <w:pPr>
        <w:pStyle w:val="Heading2"/>
      </w:pPr>
      <w:bookmarkStart w:id="54" w:name="_Ref420402111"/>
      <w:bookmarkStart w:id="55" w:name="_Toc424301623"/>
      <w:r>
        <w:lastRenderedPageBreak/>
        <w:t>Accessing Hardware Accelerators from Linux</w:t>
      </w:r>
      <w:bookmarkEnd w:id="54"/>
      <w:bookmarkEnd w:id="55"/>
    </w:p>
    <w:p w:rsidR="00735EF5" w:rsidRPr="00D0781E" w:rsidRDefault="00735EF5" w:rsidP="00735EF5">
      <w:r>
        <w:t>As explained in slide 6 of the embedded Linux workshop</w:t>
      </w:r>
      <w:r>
        <w:rPr>
          <w:rStyle w:val="FootnoteReference"/>
        </w:rPr>
        <w:footnoteReference w:id="7"/>
      </w:r>
      <w:r>
        <w:t>, building custom drivers for PetaLinux is a complicated and time</w:t>
      </w:r>
      <w:r>
        <w:noBreakHyphen/>
        <w:t>consuming task. There is, however, a quick workaround, which the Hardwar</w:t>
      </w:r>
      <w:r w:rsidR="00D32161">
        <w:t>e DLL module employs. By m</w:t>
      </w:r>
      <w:r>
        <w:t>apping chunks of PL memory into their virtual memory, processes are able to access HWAs directly from user space. Unlike a conventional device driver, the Hardware DLL module cannot handle interrupts or prevent simultaneous access (mutual exclusion), but it is portable and very simple, which fits well with the project’s design priorities. Building a proper device driver was left as a challenge for future project developers.</w:t>
      </w:r>
    </w:p>
    <w:p w:rsidR="00735EF5" w:rsidRDefault="00735EF5" w:rsidP="00735EF5"/>
    <w:p w:rsidR="003A1F32" w:rsidRDefault="003A1F32" w:rsidP="003A1F32">
      <w:pPr>
        <w:sectPr w:rsidR="003A1F32">
          <w:pgSz w:w="11906" w:h="16838"/>
          <w:pgMar w:top="1440" w:right="1800" w:bottom="1440" w:left="1800" w:header="708" w:footer="708" w:gutter="0"/>
          <w:cols w:space="708"/>
          <w:docGrid w:linePitch="360"/>
        </w:sectPr>
      </w:pPr>
    </w:p>
    <w:p w:rsidR="00D274B6" w:rsidRDefault="00D274B6" w:rsidP="00F5780C">
      <w:pPr>
        <w:pStyle w:val="Heading1"/>
      </w:pPr>
      <w:bookmarkStart w:id="56" w:name="_Toc424301624"/>
      <w:r>
        <w:lastRenderedPageBreak/>
        <w:t>Performance Analysis</w:t>
      </w:r>
      <w:bookmarkEnd w:id="56"/>
    </w:p>
    <w:p w:rsidR="00230126" w:rsidRDefault="00230126" w:rsidP="00C4535E">
      <w:r>
        <w:t>Three algorithms tested without any improvements using the default HLS settings.</w:t>
      </w:r>
    </w:p>
    <w:p w:rsidR="00230126" w:rsidRDefault="00230126" w:rsidP="00C4535E">
      <w:r>
        <w:t>The results:</w:t>
      </w:r>
    </w:p>
    <w:tbl>
      <w:tblPr>
        <w:tblW w:w="9356" w:type="dxa"/>
        <w:tblInd w:w="-10" w:type="dxa"/>
        <w:tblLook w:val="04A0" w:firstRow="1" w:lastRow="0" w:firstColumn="1" w:lastColumn="0" w:noHBand="0" w:noVBand="1"/>
      </w:tblPr>
      <w:tblGrid>
        <w:gridCol w:w="1480"/>
        <w:gridCol w:w="1218"/>
        <w:gridCol w:w="1218"/>
        <w:gridCol w:w="1270"/>
        <w:gridCol w:w="1165"/>
        <w:gridCol w:w="1418"/>
        <w:gridCol w:w="2167"/>
      </w:tblGrid>
      <w:tr w:rsidR="00230126" w:rsidRPr="00FE1BD6" w:rsidTr="0055128C">
        <w:trPr>
          <w:trHeight w:val="300"/>
        </w:trPr>
        <w:tc>
          <w:tcPr>
            <w:tcW w:w="14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accelerator</w:t>
            </w:r>
          </w:p>
        </w:tc>
        <w:tc>
          <w:tcPr>
            <w:tcW w:w="1134" w:type="dxa"/>
            <w:tcBorders>
              <w:top w:val="single" w:sz="8" w:space="0" w:color="auto"/>
              <w:left w:val="nil"/>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time SW</w:t>
            </w:r>
          </w:p>
        </w:tc>
        <w:tc>
          <w:tcPr>
            <w:tcW w:w="1134" w:type="dxa"/>
            <w:tcBorders>
              <w:top w:val="single" w:sz="8" w:space="0" w:color="auto"/>
              <w:left w:val="nil"/>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time HW</w:t>
            </w:r>
          </w:p>
        </w:tc>
        <w:tc>
          <w:tcPr>
            <w:tcW w:w="1183" w:type="dxa"/>
            <w:tcBorders>
              <w:top w:val="single" w:sz="8" w:space="0" w:color="auto"/>
              <w:left w:val="nil"/>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difference</w:t>
            </w:r>
          </w:p>
        </w:tc>
        <w:tc>
          <w:tcPr>
            <w:tcW w:w="1165" w:type="dxa"/>
            <w:tcBorders>
              <w:top w:val="single" w:sz="8" w:space="0" w:color="auto"/>
              <w:left w:val="nil"/>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saved</w:t>
            </w:r>
          </w:p>
        </w:tc>
        <w:tc>
          <w:tcPr>
            <w:tcW w:w="1093" w:type="dxa"/>
            <w:tcBorders>
              <w:top w:val="single" w:sz="8" w:space="0" w:color="auto"/>
              <w:left w:val="nil"/>
              <w:bottom w:val="single" w:sz="8"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inputs</w:t>
            </w:r>
          </w:p>
        </w:tc>
        <w:tc>
          <w:tcPr>
            <w:tcW w:w="2167" w:type="dxa"/>
            <w:tcBorders>
              <w:top w:val="single" w:sz="8" w:space="0" w:color="auto"/>
              <w:left w:val="nil"/>
              <w:bottom w:val="single" w:sz="8" w:space="0" w:color="auto"/>
              <w:right w:val="single" w:sz="8"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notes</w:t>
            </w:r>
          </w:p>
        </w:tc>
      </w:tr>
      <w:tr w:rsidR="00230126" w:rsidRPr="00FE1BD6" w:rsidTr="0055128C">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Fibonac</w:t>
            </w:r>
            <w:r>
              <w:rPr>
                <w:rFonts w:ascii="Arial" w:eastAsia="Times New Roman" w:hAnsi="Arial" w:cs="Arial"/>
                <w:color w:val="000000"/>
              </w:rPr>
              <w:t>ci</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3.15004</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1.234562</w:t>
            </w:r>
          </w:p>
        </w:tc>
        <w:tc>
          <w:tcPr>
            <w:tcW w:w="118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1.915478</w:t>
            </w:r>
          </w:p>
        </w:tc>
        <w:tc>
          <w:tcPr>
            <w:tcW w:w="1165" w:type="dxa"/>
            <w:tcBorders>
              <w:top w:val="nil"/>
              <w:left w:val="nil"/>
              <w:bottom w:val="single" w:sz="4" w:space="0" w:color="auto"/>
              <w:right w:val="single" w:sz="4" w:space="0" w:color="auto"/>
            </w:tcBorders>
            <w:shd w:val="clear" w:color="000000" w:fill="C6EFCE"/>
            <w:noWrap/>
            <w:vAlign w:val="bottom"/>
            <w:hideMark/>
          </w:tcPr>
          <w:p w:rsidR="00230126" w:rsidRPr="00FE1BD6" w:rsidRDefault="00230126" w:rsidP="0055128C">
            <w:pPr>
              <w:spacing w:after="0" w:line="240" w:lineRule="auto"/>
              <w:jc w:val="right"/>
              <w:rPr>
                <w:rFonts w:ascii="Arial" w:eastAsia="Times New Roman" w:hAnsi="Arial" w:cs="Arial"/>
                <w:color w:val="006100"/>
              </w:rPr>
            </w:pPr>
            <w:r w:rsidRPr="00FE1BD6">
              <w:rPr>
                <w:rFonts w:ascii="Arial" w:eastAsia="Times New Roman" w:hAnsi="Arial" w:cs="Arial"/>
                <w:color w:val="006100"/>
              </w:rPr>
              <w:t>60.81</w:t>
            </w:r>
          </w:p>
        </w:tc>
        <w:tc>
          <w:tcPr>
            <w:tcW w:w="109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123456789</w:t>
            </w:r>
          </w:p>
        </w:tc>
        <w:tc>
          <w:tcPr>
            <w:tcW w:w="2167"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r>
      <w:tr w:rsidR="00230126" w:rsidRPr="00FE1BD6" w:rsidTr="0055128C">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prime</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0.393612</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2.03907</w:t>
            </w:r>
          </w:p>
        </w:tc>
        <w:tc>
          <w:tcPr>
            <w:tcW w:w="118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-1.64546</w:t>
            </w:r>
          </w:p>
        </w:tc>
        <w:tc>
          <w:tcPr>
            <w:tcW w:w="1165" w:type="dxa"/>
            <w:tcBorders>
              <w:top w:val="nil"/>
              <w:left w:val="nil"/>
              <w:bottom w:val="single" w:sz="4" w:space="0" w:color="auto"/>
              <w:right w:val="single" w:sz="4" w:space="0" w:color="auto"/>
            </w:tcBorders>
            <w:shd w:val="clear" w:color="000000" w:fill="FFC7CE"/>
            <w:noWrap/>
            <w:vAlign w:val="bottom"/>
            <w:hideMark/>
          </w:tcPr>
          <w:p w:rsidR="00230126" w:rsidRPr="00FE1BD6" w:rsidRDefault="00230126" w:rsidP="0055128C">
            <w:pPr>
              <w:spacing w:after="0" w:line="240" w:lineRule="auto"/>
              <w:jc w:val="right"/>
              <w:rPr>
                <w:rFonts w:ascii="Arial" w:eastAsia="Times New Roman" w:hAnsi="Arial" w:cs="Arial"/>
                <w:color w:val="9C0006"/>
              </w:rPr>
            </w:pPr>
            <w:r w:rsidRPr="00FE1BD6">
              <w:rPr>
                <w:rFonts w:ascii="Arial" w:eastAsia="Times New Roman" w:hAnsi="Arial" w:cs="Arial"/>
                <w:color w:val="9C0006"/>
              </w:rPr>
              <w:t>-418.04</w:t>
            </w:r>
          </w:p>
        </w:tc>
        <w:tc>
          <w:tcPr>
            <w:tcW w:w="109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jc w:val="right"/>
              <w:rPr>
                <w:rFonts w:ascii="Arial" w:eastAsia="Times New Roman" w:hAnsi="Arial" w:cs="Arial"/>
                <w:color w:val="000000"/>
              </w:rPr>
            </w:pPr>
            <w:r w:rsidRPr="00FE1BD6">
              <w:rPr>
                <w:rFonts w:ascii="Arial" w:eastAsia="Times New Roman" w:hAnsi="Arial" w:cs="Arial"/>
                <w:color w:val="000000"/>
              </w:rPr>
              <w:t>1234</w:t>
            </w:r>
          </w:p>
        </w:tc>
        <w:tc>
          <w:tcPr>
            <w:tcW w:w="2167"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r>
      <w:tr w:rsidR="00230126" w:rsidRPr="00FE1BD6" w:rsidTr="0055128C">
        <w:trPr>
          <w:trHeight w:val="285"/>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GCD</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c>
          <w:tcPr>
            <w:tcW w:w="1134"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c>
          <w:tcPr>
            <w:tcW w:w="118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c>
          <w:tcPr>
            <w:tcW w:w="1165"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c>
          <w:tcPr>
            <w:tcW w:w="1093"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sidRPr="00FE1BD6">
              <w:rPr>
                <w:rFonts w:ascii="Arial" w:eastAsia="Times New Roman" w:hAnsi="Arial" w:cs="Arial"/>
                <w:color w:val="000000"/>
              </w:rPr>
              <w:t> </w:t>
            </w:r>
          </w:p>
        </w:tc>
        <w:tc>
          <w:tcPr>
            <w:tcW w:w="2167" w:type="dxa"/>
            <w:tcBorders>
              <w:top w:val="nil"/>
              <w:left w:val="nil"/>
              <w:bottom w:val="single" w:sz="4" w:space="0" w:color="auto"/>
              <w:right w:val="single" w:sz="4" w:space="0" w:color="auto"/>
            </w:tcBorders>
            <w:shd w:val="clear" w:color="auto" w:fill="auto"/>
            <w:noWrap/>
            <w:vAlign w:val="bottom"/>
            <w:hideMark/>
          </w:tcPr>
          <w:p w:rsidR="00230126" w:rsidRPr="00FE1BD6" w:rsidRDefault="00230126" w:rsidP="0055128C">
            <w:pPr>
              <w:spacing w:after="0" w:line="240" w:lineRule="auto"/>
              <w:rPr>
                <w:rFonts w:ascii="Arial" w:eastAsia="Times New Roman" w:hAnsi="Arial" w:cs="Arial"/>
                <w:color w:val="000000"/>
              </w:rPr>
            </w:pPr>
            <w:r>
              <w:rPr>
                <w:rFonts w:ascii="Arial" w:eastAsia="Times New Roman" w:hAnsi="Arial" w:cs="Arial"/>
                <w:color w:val="000000"/>
              </w:rPr>
              <w:t>algorithm to fas</w:t>
            </w:r>
            <w:r w:rsidRPr="00FE1BD6">
              <w:rPr>
                <w:rFonts w:ascii="Arial" w:eastAsia="Times New Roman" w:hAnsi="Arial" w:cs="Arial"/>
                <w:color w:val="000000"/>
              </w:rPr>
              <w:t>t to compare</w:t>
            </w:r>
          </w:p>
        </w:tc>
      </w:tr>
    </w:tbl>
    <w:p w:rsidR="00230126" w:rsidRDefault="00230126" w:rsidP="00C4535E"/>
    <w:p w:rsidR="00230126" w:rsidRDefault="00230126" w:rsidP="00230126">
      <w:r>
        <w:t xml:space="preserve">Fibonacci algorithm was solved by HLS in a way that benefits </w:t>
      </w:r>
      <w:proofErr w:type="gramStart"/>
      <w:r>
        <w:t>HW,</w:t>
      </w:r>
      <w:proofErr w:type="gramEnd"/>
      <w:r>
        <w:t xml:space="preserve"> from the results we can see that the HW is 60% faster.</w:t>
      </w:r>
    </w:p>
    <w:p w:rsidR="00230126" w:rsidRDefault="00230126" w:rsidP="00230126">
      <w:r>
        <w:t>Prime algorithm is match faster on SW that on HW (HW is 418% slower). This might be because HLS default solution is not optimized well for HW or the algorithm itself is faster on SW.</w:t>
      </w:r>
    </w:p>
    <w:p w:rsidR="00C4535E" w:rsidRPr="00D0781E" w:rsidRDefault="00230126" w:rsidP="00230126">
      <w:r>
        <w:t xml:space="preserve">GCD algorithm got results in single micro seconds on both SW and HW regardless of input size so it's not comparable.  </w:t>
      </w:r>
    </w:p>
    <w:p w:rsidR="00353CC8" w:rsidRDefault="00353CC8" w:rsidP="00D274B6"/>
    <w:p w:rsidR="00353CC8" w:rsidRDefault="00353CC8" w:rsidP="00D274B6">
      <w:pPr>
        <w:sectPr w:rsidR="00353CC8">
          <w:pgSz w:w="11906" w:h="16838"/>
          <w:pgMar w:top="1440" w:right="1800" w:bottom="1440" w:left="1800" w:header="708" w:footer="708" w:gutter="0"/>
          <w:cols w:space="708"/>
          <w:docGrid w:linePitch="360"/>
        </w:sectPr>
      </w:pPr>
    </w:p>
    <w:p w:rsidR="00D274B6" w:rsidRDefault="000320A6" w:rsidP="00BE4749">
      <w:pPr>
        <w:pStyle w:val="Heading1"/>
      </w:pPr>
      <w:bookmarkStart w:id="57" w:name="_Toc424301625"/>
      <w:r>
        <w:lastRenderedPageBreak/>
        <w:t>Current System Limitations and</w:t>
      </w:r>
      <w:r>
        <w:br/>
      </w:r>
      <w:r w:rsidR="00D274B6">
        <w:t>Future Development</w:t>
      </w:r>
      <w:bookmarkEnd w:id="57"/>
    </w:p>
    <w:p w:rsidR="00A662EA" w:rsidRDefault="00404111" w:rsidP="007F00B8">
      <w:r>
        <w:t xml:space="preserve">As the </w:t>
      </w:r>
      <w:r w:rsidR="00A662EA">
        <w:t xml:space="preserve">first part of a </w:t>
      </w:r>
      <w:r w:rsidR="00A662EA" w:rsidRPr="00A662EA">
        <w:t>bi</w:t>
      </w:r>
      <w:r w:rsidR="00A662EA">
        <w:noBreakHyphen/>
      </w:r>
      <w:r w:rsidR="00A662EA" w:rsidRPr="00A662EA">
        <w:t>semestrial</w:t>
      </w:r>
      <w:r w:rsidR="00A662EA">
        <w:t xml:space="preserve"> student project, Hardware DLL had its share of technical difficulties and tactical compromises. T</w:t>
      </w:r>
      <w:r w:rsidR="00A662EA" w:rsidRPr="00A662EA">
        <w:t>hough</w:t>
      </w:r>
      <w:r w:rsidR="007F00B8">
        <w:t xml:space="preserve"> the </w:t>
      </w:r>
      <w:r w:rsidR="00A662EA">
        <w:t>main objective has been achieved, many peripheral</w:t>
      </w:r>
      <w:r w:rsidR="007F00B8">
        <w:t xml:space="preserve"> features had </w:t>
      </w:r>
      <w:r w:rsidR="00A662EA">
        <w:t>to be omitted.</w:t>
      </w:r>
      <w:r w:rsidR="007F00B8">
        <w:t xml:space="preserve"> Still, Hardware DLL was designed with the foresight for future project development.</w:t>
      </w:r>
      <w:r w:rsidR="002B1A0E">
        <w:t xml:space="preserve"> While s</w:t>
      </w:r>
      <w:r w:rsidR="0097510E">
        <w:t xml:space="preserve">ome </w:t>
      </w:r>
      <w:r w:rsidR="002B1A0E">
        <w:t xml:space="preserve">features will be </w:t>
      </w:r>
      <w:r w:rsidR="00E92381">
        <w:t xml:space="preserve">added and </w:t>
      </w:r>
      <w:r w:rsidR="002B1A0E">
        <w:t>improved in the second part of the project, the following are left as a challenge for other students.</w:t>
      </w:r>
    </w:p>
    <w:p w:rsidR="009E7BF3" w:rsidRDefault="0015309F" w:rsidP="008C49EC">
      <w:pPr>
        <w:pStyle w:val="ListBulletIndented"/>
      </w:pPr>
      <w:r>
        <w:t xml:space="preserve">As mentioned </w:t>
      </w:r>
      <w:r w:rsidR="005D7D39">
        <w:t>in the “</w:t>
      </w:r>
      <w:r w:rsidR="005D7D39">
        <w:fldChar w:fldCharType="begin"/>
      </w:r>
      <w:r w:rsidR="005D7D39">
        <w:instrText xml:space="preserve"> REF _Ref420402111 \h </w:instrText>
      </w:r>
      <w:r w:rsidR="005D7D39">
        <w:fldChar w:fldCharType="separate"/>
      </w:r>
      <w:r w:rsidR="005D7D39">
        <w:t>Accessing Hardware Accelerators from Linux</w:t>
      </w:r>
      <w:r w:rsidR="005D7D39">
        <w:fldChar w:fldCharType="end"/>
      </w:r>
      <w:r w:rsidR="005D7D39">
        <w:t>” section</w:t>
      </w:r>
      <w:r w:rsidR="009C198C">
        <w:t xml:space="preserve">, Hardware DLL employs a quick </w:t>
      </w:r>
      <w:r w:rsidR="009C198C" w:rsidRPr="00E332E3">
        <w:t>workaround</w:t>
      </w:r>
      <w:r w:rsidR="009C198C">
        <w:t xml:space="preserve"> that allows applications to acces</w:t>
      </w:r>
      <w:r w:rsidR="00A217E1">
        <w:t>s HWAs directly from user space</w:t>
      </w:r>
      <w:r w:rsidR="009C198C">
        <w:t>. The lack of a kernel device driver</w:t>
      </w:r>
      <w:r w:rsidR="00105ADE">
        <w:t xml:space="preserve"> prevents</w:t>
      </w:r>
      <w:r w:rsidR="009E7BF3">
        <w:t xml:space="preserve"> Hardware DLL from handling the HWAs’ interrupt signal</w:t>
      </w:r>
      <w:r w:rsidR="00105ADE">
        <w:t xml:space="preserve">s and accessing </w:t>
      </w:r>
      <w:r w:rsidR="009E7BF3">
        <w:t xml:space="preserve">the </w:t>
      </w:r>
      <w:r w:rsidR="00105ADE">
        <w:t>same HWAs from different applications.</w:t>
      </w:r>
      <w:r>
        <w:t xml:space="preserve"> Building a proper device driver for</w:t>
      </w:r>
      <w:r w:rsidRPr="0015309F">
        <w:t xml:space="preserve"> </w:t>
      </w:r>
      <w:r>
        <w:t>an embedded Linux OS</w:t>
      </w:r>
      <w:r w:rsidR="00077A11">
        <w:t xml:space="preserve"> is an essential step towards enabling</w:t>
      </w:r>
      <w:r>
        <w:t xml:space="preserve"> these features.</w:t>
      </w:r>
      <w:r w:rsidR="00EE500D">
        <w:t xml:space="preserve"> It would also be nice to see this driver adapted for other OSs (</w:t>
      </w:r>
      <w:r w:rsidR="00ED6D67">
        <w:t>Ubuntu, Android, etc.</w:t>
      </w:r>
      <w:r w:rsidR="00EE500D">
        <w:t>)</w:t>
      </w:r>
      <w:r w:rsidR="00ED6D67">
        <w:t xml:space="preserve"> and other boards</w:t>
      </w:r>
      <w:r w:rsidR="00077A11">
        <w:t xml:space="preserve"> (ZedBoard, P</w:t>
      </w:r>
      <w:r w:rsidR="00077A11" w:rsidRPr="00077A11">
        <w:t>arallella</w:t>
      </w:r>
      <w:r w:rsidR="00077A11">
        <w:t>, etc.).</w:t>
      </w:r>
    </w:p>
    <w:p w:rsidR="00E13C64" w:rsidRDefault="003D638B" w:rsidP="008C49EC">
      <w:pPr>
        <w:pStyle w:val="ListBulletIndented"/>
      </w:pPr>
      <w:r>
        <w:t xml:space="preserve">On its own, a </w:t>
      </w:r>
      <w:r w:rsidR="00077A11">
        <w:t xml:space="preserve">kernel device driver is not enough to enable the </w:t>
      </w:r>
      <w:r w:rsidR="008D709E">
        <w:t xml:space="preserve">desired </w:t>
      </w:r>
      <w:r w:rsidR="00077A11">
        <w:t>feedback from the PL to the PS.</w:t>
      </w:r>
      <w:r w:rsidR="00E13C64">
        <w:t xml:space="preserve"> </w:t>
      </w:r>
      <w:r w:rsidR="005254F5">
        <w:t xml:space="preserve">This requires a </w:t>
      </w:r>
      <w:r w:rsidR="00564E0A">
        <w:t xml:space="preserve">slave AXI </w:t>
      </w:r>
      <w:r w:rsidR="005254F5">
        <w:t xml:space="preserve">interconnect </w:t>
      </w:r>
      <w:r w:rsidR="00564E0A">
        <w:t xml:space="preserve">to relate </w:t>
      </w:r>
      <w:r w:rsidR="00E964E3">
        <w:t xml:space="preserve">the </w:t>
      </w:r>
      <w:r w:rsidR="00564E0A">
        <w:t>interrupt signals</w:t>
      </w:r>
      <w:r w:rsidR="00E964E3">
        <w:t xml:space="preserve"> from the HWAs to Zynq</w:t>
      </w:r>
      <w:r w:rsidR="005254F5">
        <w:t>.</w:t>
      </w:r>
      <w:r w:rsidR="00E964E3">
        <w:t xml:space="preserve"> Therefore, a </w:t>
      </w:r>
      <w:r w:rsidR="005254F5">
        <w:t xml:space="preserve">slave AXI interconnect has to be added to the FPGA configuration, </w:t>
      </w:r>
      <w:r w:rsidR="00E13C64">
        <w:t>and a bus adapter for an AXI</w:t>
      </w:r>
      <w:r w:rsidR="00E13C64">
        <w:noBreakHyphen/>
        <w:t>Lite master has to be created</w:t>
      </w:r>
      <w:r w:rsidR="00CE1049">
        <w:t xml:space="preserve"> w</w:t>
      </w:r>
      <w:r w:rsidR="004E4535">
        <w:t xml:space="preserve">hen </w:t>
      </w:r>
      <w:r w:rsidR="00CE1049">
        <w:t>generat</w:t>
      </w:r>
      <w:r w:rsidR="004E4535">
        <w:t xml:space="preserve">ing </w:t>
      </w:r>
      <w:r w:rsidR="00CE1049">
        <w:t>HWAs</w:t>
      </w:r>
      <w:r w:rsidR="004E4535">
        <w:t xml:space="preserve"> from</w:t>
      </w:r>
      <w:r w:rsidR="004E4535" w:rsidRPr="004E4535">
        <w:t xml:space="preserve"> </w:t>
      </w:r>
      <w:r w:rsidR="004E4535">
        <w:t>the</w:t>
      </w:r>
      <w:r w:rsidR="004E4535" w:rsidRPr="00E13C64">
        <w:t xml:space="preserve"> </w:t>
      </w:r>
      <w:r w:rsidR="004E4535">
        <w:t>generic HWA template</w:t>
      </w:r>
      <w:r w:rsidR="00E13C64">
        <w:t>.</w:t>
      </w:r>
    </w:p>
    <w:p w:rsidR="009E4DC0" w:rsidRDefault="00BB05AE" w:rsidP="008C49EC">
      <w:pPr>
        <w:pStyle w:val="ListBulletIndented"/>
      </w:pPr>
      <w:r>
        <w:t>B</w:t>
      </w:r>
      <w:r w:rsidRPr="008500E6">
        <w:t>atch file</w:t>
      </w:r>
      <w:r>
        <w:t>s</w:t>
      </w:r>
      <w:r w:rsidRPr="008500E6">
        <w:t xml:space="preserve"> </w:t>
      </w:r>
      <w:r>
        <w:t>and Tcls have the potential to automate the entire design flow of Hardware DLL.</w:t>
      </w:r>
      <w:r w:rsidR="00746C7F">
        <w:t xml:space="preserve"> Combined with an </w:t>
      </w:r>
      <w:r>
        <w:t>option</w:t>
      </w:r>
      <w:r w:rsidR="00154CE3">
        <w:t>s</w:t>
      </w:r>
      <w:r>
        <w:t xml:space="preserve"> menu</w:t>
      </w:r>
      <w:r w:rsidR="00746C7F">
        <w:t xml:space="preserve"> (</w:t>
      </w:r>
      <w:r w:rsidR="00862639">
        <w:t xml:space="preserve">and a user friendly </w:t>
      </w:r>
      <w:r w:rsidR="00746C7F">
        <w:t>GUI)</w:t>
      </w:r>
      <w:r>
        <w:t>, automation scripts can build partitioned FPGA configurations for different boards,</w:t>
      </w:r>
      <w:r w:rsidRPr="00BB05AE">
        <w:t xml:space="preserve"> </w:t>
      </w:r>
      <w:r>
        <w:t xml:space="preserve">Zynq boot images and other boot files for different </w:t>
      </w:r>
      <w:r w:rsidR="00154CE3">
        <w:t>OSs, and perhaps even the custom HWAs’ IP cores</w:t>
      </w:r>
      <w:r>
        <w:t>.</w:t>
      </w:r>
      <w:r w:rsidR="0084350C">
        <w:t xml:space="preserve"> Another </w:t>
      </w:r>
      <w:r w:rsidR="00B4565C">
        <w:t>option that can be added to th</w:t>
      </w:r>
      <w:r w:rsidR="0084350C">
        <w:t>e menu is a choice of target functions</w:t>
      </w:r>
      <w:r w:rsidR="005D6391">
        <w:t xml:space="preserve"> to be </w:t>
      </w:r>
      <w:r w:rsidR="0084350C">
        <w:t xml:space="preserve">multiplexed into a single IP core in order to </w:t>
      </w:r>
      <w:r w:rsidR="00B4565C">
        <w:t xml:space="preserve">reduce the RPs’ </w:t>
      </w:r>
      <w:r w:rsidR="00B4565C" w:rsidRPr="00D0781E">
        <w:t>internal fragmentat</w:t>
      </w:r>
      <w:r w:rsidR="00B4565C">
        <w:t>ion.</w:t>
      </w:r>
    </w:p>
    <w:p w:rsidR="00C4535E" w:rsidRPr="00D0781E" w:rsidRDefault="00E332E3" w:rsidP="008C49EC">
      <w:pPr>
        <w:pStyle w:val="ListBulletIndented"/>
      </w:pPr>
      <w:r>
        <w:t xml:space="preserve">The target and the host platforms can be merged by </w:t>
      </w:r>
      <w:r w:rsidR="00445EBE">
        <w:t>a</w:t>
      </w:r>
      <w:r w:rsidR="00491381">
        <w:t>dding a</w:t>
      </w:r>
      <w:r w:rsidR="00491381" w:rsidRPr="00491381">
        <w:t xml:space="preserve"> </w:t>
      </w:r>
      <w:r w:rsidR="00491381">
        <w:t>video DMA core to the FPGA configuration</w:t>
      </w:r>
      <w:r>
        <w:t xml:space="preserve">, </w:t>
      </w:r>
      <w:r w:rsidR="00445EBE">
        <w:t xml:space="preserve">connecting </w:t>
      </w:r>
      <w:r w:rsidR="00491381">
        <w:t>a monitor</w:t>
      </w:r>
      <w:r w:rsidR="002968AF">
        <w:t xml:space="preserve"> </w:t>
      </w:r>
      <w:r w:rsidR="00D2410D">
        <w:t>to the boa</w:t>
      </w:r>
      <w:r w:rsidR="00491381">
        <w:t>rd</w:t>
      </w:r>
      <w:r>
        <w:t>, and</w:t>
      </w:r>
      <w:r w:rsidRPr="00E332E3">
        <w:t xml:space="preserve"> </w:t>
      </w:r>
      <w:r>
        <w:t>installing the Vivado design suite on the board’s OS</w:t>
      </w:r>
      <w:r w:rsidR="00D2410D">
        <w:t>.</w:t>
      </w:r>
      <w:r w:rsidR="00B21152">
        <w:t xml:space="preserve"> T</w:t>
      </w:r>
      <w:r w:rsidR="00491381">
        <w:t xml:space="preserve">hen, </w:t>
      </w:r>
      <w:r w:rsidR="00B21152">
        <w:t>on</w:t>
      </w:r>
      <w:r w:rsidR="00B21152">
        <w:noBreakHyphen/>
        <w:t xml:space="preserve">board applications would </w:t>
      </w:r>
      <w:r w:rsidR="005C0550">
        <w:t xml:space="preserve">be able to </w:t>
      </w:r>
      <w:r w:rsidR="00491381">
        <w:t>use the</w:t>
      </w:r>
      <w:r w:rsidR="00491381" w:rsidRPr="00491381">
        <w:t xml:space="preserve"> </w:t>
      </w:r>
      <w:r w:rsidR="00491381">
        <w:t xml:space="preserve">automation scripts </w:t>
      </w:r>
      <w:r w:rsidR="00B21152">
        <w:t>to generate HWAs in real t</w:t>
      </w:r>
      <w:r w:rsidR="00491381">
        <w:t>ime and load</w:t>
      </w:r>
      <w:r w:rsidR="005C0550">
        <w:t>/unload</w:t>
      </w:r>
      <w:r w:rsidR="00491381">
        <w:t xml:space="preserve"> </w:t>
      </w:r>
      <w:r w:rsidR="00B21152">
        <w:t>them on demand.</w:t>
      </w:r>
    </w:p>
    <w:p w:rsidR="00353CC8" w:rsidRDefault="00353CC8" w:rsidP="00D274B6"/>
    <w:p w:rsidR="00353CC8" w:rsidRDefault="00353CC8" w:rsidP="00D274B6">
      <w:pPr>
        <w:sectPr w:rsidR="00353CC8">
          <w:pgSz w:w="11906" w:h="16838"/>
          <w:pgMar w:top="1440" w:right="1800" w:bottom="1440" w:left="1800" w:header="708" w:footer="708" w:gutter="0"/>
          <w:cols w:space="708"/>
          <w:docGrid w:linePitch="360"/>
        </w:sectPr>
      </w:pPr>
    </w:p>
    <w:p w:rsidR="00D274B6" w:rsidRDefault="00D274B6" w:rsidP="00C54EDE">
      <w:pPr>
        <w:pStyle w:val="Heading1Tens"/>
      </w:pPr>
      <w:bookmarkStart w:id="58" w:name="_Toc424301626"/>
      <w:r>
        <w:lastRenderedPageBreak/>
        <w:t>References</w:t>
      </w:r>
      <w:bookmarkEnd w:id="58"/>
    </w:p>
    <w:p w:rsidR="00EE434D" w:rsidRDefault="00EE434D" w:rsidP="00680D90">
      <w:pPr>
        <w:pStyle w:val="ListBulletHeading"/>
      </w:pPr>
      <w:r>
        <w:t>General:</w:t>
      </w:r>
    </w:p>
    <w:p w:rsidR="00EE434D" w:rsidRDefault="004F31CF" w:rsidP="004F31CF">
      <w:pPr>
        <w:pStyle w:val="Reference"/>
      </w:pPr>
      <w:r w:rsidRPr="004F31CF">
        <w:rPr>
          <w:rStyle w:val="Italic"/>
        </w:rPr>
        <w:t>Parallel</w:t>
      </w:r>
      <w:r w:rsidRPr="004F31CF">
        <w:t xml:space="preserve"> </w:t>
      </w:r>
      <w:r w:rsidRPr="004F31CF">
        <w:rPr>
          <w:rStyle w:val="Italic"/>
        </w:rPr>
        <w:t>Computing</w:t>
      </w:r>
      <w:r>
        <w:t xml:space="preserve"> [Online]. Available: </w:t>
      </w:r>
      <w:hyperlink r:id="rId29" w:history="1">
        <w:r w:rsidR="00B811BD" w:rsidRPr="006D0224">
          <w:rPr>
            <w:rStyle w:val="Hyperlink"/>
          </w:rPr>
          <w:t>http://en.wikipedia.org/wiki/Parallel_computing</w:t>
        </w:r>
      </w:hyperlink>
    </w:p>
    <w:p w:rsidR="00B811BD" w:rsidRDefault="00B811BD" w:rsidP="00B811BD">
      <w:pPr>
        <w:pStyle w:val="Reference"/>
      </w:pPr>
      <w:r w:rsidRPr="00B811BD">
        <w:rPr>
          <w:rStyle w:val="Italic"/>
        </w:rPr>
        <w:t>Hardware</w:t>
      </w:r>
      <w:r w:rsidRPr="00B811BD">
        <w:t xml:space="preserve"> </w:t>
      </w:r>
      <w:r w:rsidRPr="00B811BD">
        <w:rPr>
          <w:rStyle w:val="Italic"/>
        </w:rPr>
        <w:t>Acceleration</w:t>
      </w:r>
      <w:r>
        <w:t xml:space="preserve"> [Online]. Available: </w:t>
      </w:r>
      <w:hyperlink r:id="rId30" w:history="1">
        <w:r w:rsidRPr="006D0224">
          <w:rPr>
            <w:rStyle w:val="Hyperlink"/>
          </w:rPr>
          <w:t>http://en.wikipedia.org/wiki/Hardware_acceleration</w:t>
        </w:r>
      </w:hyperlink>
    </w:p>
    <w:p w:rsidR="00B811BD" w:rsidRDefault="00B811BD" w:rsidP="00680D90">
      <w:pPr>
        <w:pStyle w:val="Reference"/>
      </w:pPr>
      <w:r w:rsidRPr="00B811BD">
        <w:rPr>
          <w:rStyle w:val="Italic"/>
        </w:rPr>
        <w:t>Reconfigurable</w:t>
      </w:r>
      <w:r w:rsidRPr="00B811BD">
        <w:t xml:space="preserve"> </w:t>
      </w:r>
      <w:r w:rsidRPr="00B811BD">
        <w:rPr>
          <w:rStyle w:val="Italic"/>
        </w:rPr>
        <w:t>Computing</w:t>
      </w:r>
      <w:r>
        <w:t xml:space="preserve"> [Online]. Available: </w:t>
      </w:r>
      <w:hyperlink r:id="rId31" w:history="1">
        <w:r w:rsidR="00680D90" w:rsidRPr="006D0224">
          <w:rPr>
            <w:rStyle w:val="Hyperlink"/>
          </w:rPr>
          <w:t>http://en.wikipedia.org/wiki/Reconfigurable_computing</w:t>
        </w:r>
      </w:hyperlink>
    </w:p>
    <w:p w:rsidR="00680D90" w:rsidRDefault="00680D90" w:rsidP="00680D90">
      <w:pPr>
        <w:pStyle w:val="Reference"/>
      </w:pPr>
      <w:r w:rsidRPr="00680D90">
        <w:rPr>
          <w:rStyle w:val="Italic"/>
        </w:rPr>
        <w:t>Xilinx</w:t>
      </w:r>
      <w:r w:rsidRPr="00680D90">
        <w:t xml:space="preserve"> </w:t>
      </w:r>
      <w:r w:rsidRPr="00680D90">
        <w:rPr>
          <w:rStyle w:val="Italic"/>
        </w:rPr>
        <w:t>Glossary</w:t>
      </w:r>
      <w:r w:rsidRPr="00680D90">
        <w:t xml:space="preserve"> </w:t>
      </w:r>
      <w:r>
        <w:t xml:space="preserve">[Online]. Available: </w:t>
      </w:r>
      <w:hyperlink r:id="rId32" w:history="1">
        <w:r w:rsidRPr="006D0224">
          <w:rPr>
            <w:rStyle w:val="Hyperlink"/>
          </w:rPr>
          <w:t>http://www.xilinx.com/company/terms</w:t>
        </w:r>
      </w:hyperlink>
    </w:p>
    <w:p w:rsidR="00680D90" w:rsidRPr="00680D90" w:rsidRDefault="000C6E26" w:rsidP="005007F6">
      <w:pPr>
        <w:pStyle w:val="ListBulletHeading"/>
      </w:pPr>
      <w:r>
        <w:t>Zynq</w:t>
      </w:r>
      <w:r>
        <w:noBreakHyphen/>
      </w:r>
      <w:r w:rsidR="00680D90" w:rsidRPr="00680D90">
        <w:t>7000:</w:t>
      </w:r>
    </w:p>
    <w:p w:rsidR="000C6E26" w:rsidRDefault="000C6E26" w:rsidP="005007F6">
      <w:pPr>
        <w:pStyle w:val="Reference"/>
      </w:pPr>
      <w:r>
        <w:t xml:space="preserve">DS190: </w:t>
      </w:r>
      <w:r w:rsidRPr="005007F6">
        <w:rPr>
          <w:rStyle w:val="Italic"/>
        </w:rPr>
        <w:t>Zynq</w:t>
      </w:r>
      <w:r w:rsidRPr="005007F6">
        <w:rPr>
          <w:rStyle w:val="Italic"/>
        </w:rPr>
        <w:noBreakHyphen/>
        <w:t>7000 All Programmable SoC – Overview</w:t>
      </w:r>
      <w:r>
        <w:t>, Xilinx. October 8, 2014</w:t>
      </w:r>
    </w:p>
    <w:p w:rsidR="000C6E26" w:rsidRDefault="000C6E26" w:rsidP="005007F6">
      <w:pPr>
        <w:pStyle w:val="Reference"/>
      </w:pPr>
      <w:r>
        <w:t xml:space="preserve">UG585: </w:t>
      </w:r>
      <w:r w:rsidRPr="005007F6">
        <w:rPr>
          <w:rStyle w:val="Italic"/>
        </w:rPr>
        <w:t>Zynq</w:t>
      </w:r>
      <w:r w:rsidRPr="005007F6">
        <w:rPr>
          <w:rStyle w:val="Italic"/>
        </w:rPr>
        <w:noBreakHyphen/>
        <w:t>7000 All Programmable SoC – Technical Reference Manual</w:t>
      </w:r>
      <w:r>
        <w:t>, Xilinx. November 19, 2014</w:t>
      </w:r>
    </w:p>
    <w:p w:rsidR="000C6E26" w:rsidRDefault="000C6E26" w:rsidP="005007F6">
      <w:pPr>
        <w:pStyle w:val="Reference"/>
      </w:pPr>
      <w:r>
        <w:t xml:space="preserve">UG821: </w:t>
      </w:r>
      <w:r w:rsidRPr="005007F6">
        <w:rPr>
          <w:rStyle w:val="Italic"/>
        </w:rPr>
        <w:t>Zynq</w:t>
      </w:r>
      <w:r w:rsidRPr="005007F6">
        <w:rPr>
          <w:rStyle w:val="Italic"/>
        </w:rPr>
        <w:noBreakHyphen/>
        <w:t>7000 All Programmable SoC – Software Developers Guide</w:t>
      </w:r>
      <w:r>
        <w:t>, Xilinx. June 13, 2014</w:t>
      </w:r>
    </w:p>
    <w:p w:rsidR="000C6E26" w:rsidRDefault="000C6E26" w:rsidP="005007F6">
      <w:pPr>
        <w:pStyle w:val="ListBulletHeading"/>
      </w:pPr>
      <w:r>
        <w:t>Vivado IDE/SDK:</w:t>
      </w:r>
    </w:p>
    <w:p w:rsidR="000C6E26" w:rsidRDefault="000C6E26" w:rsidP="005007F6">
      <w:pPr>
        <w:pStyle w:val="Reference"/>
      </w:pPr>
      <w:r>
        <w:t xml:space="preserve">UG994: </w:t>
      </w:r>
      <w:r w:rsidRPr="005007F6">
        <w:rPr>
          <w:rStyle w:val="Italic"/>
        </w:rPr>
        <w:t>Vivado Design Suite User Guide – Designing IP Subsystems Using IP Integrator</w:t>
      </w:r>
      <w:r>
        <w:t>, Xilinx. October 16, 2014</w:t>
      </w:r>
    </w:p>
    <w:p w:rsidR="000C6E26" w:rsidRDefault="000C6E26" w:rsidP="005007F6">
      <w:pPr>
        <w:pStyle w:val="Reference"/>
      </w:pPr>
      <w:r>
        <w:t xml:space="preserve">UG995: </w:t>
      </w:r>
      <w:r w:rsidRPr="005007F6">
        <w:rPr>
          <w:rStyle w:val="Italic"/>
        </w:rPr>
        <w:t>Vivado Design Suite Tutorial – Designing IP Subsystems Using IP Integrator</w:t>
      </w:r>
      <w:r>
        <w:t>, Xilinx. October 1, 2014</w:t>
      </w:r>
    </w:p>
    <w:p w:rsidR="000E6F20" w:rsidRDefault="000E6F20" w:rsidP="00463E19">
      <w:pPr>
        <w:pStyle w:val="Reference"/>
      </w:pPr>
      <w:r w:rsidRPr="008F24FC">
        <w:rPr>
          <w:rStyle w:val="Italic"/>
        </w:rPr>
        <w:t>Advanced Embedded System Design on Zynq using Vivado</w:t>
      </w:r>
      <w:r>
        <w:t xml:space="preserve"> [Online]. Available: </w:t>
      </w:r>
      <w:hyperlink r:id="rId33" w:history="1">
        <w:r w:rsidRPr="00303BEC">
          <w:rPr>
            <w:rStyle w:val="Hyperlink"/>
          </w:rPr>
          <w:t>http://www.xilinx.com/support/university/vivado/vivado-workshops/Vivado-adv-embedded-design-zynq.html</w:t>
        </w:r>
      </w:hyperlink>
    </w:p>
    <w:p w:rsidR="006D05FC" w:rsidRDefault="006D05FC" w:rsidP="006D05FC">
      <w:pPr>
        <w:pStyle w:val="ListBulletHeading"/>
      </w:pPr>
      <w:r>
        <w:t>Vivado HLS:</w:t>
      </w:r>
    </w:p>
    <w:p w:rsidR="006D05FC" w:rsidRDefault="006D05FC" w:rsidP="006D05FC">
      <w:pPr>
        <w:pStyle w:val="Reference"/>
      </w:pPr>
      <w:r>
        <w:t xml:space="preserve">UG902: </w:t>
      </w:r>
      <w:r w:rsidRPr="009C6B5B">
        <w:rPr>
          <w:rStyle w:val="Italic"/>
        </w:rPr>
        <w:t>Vivado Design Suite User Guide – High-Level Synthesis</w:t>
      </w:r>
      <w:r>
        <w:t>, Xilinx. October 1, 2014</w:t>
      </w:r>
    </w:p>
    <w:p w:rsidR="006D05FC" w:rsidRDefault="006D05FC" w:rsidP="006D05FC">
      <w:pPr>
        <w:pStyle w:val="Reference"/>
      </w:pPr>
      <w:r>
        <w:t xml:space="preserve">UG871: </w:t>
      </w:r>
      <w:r w:rsidRPr="009C6B5B">
        <w:rPr>
          <w:rStyle w:val="Italic"/>
        </w:rPr>
        <w:t>Vivado Design Suite Tutorial – High-Level Synthesis</w:t>
      </w:r>
      <w:r>
        <w:t>, Xilinx. November 10, 2014</w:t>
      </w:r>
    </w:p>
    <w:p w:rsidR="009C6B5B" w:rsidRDefault="009C6B5B" w:rsidP="009C6B5B">
      <w:pPr>
        <w:pStyle w:val="Reference"/>
      </w:pPr>
      <w:r>
        <w:rPr>
          <w:rStyle w:val="Italic"/>
        </w:rPr>
        <w:t>High</w:t>
      </w:r>
      <w:r>
        <w:rPr>
          <w:rStyle w:val="Italic"/>
        </w:rPr>
        <w:noBreakHyphen/>
      </w:r>
      <w:r w:rsidR="006D05FC" w:rsidRPr="009C6B5B">
        <w:rPr>
          <w:rStyle w:val="Italic"/>
        </w:rPr>
        <w:t>Level Synthesis Flow on Zynq using Vivado HLS</w:t>
      </w:r>
      <w:r w:rsidR="006D05FC">
        <w:t xml:space="preserve"> [Online]. Available: </w:t>
      </w:r>
      <w:hyperlink r:id="rId34" w:history="1">
        <w:r w:rsidRPr="00303BEC">
          <w:rPr>
            <w:rStyle w:val="Hyperlink"/>
          </w:rPr>
          <w:t>http://www.xilinx.com/support/university/vivado/vivado-workshops/Vivado-high-level-synthesis-flow-zynq.html</w:t>
        </w:r>
      </w:hyperlink>
    </w:p>
    <w:p w:rsidR="006D05FC" w:rsidRDefault="006D05FC" w:rsidP="009C6B5B">
      <w:pPr>
        <w:pStyle w:val="ListBulletHeading"/>
      </w:pPr>
      <w:r>
        <w:lastRenderedPageBreak/>
        <w:t>Partial Reconfiguration:</w:t>
      </w:r>
    </w:p>
    <w:p w:rsidR="00F43B60" w:rsidRDefault="000A7782" w:rsidP="002F59D2">
      <w:pPr>
        <w:pStyle w:val="Reference"/>
      </w:pPr>
      <w:r>
        <w:t>D</w:t>
      </w:r>
      <w:r w:rsidRPr="000A7782">
        <w:t xml:space="preserve">. Koch, </w:t>
      </w:r>
      <w:r w:rsidR="002F59D2">
        <w:t>“</w:t>
      </w:r>
      <w:r w:rsidRPr="000A7782">
        <w:t>Partial Reconfiguration on FPGAs – Architectures, Tools and Applications</w:t>
      </w:r>
      <w:r w:rsidR="002F59D2">
        <w:t>” in</w:t>
      </w:r>
      <w:r w:rsidR="002F59D2" w:rsidRPr="002F59D2">
        <w:t xml:space="preserve"> </w:t>
      </w:r>
      <w:r w:rsidR="002F59D2" w:rsidRPr="002F59D2">
        <w:rPr>
          <w:rStyle w:val="Italic"/>
        </w:rPr>
        <w:t>Lecture Notes in Electrical Engineering (LNEE)</w:t>
      </w:r>
      <w:r w:rsidR="002F59D2">
        <w:t>, vol.</w:t>
      </w:r>
      <w:r w:rsidRPr="000A7782">
        <w:t xml:space="preserve"> </w:t>
      </w:r>
      <w:r w:rsidR="002F59D2">
        <w:t xml:space="preserve">153. </w:t>
      </w:r>
      <w:r w:rsidRPr="000A7782">
        <w:t>New York, NY: Springer, 2013.</w:t>
      </w:r>
      <w:r w:rsidR="002F59D2">
        <w:t xml:space="preserve"> DOI:</w:t>
      </w:r>
      <w:r w:rsidR="002F59D2" w:rsidRPr="002F59D2">
        <w:t xml:space="preserve"> 10.1007/978-1-4614-1225-0</w:t>
      </w:r>
    </w:p>
    <w:p w:rsidR="006D05FC" w:rsidRDefault="006D05FC" w:rsidP="00563BDC">
      <w:pPr>
        <w:pStyle w:val="Reference"/>
      </w:pPr>
      <w:r>
        <w:t xml:space="preserve">UG909: </w:t>
      </w:r>
      <w:r w:rsidRPr="00563BDC">
        <w:rPr>
          <w:rStyle w:val="Italic"/>
        </w:rPr>
        <w:t>Vivado Design Suite User Guide – Partial Reconfiguration</w:t>
      </w:r>
      <w:r>
        <w:t>, Xilinx. November 19, 2014</w:t>
      </w:r>
    </w:p>
    <w:p w:rsidR="006D05FC" w:rsidRDefault="006D05FC" w:rsidP="00563BDC">
      <w:pPr>
        <w:pStyle w:val="Reference"/>
      </w:pPr>
      <w:r>
        <w:t xml:space="preserve">UG947: </w:t>
      </w:r>
      <w:r w:rsidRPr="00563BDC">
        <w:rPr>
          <w:rStyle w:val="Italic"/>
        </w:rPr>
        <w:t>Vivado Design Suite Tutorial – Partial Reconfiguration</w:t>
      </w:r>
      <w:r>
        <w:t>, Xilinx. October 1, 2014</w:t>
      </w:r>
    </w:p>
    <w:p w:rsidR="00563BDC" w:rsidRDefault="00563BDC" w:rsidP="00563BDC">
      <w:pPr>
        <w:pStyle w:val="Reference"/>
      </w:pPr>
      <w:r w:rsidRPr="00563BDC">
        <w:rPr>
          <w:rStyle w:val="Italic"/>
        </w:rPr>
        <w:t>Partial Reconfiguration Flow on Zynq using Vivado</w:t>
      </w:r>
      <w:r>
        <w:t xml:space="preserve"> [Online]. Available: </w:t>
      </w:r>
      <w:hyperlink r:id="rId35" w:history="1">
        <w:r w:rsidRPr="00303BEC">
          <w:rPr>
            <w:rStyle w:val="Hyperlink"/>
          </w:rPr>
          <w:t>http://www.xilinx.com/support/university/vivado/vivado-workshops/Vivado-partial-reconfiguration-flow-zynq.html</w:t>
        </w:r>
      </w:hyperlink>
    </w:p>
    <w:p w:rsidR="006D05FC" w:rsidRDefault="006D05FC" w:rsidP="00563BDC">
      <w:pPr>
        <w:pStyle w:val="ListBulletHeading"/>
      </w:pPr>
      <w:r>
        <w:t>Embedded Linux:</w:t>
      </w:r>
    </w:p>
    <w:p w:rsidR="00563BDC" w:rsidRDefault="00563BDC" w:rsidP="00563BDC">
      <w:pPr>
        <w:pStyle w:val="Reference"/>
      </w:pPr>
      <w:r w:rsidRPr="00563BDC">
        <w:rPr>
          <w:rStyle w:val="Italic"/>
        </w:rPr>
        <w:t>Embedded Linux on Zynq using Vivado</w:t>
      </w:r>
      <w:r>
        <w:t xml:space="preserve"> [Online]. Available: </w:t>
      </w:r>
      <w:hyperlink r:id="rId36" w:history="1">
        <w:r w:rsidRPr="00303BEC">
          <w:rPr>
            <w:rStyle w:val="Hyperlink"/>
          </w:rPr>
          <w:t>http://www.xilinx.com/support/university/vivado/vivado-workshops/Vivado-embedded-linux-zynq.html</w:t>
        </w:r>
      </w:hyperlink>
    </w:p>
    <w:p w:rsidR="00563BDC" w:rsidRDefault="00563BDC" w:rsidP="00563BDC">
      <w:pPr>
        <w:pStyle w:val="Reference"/>
      </w:pPr>
      <w:r w:rsidRPr="00563BDC">
        <w:rPr>
          <w:rStyle w:val="Italic"/>
        </w:rPr>
        <w:t>Zynq Releases</w:t>
      </w:r>
      <w:r>
        <w:t xml:space="preserve"> [Online]. Available: </w:t>
      </w:r>
      <w:hyperlink r:id="rId37" w:history="1">
        <w:r w:rsidRPr="00303BEC">
          <w:rPr>
            <w:rStyle w:val="Hyperlink"/>
          </w:rPr>
          <w:t>http://www.wiki.xilinx.com/Zynq+Releases</w:t>
        </w:r>
      </w:hyperlink>
    </w:p>
    <w:p w:rsidR="00C4535E" w:rsidRPr="00D0781E" w:rsidRDefault="00563BDC" w:rsidP="00563BDC">
      <w:pPr>
        <w:pStyle w:val="Reference"/>
      </w:pPr>
      <w:r w:rsidRPr="00563BDC">
        <w:rPr>
          <w:rStyle w:val="Italic"/>
        </w:rPr>
        <w:t>Zynq</w:t>
      </w:r>
      <w:r w:rsidRPr="00563BDC">
        <w:rPr>
          <w:rStyle w:val="Italic"/>
        </w:rPr>
        <w:noBreakHyphen/>
        <w:t>7000 Partial Reconfiguration Reference Design</w:t>
      </w:r>
      <w:r>
        <w:t xml:space="preserve"> [Online]. Available: </w:t>
      </w:r>
      <w:hyperlink r:id="rId38" w:history="1">
        <w:r w:rsidRPr="00303BEC">
          <w:rPr>
            <w:rStyle w:val="Hyperlink"/>
          </w:rPr>
          <w:t>http://www.wiki.xilinx.com/Zynq+7000+Partial+Reconfiguration+Reference+Design</w:t>
        </w:r>
      </w:hyperlink>
    </w:p>
    <w:p w:rsidR="0085268E" w:rsidRDefault="0085268E" w:rsidP="0085268E">
      <w:pPr>
        <w:pStyle w:val="ListBulletHeading"/>
      </w:pPr>
      <w:r>
        <w:t>Future Development</w:t>
      </w:r>
    </w:p>
    <w:p w:rsidR="00353CC8" w:rsidRDefault="0085268E" w:rsidP="002A2EA1">
      <w:pPr>
        <w:pStyle w:val="Reference"/>
      </w:pPr>
      <w:r>
        <w:t>T. Drahonovsky, M. Rozkovec and O. Novak, “Relocation of reconfigurable modules on Xilinx FPGA”</w:t>
      </w:r>
      <w:r w:rsidR="00B05B9C">
        <w:t xml:space="preserve"> in </w:t>
      </w:r>
      <w:r w:rsidR="00B05B9C" w:rsidRPr="002A2EA1">
        <w:rPr>
          <w:rStyle w:val="Italic"/>
        </w:rPr>
        <w:t xml:space="preserve">Proceedings of the </w:t>
      </w:r>
      <w:r w:rsidRPr="002A2EA1">
        <w:rPr>
          <w:rStyle w:val="Italic"/>
        </w:rPr>
        <w:t>16th International Symposium on Design and Diagnostics of Electronic Circuits &amp; Systems (DDECS</w:t>
      </w:r>
      <w:r w:rsidR="00B05B9C" w:rsidRPr="002A2EA1">
        <w:rPr>
          <w:rStyle w:val="Italic"/>
        </w:rPr>
        <w:t xml:space="preserve"> 2013)</w:t>
      </w:r>
      <w:r>
        <w:t>.</w:t>
      </w:r>
      <w:r w:rsidR="002A2EA1" w:rsidRPr="002A2EA1">
        <w:t xml:space="preserve"> Karlovy Vary, CZ: IEEE, 8-10 April 2013. DOI: 10.1109/DDECS.2013.6549812</w:t>
      </w:r>
    </w:p>
    <w:p w:rsidR="002A2EA1" w:rsidRDefault="002A2EA1" w:rsidP="002A2EA1">
      <w:pPr>
        <w:pStyle w:val="Reference"/>
      </w:pPr>
      <w:r w:rsidRPr="002A2EA1">
        <w:t xml:space="preserve">O. P. Mencer, </w:t>
      </w:r>
      <w:r w:rsidRPr="002A2EA1">
        <w:rPr>
          <w:rStyle w:val="Italic"/>
        </w:rPr>
        <w:t>Liquid Circuits – Automated Dynamic Hardware Acceleration of Compute-Intensive Applications</w:t>
      </w:r>
      <w:r w:rsidRPr="002A2EA1">
        <w:t>. Dept. of Computing, Imperial College London</w:t>
      </w:r>
    </w:p>
    <w:p w:rsidR="0085268E" w:rsidRDefault="0085268E" w:rsidP="0085268E"/>
    <w:p w:rsidR="00353CC8" w:rsidRDefault="00353CC8" w:rsidP="00AF7272">
      <w:pPr>
        <w:sectPr w:rsidR="00353CC8">
          <w:pgSz w:w="11906" w:h="16838"/>
          <w:pgMar w:top="1440" w:right="1800" w:bottom="1440" w:left="1800" w:header="708" w:footer="708" w:gutter="0"/>
          <w:cols w:space="708"/>
          <w:docGrid w:linePitch="360"/>
        </w:sectPr>
      </w:pPr>
    </w:p>
    <w:p w:rsidR="00AF7272" w:rsidRDefault="00AF7272" w:rsidP="0080161C">
      <w:pPr>
        <w:pStyle w:val="AppendixHeading"/>
      </w:pPr>
      <w:bookmarkStart w:id="59" w:name="_Toc424301627"/>
      <w:r w:rsidRPr="0080161C">
        <w:lastRenderedPageBreak/>
        <w:t>Terminology</w:t>
      </w:r>
      <w:bookmarkEnd w:id="59"/>
    </w:p>
    <w:p w:rsidR="00056247" w:rsidRPr="00930E54" w:rsidRDefault="00056247" w:rsidP="00930E54">
      <w:pPr>
        <w:pStyle w:val="HeadingBox"/>
      </w:pPr>
      <w:r>
        <w:t>A</w:t>
      </w:r>
    </w:p>
    <w:p w:rsidR="00056247" w:rsidRDefault="00133002" w:rsidP="00550A1A">
      <w:pPr>
        <w:pStyle w:val="ListBulletHeading"/>
      </w:pPr>
      <w:r>
        <w:t>A</w:t>
      </w:r>
      <w:r w:rsidR="00056247">
        <w:t>ddress</w:t>
      </w:r>
    </w:p>
    <w:p w:rsidR="00056247" w:rsidRDefault="00056247" w:rsidP="00930E54">
      <w:proofErr w:type="gramStart"/>
      <w:r>
        <w:t>The identification of a storage location, such as a register or a memory cell.</w:t>
      </w:r>
      <w:proofErr w:type="gramEnd"/>
    </w:p>
    <w:p w:rsidR="00056247" w:rsidRDefault="00056247" w:rsidP="00550A1A">
      <w:pPr>
        <w:pStyle w:val="ListBulletHeading"/>
      </w:pPr>
      <w:r>
        <w:t>AMBA</w:t>
      </w:r>
    </w:p>
    <w:p w:rsidR="00056247" w:rsidRDefault="00056247" w:rsidP="009D61BC">
      <w:proofErr w:type="gramStart"/>
      <w:r>
        <w:t>Advanced Microcon</w:t>
      </w:r>
      <w:r w:rsidR="00030DAC">
        <w:t>troller Bus Architecture.</w:t>
      </w:r>
      <w:proofErr w:type="gramEnd"/>
      <w:r w:rsidR="00030DAC">
        <w:t xml:space="preserve"> An on</w:t>
      </w:r>
      <w:r w:rsidR="00030DAC">
        <w:noBreakHyphen/>
      </w:r>
      <w:r>
        <w:t>chip c</w:t>
      </w:r>
      <w:r w:rsidR="00030DAC">
        <w:t>ommunications standard for high performance 32 bit and 16 </w:t>
      </w:r>
      <w:r>
        <w:t>bit embedded microcontrollers.</w:t>
      </w:r>
    </w:p>
    <w:p w:rsidR="00056247" w:rsidRDefault="00056247" w:rsidP="00550A1A">
      <w:pPr>
        <w:pStyle w:val="ListBulletHeading"/>
      </w:pPr>
      <w:r>
        <w:t>API</w:t>
      </w:r>
    </w:p>
    <w:p w:rsidR="00056247" w:rsidRDefault="00056247" w:rsidP="00056247">
      <w:r>
        <w:t>Applications Programming Interface. A set of software libraries, developed by a particular software vendor, that allows third party software programs to interface with programs from that vendor.</w:t>
      </w:r>
    </w:p>
    <w:p w:rsidR="00056247" w:rsidRDefault="00056247" w:rsidP="00550A1A">
      <w:pPr>
        <w:pStyle w:val="ListBulletHeading"/>
      </w:pPr>
      <w:r>
        <w:t>ASIC</w:t>
      </w:r>
    </w:p>
    <w:p w:rsidR="00056247" w:rsidRDefault="00030DAC" w:rsidP="00056247">
      <w:proofErr w:type="gramStart"/>
      <w:r>
        <w:t>Application</w:t>
      </w:r>
      <w:r>
        <w:noBreakHyphen/>
      </w:r>
      <w:r w:rsidR="00056247">
        <w:t>Specific Integrated Circuit.</w:t>
      </w:r>
      <w:proofErr w:type="gramEnd"/>
      <w:r w:rsidR="00056247">
        <w:t xml:space="preserve"> An integrated circuit customized for a</w:t>
      </w:r>
      <w:r>
        <w:t xml:space="preserve"> particular use (versus general</w:t>
      </w:r>
      <w:r>
        <w:noBreakHyphen/>
      </w:r>
      <w:r w:rsidR="00056247">
        <w:t>purpose use). For example, a chip designed solely to run a cell phone for a specific manufac</w:t>
      </w:r>
      <w:r>
        <w:t>turer is an ASIC. Either a full</w:t>
      </w:r>
      <w:r>
        <w:noBreakHyphen/>
      </w:r>
      <w:r w:rsidR="00056247">
        <w:t xml:space="preserve">custom circuit in which every mask is defined by the </w:t>
      </w:r>
      <w:proofErr w:type="gramStart"/>
      <w:r w:rsidR="00056247">
        <w:t>user,</w:t>
      </w:r>
      <w:proofErr w:type="gramEnd"/>
      <w:r w:rsidR="00056247">
        <w:t xml:space="preserve"> o</w:t>
      </w:r>
      <w:r>
        <w:t>r a semi</w:t>
      </w:r>
      <w:r>
        <w:noBreakHyphen/>
      </w:r>
      <w:r w:rsidR="00056247">
        <w:t>custom circuit (gate array) where only a few masks are defined.</w:t>
      </w:r>
    </w:p>
    <w:p w:rsidR="00056247" w:rsidRDefault="00056247" w:rsidP="00550A1A">
      <w:pPr>
        <w:pStyle w:val="ListBulletHeading"/>
      </w:pPr>
      <w:r>
        <w:t>AXI</w:t>
      </w:r>
    </w:p>
    <w:p w:rsidR="00056247" w:rsidRDefault="00056247" w:rsidP="00056247">
      <w:proofErr w:type="gramStart"/>
      <w:r>
        <w:t>Advanced eXtensible Interface protocol.</w:t>
      </w:r>
      <w:proofErr w:type="gramEnd"/>
      <w:r>
        <w:t xml:space="preserve"> A bus protocol that is targeted at high performance, high clock frequency system designs and includes a number of features that make it ver</w:t>
      </w:r>
      <w:r w:rsidR="00030DAC">
        <w:t>y suitable for high</w:t>
      </w:r>
      <w:r w:rsidR="00030DAC">
        <w:noBreakHyphen/>
        <w:t>speed sub</w:t>
      </w:r>
      <w:r w:rsidR="00030DAC">
        <w:noBreakHyphen/>
      </w:r>
      <w:r>
        <w:t>micron interconnect.</w:t>
      </w:r>
    </w:p>
    <w:p w:rsidR="00056247" w:rsidRDefault="00056247" w:rsidP="00930E54">
      <w:pPr>
        <w:pStyle w:val="HeadingBox"/>
      </w:pPr>
      <w:r>
        <w:lastRenderedPageBreak/>
        <w:t>B</w:t>
      </w:r>
    </w:p>
    <w:p w:rsidR="00056247" w:rsidRDefault="00056247" w:rsidP="00550A1A">
      <w:pPr>
        <w:pStyle w:val="ListBulletHeading"/>
      </w:pPr>
      <w:r>
        <w:t>BIT file</w:t>
      </w:r>
    </w:p>
    <w:p w:rsidR="00056247" w:rsidRDefault="00056247" w:rsidP="00056247">
      <w:proofErr w:type="gramStart"/>
      <w:r>
        <w:t>A bitstream file.</w:t>
      </w:r>
      <w:proofErr w:type="gramEnd"/>
    </w:p>
    <w:p w:rsidR="00056247" w:rsidRDefault="00056247" w:rsidP="004F0959">
      <w:pPr>
        <w:pStyle w:val="ListBulletHeading"/>
      </w:pPr>
      <w:r>
        <w:t>B</w:t>
      </w:r>
      <w:r w:rsidR="004F0959">
        <w:t>ITGe</w:t>
      </w:r>
      <w:r>
        <w:t>n</w:t>
      </w:r>
    </w:p>
    <w:p w:rsidR="00056247" w:rsidRDefault="004F0959" w:rsidP="004F0959">
      <w:r>
        <w:t>BIT file g</w:t>
      </w:r>
      <w:r w:rsidRPr="004E57A8">
        <w:t>enerator</w:t>
      </w:r>
      <w:r>
        <w:t xml:space="preserve">. </w:t>
      </w:r>
      <w:proofErr w:type="gramStart"/>
      <w:r>
        <w:t xml:space="preserve">A </w:t>
      </w:r>
      <w:r w:rsidR="00056247">
        <w:t>program that produces a bitstream for Xilinx device configuration.</w:t>
      </w:r>
      <w:proofErr w:type="gramEnd"/>
      <w:r w:rsidR="00056247">
        <w:t xml:space="preserve"> </w:t>
      </w:r>
      <w:r w:rsidRPr="004F0959">
        <w:t xml:space="preserve">BITGen </w:t>
      </w:r>
      <w:r w:rsidR="00056247">
        <w:t>takes a fully routed native circuit description (NCD) file as its input and produces a config</w:t>
      </w:r>
      <w:r w:rsidR="004C08F2">
        <w:t>uration bitstream</w:t>
      </w:r>
      <w:r w:rsidR="00056247">
        <w:t>.</w:t>
      </w:r>
    </w:p>
    <w:p w:rsidR="00D05913" w:rsidRDefault="00133002" w:rsidP="00550A1A">
      <w:pPr>
        <w:pStyle w:val="ListBulletHeading"/>
      </w:pPr>
      <w:r>
        <w:t>B</w:t>
      </w:r>
      <w:r w:rsidR="00D05913">
        <w:t>itstream</w:t>
      </w:r>
    </w:p>
    <w:p w:rsidR="00D05913" w:rsidRDefault="00775E49" w:rsidP="00D05913">
      <w:r>
        <w:t xml:space="preserve">A </w:t>
      </w:r>
      <w:r w:rsidR="00D05913">
        <w:t>stream of data that contains location information for logic on a device, that is, the placement of configurable logic blocks (CLBs)</w:t>
      </w:r>
      <w:r>
        <w:t>, input/output blocks (IOBs), 3</w:t>
      </w:r>
      <w:r>
        <w:noBreakHyphen/>
      </w:r>
      <w:r w:rsidR="00D05913">
        <w:t>state buffer (TBUFs), pins, and routing elements. The bitstream also includes empty placeholders that are filled with the logical states sent by the device during a readback. Only th</w:t>
      </w:r>
      <w:r>
        <w:t>e memory elements, such as flip</w:t>
      </w:r>
      <w:r>
        <w:noBreakHyphen/>
      </w:r>
      <w:r w:rsidR="00D05913">
        <w:t>flops, RAMs, and CLB outputs, are mapped to these placeholders, because their contents are likely to change from one state to another. When downloaded to a device, a bitstream configures the logic of a device and programs the device so that the states of that device can be re</w:t>
      </w:r>
      <w:r w:rsidR="004C08F2">
        <w:t>ad back</w:t>
      </w:r>
      <w:r w:rsidR="002A65A6">
        <w:t>.</w:t>
      </w:r>
    </w:p>
    <w:p w:rsidR="00056247" w:rsidRDefault="00133002" w:rsidP="00550A1A">
      <w:pPr>
        <w:pStyle w:val="ListBulletHeading"/>
      </w:pPr>
      <w:r>
        <w:lastRenderedPageBreak/>
        <w:t>B</w:t>
      </w:r>
      <w:r w:rsidR="00056247">
        <w:t>lock</w:t>
      </w:r>
    </w:p>
    <w:p w:rsidR="00056247" w:rsidRDefault="00056247" w:rsidP="009A445C">
      <w:pPr>
        <w:pStyle w:val="NormalInline"/>
      </w:pPr>
      <w:r>
        <w:t>A group</w:t>
      </w:r>
      <w:r w:rsidR="009A445C">
        <w:t xml:space="preserve"> of one or more logic functions</w:t>
      </w:r>
      <w:r w:rsidR="00034012">
        <w:t xml:space="preserve">. </w:t>
      </w:r>
      <w:proofErr w:type="gramStart"/>
      <w:r w:rsidR="00034012">
        <w:t xml:space="preserve">A </w:t>
      </w:r>
      <w:r>
        <w:t>schematic</w:t>
      </w:r>
      <w:r w:rsidR="0088511A">
        <w:t xml:space="preserve"> </w:t>
      </w:r>
      <w:r>
        <w:t>or symbol sheet.</w:t>
      </w:r>
      <w:proofErr w:type="gramEnd"/>
      <w:r>
        <w:t xml:space="preserve"> There are four types of blocks:</w:t>
      </w:r>
    </w:p>
    <w:p w:rsidR="00056247" w:rsidRDefault="00056247" w:rsidP="008C49EC">
      <w:pPr>
        <w:pStyle w:val="ListBulletInline"/>
      </w:pPr>
      <w:r>
        <w:t xml:space="preserve">A Composite </w:t>
      </w:r>
      <w:r w:rsidRPr="00056247">
        <w:t>block</w:t>
      </w:r>
      <w:r>
        <w:t xml:space="preserve"> indicates </w:t>
      </w:r>
      <w:r w:rsidRPr="00056247">
        <w:t>that</w:t>
      </w:r>
      <w:r>
        <w:t xml:space="preserve"> the design is hierarchical. A composite block is a symbol representing an underlying schematic or netlist.</w:t>
      </w:r>
    </w:p>
    <w:p w:rsidR="00056247" w:rsidRDefault="00056247" w:rsidP="008C49EC">
      <w:pPr>
        <w:pStyle w:val="ListBulletInline"/>
      </w:pPr>
      <w:r>
        <w:t>A Module block is a symbol with no underlying schematic. A module block is also referred to as a primitive.</w:t>
      </w:r>
    </w:p>
    <w:p w:rsidR="00056247" w:rsidRDefault="00056247" w:rsidP="008C49EC">
      <w:pPr>
        <w:pStyle w:val="ListBulletInline"/>
      </w:pPr>
      <w:r>
        <w:t>A Pin block represents a schematic pin.</w:t>
      </w:r>
    </w:p>
    <w:p w:rsidR="00056247" w:rsidRDefault="00056247" w:rsidP="008C49EC">
      <w:pPr>
        <w:pStyle w:val="ListBulletInline"/>
      </w:pPr>
      <w:r>
        <w:t>An Annotate block is a symbol without electrical connectivity that is used only for documentation and graphics.</w:t>
      </w:r>
    </w:p>
    <w:p w:rsidR="004E3F73" w:rsidRDefault="004E3F73" w:rsidP="00930E54">
      <w:pPr>
        <w:pStyle w:val="HeadingBox"/>
      </w:pPr>
      <w:r>
        <w:t>C</w:t>
      </w:r>
    </w:p>
    <w:p w:rsidR="00FB46B4" w:rsidRDefault="00133002" w:rsidP="00550A1A">
      <w:pPr>
        <w:pStyle w:val="ListBulletHeading"/>
      </w:pPr>
      <w:r>
        <w:t>C</w:t>
      </w:r>
      <w:r w:rsidR="00FB46B4">
        <w:t>onfiguration</w:t>
      </w:r>
    </w:p>
    <w:p w:rsidR="00851EDE" w:rsidRDefault="009A445C" w:rsidP="008C49EC">
      <w:pPr>
        <w:pStyle w:val="ListBulletInline"/>
      </w:pPr>
      <w:r>
        <w:t xml:space="preserve">A </w:t>
      </w:r>
      <w:r w:rsidR="00851EDE" w:rsidRPr="00851EDE">
        <w:t>complete design that has one Reconfigurable Module for each Reconfigurable Partition. There might be many Configurations in a Partial Reconfiguration FPGA project. Each Configuration generates one full BIT file as well as one partial BIT file for each Reconfigurable Module.</w:t>
      </w:r>
    </w:p>
    <w:p w:rsidR="00FB46B4" w:rsidRDefault="009A445C" w:rsidP="008C49EC">
      <w:pPr>
        <w:pStyle w:val="ListBulletInline"/>
      </w:pPr>
      <w:r>
        <w:t>The process of loading design</w:t>
      </w:r>
      <w:r>
        <w:noBreakHyphen/>
      </w:r>
      <w:r w:rsidR="004E3F73" w:rsidRPr="004E3F73">
        <w:t>specific bitstreams into one or more devices to define the functional operation of the logical blocks, their interconnections, and the chip I/O.</w:t>
      </w:r>
    </w:p>
    <w:p w:rsidR="004E3F73" w:rsidRDefault="00133002" w:rsidP="00550A1A">
      <w:pPr>
        <w:pStyle w:val="ListBulletHeading"/>
      </w:pPr>
      <w:r>
        <w:t>C</w:t>
      </w:r>
      <w:r w:rsidR="004E3F73">
        <w:t>onstraints</w:t>
      </w:r>
    </w:p>
    <w:p w:rsidR="004E3F73" w:rsidRDefault="004E3F73" w:rsidP="004E3F73">
      <w:proofErr w:type="gramStart"/>
      <w:r>
        <w:t>Specifications for the implementation process.</w:t>
      </w:r>
      <w:proofErr w:type="gramEnd"/>
      <w:r>
        <w:t xml:space="preserve"> There are several categories of constraints: routing, timing, area, mapping, and placement constraints. Using attributes, you can force the placement of logic (macros) in CLBs, the location of CLBs on the chip, and</w:t>
      </w:r>
      <w:r w:rsidR="009A445C">
        <w:t xml:space="preserve"> the maximum delay between flip</w:t>
      </w:r>
      <w:r w:rsidR="009A445C">
        <w:noBreakHyphen/>
      </w:r>
      <w:r>
        <w:t>flops. PAR does not attempt to change the location of constrained logic.</w:t>
      </w:r>
    </w:p>
    <w:p w:rsidR="004E3F73" w:rsidRDefault="00133002" w:rsidP="00550A1A">
      <w:pPr>
        <w:pStyle w:val="ListBulletHeading"/>
      </w:pPr>
      <w:r>
        <w:t>C</w:t>
      </w:r>
      <w:r w:rsidR="002A65A6">
        <w:t>ore</w:t>
      </w:r>
    </w:p>
    <w:p w:rsidR="004E3F73" w:rsidRDefault="002A65A6" w:rsidP="004E3F73">
      <w:proofErr w:type="gramStart"/>
      <w:r>
        <w:t>A predefined function</w:t>
      </w:r>
      <w:r w:rsidR="004E3F73">
        <w:t xml:space="preserve"> such as </w:t>
      </w:r>
      <w:r>
        <w:t>a processor</w:t>
      </w:r>
      <w:r w:rsidR="004E3F73">
        <w:t xml:space="preserve"> or </w:t>
      </w:r>
      <w:r>
        <w:t xml:space="preserve">a bus interface that is </w:t>
      </w:r>
      <w:r w:rsidR="004E3F73">
        <w:t>typically licensed from the software developer.</w:t>
      </w:r>
      <w:proofErr w:type="gramEnd"/>
      <w:r w:rsidR="004E3F73">
        <w:t xml:space="preserve"> Cores can be implemented directly in silicon, either in fixed logic or programmable logic devices, and saves chip designers time during product development. </w:t>
      </w:r>
      <w:proofErr w:type="gramStart"/>
      <w:r w:rsidR="004E3F73">
        <w:t>Synonymous with Intellectual Property.</w:t>
      </w:r>
      <w:proofErr w:type="gramEnd"/>
    </w:p>
    <w:p w:rsidR="004E3F73" w:rsidRDefault="004E3F73" w:rsidP="00930E54">
      <w:pPr>
        <w:pStyle w:val="HeadingBox"/>
      </w:pPr>
      <w:r>
        <w:lastRenderedPageBreak/>
        <w:t>D</w:t>
      </w:r>
    </w:p>
    <w:p w:rsidR="004E3F73" w:rsidRDefault="004E3F73" w:rsidP="00550A1A">
      <w:pPr>
        <w:pStyle w:val="ListBulletHeading"/>
      </w:pPr>
      <w:r>
        <w:t>Design</w:t>
      </w:r>
    </w:p>
    <w:p w:rsidR="004E3F73" w:rsidRDefault="0088511A" w:rsidP="0088511A">
      <w:r>
        <w:t xml:space="preserve">A </w:t>
      </w:r>
      <w:r w:rsidR="004E3F73">
        <w:t>netlist (elaborated RTL or synthesized), a cons</w:t>
      </w:r>
      <w:r>
        <w:t xml:space="preserve">traint set, and a target device. </w:t>
      </w:r>
      <w:r w:rsidR="004E3F73">
        <w:t>Each project netlist can support multiple designs using different constraints or devices.</w:t>
      </w:r>
    </w:p>
    <w:p w:rsidR="004E3F73" w:rsidRDefault="00133002" w:rsidP="00550A1A">
      <w:pPr>
        <w:pStyle w:val="ListBulletHeading"/>
      </w:pPr>
      <w:r>
        <w:t>D</w:t>
      </w:r>
      <w:r w:rsidR="004E3F73">
        <w:t>esign Implementation</w:t>
      </w:r>
    </w:p>
    <w:p w:rsidR="004E3F73" w:rsidRDefault="0088511A" w:rsidP="004E3F73">
      <w:proofErr w:type="gramStart"/>
      <w:r>
        <w:t>T</w:t>
      </w:r>
      <w:r w:rsidR="004E3F73">
        <w:t>he actual implem</w:t>
      </w:r>
      <w:r>
        <w:t>entation of the design from low</w:t>
      </w:r>
      <w:r>
        <w:noBreakHyphen/>
      </w:r>
      <w:r w:rsidR="004E3F73">
        <w:t>level components expressed in bits.</w:t>
      </w:r>
      <w:proofErr w:type="gramEnd"/>
      <w:r w:rsidR="004E3F73">
        <w:t xml:space="preserve"> This is different from the functional specification of the design, which refers to the definition of the design or circuit function.</w:t>
      </w:r>
    </w:p>
    <w:p w:rsidR="004E3F73" w:rsidRDefault="00133002" w:rsidP="00550A1A">
      <w:pPr>
        <w:pStyle w:val="ListBulletHeading"/>
      </w:pPr>
      <w:r>
        <w:t>D</w:t>
      </w:r>
      <w:r w:rsidR="004E3F73">
        <w:t>evice</w:t>
      </w:r>
    </w:p>
    <w:p w:rsidR="004E3F73" w:rsidRDefault="0088511A" w:rsidP="004E3F73">
      <w:r>
        <w:t>A</w:t>
      </w:r>
      <w:r w:rsidR="004E3F73">
        <w:t>n integ</w:t>
      </w:r>
      <w:r>
        <w:t>rated circuit or other solid</w:t>
      </w:r>
      <w:r>
        <w:noBreakHyphen/>
      </w:r>
      <w:r w:rsidR="004E3F73">
        <w:t>state circuit formed in semiconducting materials during manufacturing. Each Xilinx architecture family contains specific devices.</w:t>
      </w:r>
    </w:p>
    <w:p w:rsidR="004E3F73" w:rsidRDefault="004E3F73" w:rsidP="00930E54">
      <w:pPr>
        <w:pStyle w:val="HeadingBox"/>
      </w:pPr>
      <w:r>
        <w:t>E</w:t>
      </w:r>
    </w:p>
    <w:p w:rsidR="004E3F73" w:rsidRDefault="004E3F73" w:rsidP="00550A1A">
      <w:pPr>
        <w:pStyle w:val="ListBulletHeading"/>
      </w:pPr>
      <w:r>
        <w:t>ELF File</w:t>
      </w:r>
    </w:p>
    <w:p w:rsidR="004E3F73" w:rsidRDefault="004E3F73" w:rsidP="004E3F73">
      <w:r>
        <w:t>Executable and Linkable Format file.</w:t>
      </w:r>
    </w:p>
    <w:p w:rsidR="009B29A1" w:rsidRDefault="00133002" w:rsidP="00550A1A">
      <w:pPr>
        <w:pStyle w:val="ListBulletHeading"/>
      </w:pPr>
      <w:r>
        <w:t>E</w:t>
      </w:r>
      <w:r w:rsidR="00550A1A">
        <w:t xml:space="preserve">valuation </w:t>
      </w:r>
      <w:r>
        <w:t>K</w:t>
      </w:r>
      <w:r w:rsidR="009B29A1">
        <w:t>it</w:t>
      </w:r>
    </w:p>
    <w:p w:rsidR="009B29A1" w:rsidRDefault="009B29A1" w:rsidP="009B29A1">
      <w:proofErr w:type="gramStart"/>
      <w:r>
        <w:t>A</w:t>
      </w:r>
      <w:r w:rsidR="00034012">
        <w:t xml:space="preserve"> </w:t>
      </w:r>
      <w:r>
        <w:t>product that bundles a specific set of Xilinx Targeted Design Platform components into a single orderable product.</w:t>
      </w:r>
      <w:proofErr w:type="gramEnd"/>
    </w:p>
    <w:p w:rsidR="004E3F73" w:rsidRDefault="004E3F73" w:rsidP="00930E54">
      <w:pPr>
        <w:pStyle w:val="HeadingBox"/>
      </w:pPr>
      <w:r>
        <w:lastRenderedPageBreak/>
        <w:t>F</w:t>
      </w:r>
    </w:p>
    <w:p w:rsidR="004E3F73" w:rsidRDefault="00133002" w:rsidP="00550A1A">
      <w:pPr>
        <w:pStyle w:val="ListBulletHeading"/>
      </w:pPr>
      <w:r>
        <w:t>F</w:t>
      </w:r>
      <w:r w:rsidR="004E3F73">
        <w:t>loorplanning</w:t>
      </w:r>
    </w:p>
    <w:p w:rsidR="004E3F73" w:rsidRDefault="004E3F73" w:rsidP="008C49EC">
      <w:pPr>
        <w:pStyle w:val="ListBulletInline"/>
      </w:pPr>
      <w:r>
        <w:t>The process of choosing the best grouping and connectivity of logic in a design.</w:t>
      </w:r>
    </w:p>
    <w:p w:rsidR="004E3F73" w:rsidRDefault="004E3F73" w:rsidP="008C49EC">
      <w:pPr>
        <w:pStyle w:val="ListBulletInline"/>
      </w:pPr>
      <w:r>
        <w:t>The process of manually placing blocks of logic in an FPGA where the goal is to increase density, routability, or performance.</w:t>
      </w:r>
    </w:p>
    <w:p w:rsidR="00342AB9" w:rsidRDefault="00133002" w:rsidP="00550A1A">
      <w:pPr>
        <w:pStyle w:val="ListBulletHeading"/>
      </w:pPr>
      <w:r>
        <w:t>F</w:t>
      </w:r>
      <w:r w:rsidR="00342AB9">
        <w:t>low</w:t>
      </w:r>
    </w:p>
    <w:p w:rsidR="00342AB9" w:rsidRDefault="00342AB9" w:rsidP="00342AB9">
      <w:proofErr w:type="gramStart"/>
      <w:r>
        <w:t>An ordered sequence of processes that are executed to produce an implementation of a design.</w:t>
      </w:r>
      <w:proofErr w:type="gramEnd"/>
    </w:p>
    <w:p w:rsidR="00342AB9" w:rsidRDefault="00342AB9" w:rsidP="00550A1A">
      <w:pPr>
        <w:pStyle w:val="ListBulletHeading"/>
      </w:pPr>
      <w:r>
        <w:t>FPGA</w:t>
      </w:r>
    </w:p>
    <w:p w:rsidR="00342AB9" w:rsidRDefault="00342AB9" w:rsidP="00034012">
      <w:r>
        <w:t xml:space="preserve">Field Programmable Gate Array. </w:t>
      </w:r>
      <w:proofErr w:type="gramStart"/>
      <w:r>
        <w:t>A class of integrated circuits pioneered by Xilinx in 1984.</w:t>
      </w:r>
      <w:proofErr w:type="gramEnd"/>
      <w:r>
        <w:t xml:space="preserve"> </w:t>
      </w:r>
      <w:proofErr w:type="gramStart"/>
      <w:r>
        <w:t>An integrate</w:t>
      </w:r>
      <w:r w:rsidR="00034012">
        <w:t xml:space="preserve">d circuit device or “programmable platform” </w:t>
      </w:r>
      <w:r>
        <w:t xml:space="preserve">that can be programmed in the field after being manufactured, providing electronic product manufacturers with additional design </w:t>
      </w:r>
      <w:r w:rsidR="00034012">
        <w:t>flexibility.</w:t>
      </w:r>
      <w:proofErr w:type="gramEnd"/>
      <w:r w:rsidR="00034012">
        <w:t xml:space="preserve"> Unlike application</w:t>
      </w:r>
      <w:r w:rsidR="00034012">
        <w:noBreakHyphen/>
      </w:r>
      <w:r>
        <w:t>specific chips, FPGAs allow engineers to make changes very late in the design cycle and even upgrade products with new functionality after manufacture. FPGA applications include fast counters, fast pipelined designs, register intensive des</w:t>
      </w:r>
      <w:r w:rsidR="00034012">
        <w:t>igns, and battery powered multi</w:t>
      </w:r>
      <w:r w:rsidR="00034012">
        <w:noBreakHyphen/>
      </w:r>
      <w:r>
        <w:t>level logic.</w:t>
      </w:r>
    </w:p>
    <w:p w:rsidR="00342AB9" w:rsidRDefault="00342AB9" w:rsidP="00930E54">
      <w:pPr>
        <w:pStyle w:val="HeadingBox"/>
      </w:pPr>
      <w:r>
        <w:t>H</w:t>
      </w:r>
    </w:p>
    <w:p w:rsidR="00342AB9" w:rsidRDefault="00C05863" w:rsidP="00550A1A">
      <w:pPr>
        <w:pStyle w:val="ListBulletHeading"/>
      </w:pPr>
      <w:r>
        <w:t>HD</w:t>
      </w:r>
      <w:r w:rsidR="00342AB9">
        <w:t>L</w:t>
      </w:r>
    </w:p>
    <w:p w:rsidR="00342AB9" w:rsidRDefault="00C05863" w:rsidP="00342AB9">
      <w:proofErr w:type="gramStart"/>
      <w:r w:rsidRPr="00C05863">
        <w:t>Hardware Description Language</w:t>
      </w:r>
      <w:r>
        <w:t>.</w:t>
      </w:r>
      <w:proofErr w:type="gramEnd"/>
      <w:r>
        <w:t xml:space="preserve"> </w:t>
      </w:r>
      <w:proofErr w:type="gramStart"/>
      <w:r>
        <w:t xml:space="preserve">A </w:t>
      </w:r>
      <w:r w:rsidR="00342AB9">
        <w:t>language that describes circuits in textual code.</w:t>
      </w:r>
      <w:proofErr w:type="gramEnd"/>
      <w:r w:rsidR="00342AB9">
        <w:t xml:space="preserve"> The two most widely accepted HDLs are VHDL and Verilog. HDL de</w:t>
      </w:r>
      <w:r w:rsidR="00034012">
        <w:t xml:space="preserve">scribes designs in a technology </w:t>
      </w:r>
      <w:r w:rsidR="00342AB9">
        <w:t>independent manner using a high level of abstraction.</w:t>
      </w:r>
    </w:p>
    <w:p w:rsidR="00342AB9" w:rsidRDefault="00342AB9" w:rsidP="00930E54">
      <w:pPr>
        <w:pStyle w:val="HeadingBox"/>
      </w:pPr>
      <w:r>
        <w:lastRenderedPageBreak/>
        <w:t>I</w:t>
      </w:r>
    </w:p>
    <w:p w:rsidR="00342AB9" w:rsidRDefault="00342AB9" w:rsidP="00550A1A">
      <w:pPr>
        <w:pStyle w:val="ListBulletHeading"/>
      </w:pPr>
      <w:r>
        <w:t>I/O</w:t>
      </w:r>
    </w:p>
    <w:p w:rsidR="00342AB9" w:rsidRDefault="00342AB9" w:rsidP="00342AB9">
      <w:proofErr w:type="gramStart"/>
      <w:r>
        <w:t>Input/Output.</w:t>
      </w:r>
      <w:proofErr w:type="gramEnd"/>
      <w:r>
        <w:t xml:space="preserve"> </w:t>
      </w:r>
      <w:proofErr w:type="gramStart"/>
      <w:r>
        <w:t>The physical connections, and the various electrical standards, for getting signals on and off a chip.</w:t>
      </w:r>
      <w:proofErr w:type="gramEnd"/>
    </w:p>
    <w:p w:rsidR="00342AB9" w:rsidRDefault="00133002" w:rsidP="00550A1A">
      <w:pPr>
        <w:pStyle w:val="ListBulletHeading"/>
      </w:pPr>
      <w:r>
        <w:t>I</w:t>
      </w:r>
      <w:r w:rsidR="00342AB9">
        <w:t>mplementation</w:t>
      </w:r>
    </w:p>
    <w:p w:rsidR="00342AB9" w:rsidRDefault="00342AB9" w:rsidP="00342AB9">
      <w:proofErr w:type="gramStart"/>
      <w:r>
        <w:t>The mapping, placement and routing of a design.</w:t>
      </w:r>
      <w:proofErr w:type="gramEnd"/>
      <w:r>
        <w:t xml:space="preserve"> </w:t>
      </w:r>
      <w:proofErr w:type="gramStart"/>
      <w:r>
        <w:t>A phase in the design process during which the design is placed and routed.</w:t>
      </w:r>
      <w:proofErr w:type="gramEnd"/>
    </w:p>
    <w:p w:rsidR="00342AB9" w:rsidRDefault="00133002" w:rsidP="00550A1A">
      <w:pPr>
        <w:pStyle w:val="ListBulletHeading"/>
      </w:pPr>
      <w:r>
        <w:t>I</w:t>
      </w:r>
      <w:r w:rsidR="00342AB9">
        <w:t>nstance</w:t>
      </w:r>
    </w:p>
    <w:p w:rsidR="00342AB9" w:rsidRDefault="00342AB9" w:rsidP="00034012">
      <w:proofErr w:type="gramStart"/>
      <w:r>
        <w:t>One specific gate or hierarchical element in</w:t>
      </w:r>
      <w:r w:rsidR="00034012">
        <w:t xml:space="preserve"> a design or netlist.</w:t>
      </w:r>
      <w:proofErr w:type="gramEnd"/>
      <w:r w:rsidR="00034012">
        <w:t xml:space="preserve"> The term “symbol” </w:t>
      </w:r>
      <w:r>
        <w:t>often describes instances in a schematic drawing. Instances are interconnected by pins and nets. Pins are ports through which connections are made from an instance to a net. A design that is flattened to the lowest level constituents is described using primitive instances.</w:t>
      </w:r>
    </w:p>
    <w:p w:rsidR="00342AB9" w:rsidRDefault="00133002" w:rsidP="00550A1A">
      <w:pPr>
        <w:pStyle w:val="ListBulletHeading"/>
      </w:pPr>
      <w:r>
        <w:t>I</w:t>
      </w:r>
      <w:r w:rsidR="00342AB9">
        <w:t>nstantiation</w:t>
      </w:r>
    </w:p>
    <w:p w:rsidR="00342AB9" w:rsidRDefault="00342AB9" w:rsidP="00342AB9">
      <w:proofErr w:type="gramStart"/>
      <w:r>
        <w:t>The act of placing a symbol that represents a primitive or a macro in a design or netlist.</w:t>
      </w:r>
      <w:proofErr w:type="gramEnd"/>
    </w:p>
    <w:p w:rsidR="00342AB9" w:rsidRDefault="00C05863" w:rsidP="00550A1A">
      <w:pPr>
        <w:pStyle w:val="ListBulletHeading"/>
      </w:pPr>
      <w:r>
        <w:t>IP</w:t>
      </w:r>
    </w:p>
    <w:p w:rsidR="00342AB9" w:rsidRDefault="00C05863" w:rsidP="00034012">
      <w:proofErr w:type="gramStart"/>
      <w:r w:rsidRPr="00C05863">
        <w:t>Intellectual Property</w:t>
      </w:r>
      <w:r>
        <w:t>.</w:t>
      </w:r>
      <w:proofErr w:type="gramEnd"/>
      <w:r>
        <w:t xml:space="preserve"> </w:t>
      </w:r>
      <w:r w:rsidR="00342AB9">
        <w:t xml:space="preserve">A function or algorithm that can be implemented in programmable logic with a defined interface (input, output, and control) and that behaves deterministically based on this interface. IP can be delivered as source </w:t>
      </w:r>
      <w:r w:rsidR="00034012">
        <w:t xml:space="preserve">code or as an encrypted netlist. </w:t>
      </w:r>
      <w:proofErr w:type="gramStart"/>
      <w:r w:rsidR="00034012">
        <w:t>Synonymous with Core</w:t>
      </w:r>
      <w:r w:rsidR="00342AB9">
        <w:t>.</w:t>
      </w:r>
      <w:proofErr w:type="gramEnd"/>
    </w:p>
    <w:p w:rsidR="00342AB9" w:rsidRDefault="00133002" w:rsidP="00550A1A">
      <w:pPr>
        <w:pStyle w:val="ListBulletHeading"/>
      </w:pPr>
      <w:r>
        <w:t>I</w:t>
      </w:r>
      <w:r w:rsidR="00342AB9">
        <w:t>nterconnect</w:t>
      </w:r>
    </w:p>
    <w:p w:rsidR="00342AB9" w:rsidRDefault="00034012" w:rsidP="00342AB9">
      <w:r>
        <w:t>Silicon</w:t>
      </w:r>
      <w:r w:rsidR="00342AB9">
        <w:t xml:space="preserve"> </w:t>
      </w:r>
      <w:r>
        <w:t xml:space="preserve">in programmable logic that is </w:t>
      </w:r>
      <w:r w:rsidR="00342AB9">
        <w:t>devoted to connecting memory elements on the chip to create a logic circuit.</w:t>
      </w:r>
    </w:p>
    <w:p w:rsidR="00342AB9" w:rsidRDefault="00342AB9" w:rsidP="00550A1A">
      <w:pPr>
        <w:pStyle w:val="ListBulletHeading"/>
      </w:pPr>
      <w:r>
        <w:lastRenderedPageBreak/>
        <w:t>I/O Port</w:t>
      </w:r>
    </w:p>
    <w:p w:rsidR="00342AB9" w:rsidRDefault="00034012" w:rsidP="00342AB9">
      <w:proofErr w:type="gramStart"/>
      <w:r>
        <w:t>User I/</w:t>
      </w:r>
      <w:proofErr w:type="spellStart"/>
      <w:r>
        <w:t>Os</w:t>
      </w:r>
      <w:proofErr w:type="spellEnd"/>
      <w:r>
        <w:t xml:space="preserve"> that are </w:t>
      </w:r>
      <w:r w:rsidR="00342AB9">
        <w:t>assigned to physical package pins.</w:t>
      </w:r>
      <w:proofErr w:type="gramEnd"/>
      <w:r w:rsidR="00342AB9">
        <w:t xml:space="preserve"> Each I/O signal is defined as a port.</w:t>
      </w:r>
    </w:p>
    <w:p w:rsidR="00842729" w:rsidRDefault="00842729" w:rsidP="00930E54">
      <w:pPr>
        <w:pStyle w:val="HeadingBox"/>
      </w:pPr>
      <w:r>
        <w:t>M</w:t>
      </w:r>
    </w:p>
    <w:p w:rsidR="00842729" w:rsidRDefault="00133002" w:rsidP="00550A1A">
      <w:pPr>
        <w:pStyle w:val="ListBulletHeading"/>
      </w:pPr>
      <w:r>
        <w:t>M</w:t>
      </w:r>
      <w:r w:rsidR="00842729">
        <w:t>apping</w:t>
      </w:r>
    </w:p>
    <w:p w:rsidR="00842729" w:rsidRDefault="00842729" w:rsidP="00842729">
      <w:r>
        <w:t>Th</w:t>
      </w:r>
      <w:r w:rsidR="005E3EA7">
        <w:t>e process of assigning a design’</w:t>
      </w:r>
      <w:r>
        <w:t>s logic elements to the specific physical elements that actually implement logic functions in a device.</w:t>
      </w:r>
    </w:p>
    <w:p w:rsidR="00842729" w:rsidRDefault="00842729" w:rsidP="00930E54">
      <w:pPr>
        <w:pStyle w:val="HeadingBox"/>
      </w:pPr>
      <w:r>
        <w:t>N</w:t>
      </w:r>
    </w:p>
    <w:p w:rsidR="00842729" w:rsidRDefault="00133002" w:rsidP="00550A1A">
      <w:pPr>
        <w:pStyle w:val="ListBulletHeading"/>
      </w:pPr>
      <w:r>
        <w:t>N</w:t>
      </w:r>
      <w:r w:rsidR="00842729">
        <w:t>etlist</w:t>
      </w:r>
    </w:p>
    <w:p w:rsidR="00842729" w:rsidRDefault="00842729" w:rsidP="00842729">
      <w:proofErr w:type="gramStart"/>
      <w:r>
        <w:t>A text description of the circuit connectivity.</w:t>
      </w:r>
      <w:proofErr w:type="gramEnd"/>
      <w:r>
        <w:t xml:space="preserve"> It is basically a list of connectors, a list of instances, and, for each instance, a list of the signals connected to the instance terminals. In addition, the netlist contains attribute information.</w:t>
      </w:r>
    </w:p>
    <w:p w:rsidR="00842729" w:rsidRDefault="00842729" w:rsidP="00930E54">
      <w:pPr>
        <w:pStyle w:val="HeadingBox"/>
      </w:pPr>
      <w:r>
        <w:t>P</w:t>
      </w:r>
    </w:p>
    <w:p w:rsidR="00FB46B4" w:rsidRDefault="00C05863" w:rsidP="00C05863">
      <w:pPr>
        <w:pStyle w:val="ListBulletHeading"/>
      </w:pPr>
      <w:r>
        <w:t>PR</w:t>
      </w:r>
    </w:p>
    <w:p w:rsidR="00FB46B4" w:rsidRDefault="00C05863" w:rsidP="00FB46B4">
      <w:proofErr w:type="gramStart"/>
      <w:r>
        <w:t>Partial Reconfiguration.</w:t>
      </w:r>
      <w:proofErr w:type="gramEnd"/>
      <w:r>
        <w:t xml:space="preserve"> </w:t>
      </w:r>
      <w:proofErr w:type="gramStart"/>
      <w:r>
        <w:t xml:space="preserve">A method of </w:t>
      </w:r>
      <w:r w:rsidR="00FB46B4" w:rsidRPr="00FB46B4">
        <w:t>modifying a subset of logic in an operating FPGA design by downloading a partial bitstream.</w:t>
      </w:r>
      <w:proofErr w:type="gramEnd"/>
    </w:p>
    <w:p w:rsidR="00FB46B4" w:rsidRDefault="00133002" w:rsidP="00C05863">
      <w:pPr>
        <w:pStyle w:val="ListBulletHeading"/>
      </w:pPr>
      <w:r>
        <w:t>P</w:t>
      </w:r>
      <w:r w:rsidR="00FB46B4">
        <w:t>artition</w:t>
      </w:r>
    </w:p>
    <w:p w:rsidR="00FB46B4" w:rsidRDefault="005E3EA7" w:rsidP="00C4535E">
      <w:proofErr w:type="gramStart"/>
      <w:r>
        <w:t xml:space="preserve">A </w:t>
      </w:r>
      <w:r w:rsidR="00FB46B4" w:rsidRPr="00FB46B4">
        <w:t>logical section of the design, defined by the user at a hierarchical boundary, to be considered for design reuse.</w:t>
      </w:r>
      <w:proofErr w:type="gramEnd"/>
      <w:r w:rsidR="00FB46B4" w:rsidRPr="00FB46B4">
        <w:t xml:space="preserve"> A Partition is either implemented as new or preserved from a previous implementation. A Partition that is preserved maintains not only identical functionality but also identical implementation.</w:t>
      </w:r>
    </w:p>
    <w:p w:rsidR="005645DD" w:rsidRDefault="00133002" w:rsidP="00133002">
      <w:pPr>
        <w:pStyle w:val="ListBulletHeading"/>
      </w:pPr>
      <w:r>
        <w:lastRenderedPageBreak/>
        <w:t>P</w:t>
      </w:r>
      <w:r w:rsidR="00C05863">
        <w:t xml:space="preserve">artition </w:t>
      </w:r>
      <w:r>
        <w:t>P</w:t>
      </w:r>
      <w:r w:rsidR="005645DD">
        <w:t>in</w:t>
      </w:r>
    </w:p>
    <w:p w:rsidR="005645DD" w:rsidRDefault="005E3EA7" w:rsidP="00C4535E">
      <w:proofErr w:type="gramStart"/>
      <w:r>
        <w:t>T</w:t>
      </w:r>
      <w:r w:rsidR="005645DD" w:rsidRPr="005645DD">
        <w:t>he logical and physical connection between static logic and reconfigurable logic.</w:t>
      </w:r>
      <w:proofErr w:type="gramEnd"/>
      <w:r w:rsidR="005645DD" w:rsidRPr="005645DD">
        <w:t xml:space="preserve"> Partition pins are automatically created for all Reconfigurable Partition ports.</w:t>
      </w:r>
    </w:p>
    <w:p w:rsidR="00842729" w:rsidRDefault="00133002" w:rsidP="00C05863">
      <w:pPr>
        <w:pStyle w:val="ListBulletHeading"/>
      </w:pPr>
      <w:r>
        <w:t>P</w:t>
      </w:r>
      <w:r w:rsidR="00842729">
        <w:t>artitioning</w:t>
      </w:r>
    </w:p>
    <w:p w:rsidR="00842729" w:rsidRDefault="00842729" w:rsidP="005E3EA7">
      <w:proofErr w:type="gramStart"/>
      <w:r>
        <w:t>The process of splitting a singl</w:t>
      </w:r>
      <w:r w:rsidR="005E3EA7">
        <w:t>e design among multiple devices</w:t>
      </w:r>
      <w:r>
        <w:t>.</w:t>
      </w:r>
      <w:proofErr w:type="gramEnd"/>
    </w:p>
    <w:p w:rsidR="00842729" w:rsidRDefault="00C05863" w:rsidP="00C05863">
      <w:pPr>
        <w:pStyle w:val="ListBulletHeading"/>
      </w:pPr>
      <w:r>
        <w:t>Pblock</w:t>
      </w:r>
    </w:p>
    <w:p w:rsidR="00842729" w:rsidRDefault="00C05863" w:rsidP="00C833D0">
      <w:proofErr w:type="gramStart"/>
      <w:r>
        <w:t>Physical Block.</w:t>
      </w:r>
      <w:proofErr w:type="gramEnd"/>
      <w:r>
        <w:t xml:space="preserve"> </w:t>
      </w:r>
      <w:r w:rsidR="00842729">
        <w:t xml:space="preserve">A Pblock is defined in </w:t>
      </w:r>
      <w:r w:rsidR="005E3EA7">
        <w:t xml:space="preserve">the Vivado design suite </w:t>
      </w:r>
      <w:r w:rsidR="00842729">
        <w:t>during floorplanning. Traditionally, a single or group of logic instances are assigned to a Pblock. The Pblock can have an area, such as a rectangle defined on the FPGA device, to constrain the logic.</w:t>
      </w:r>
      <w:r w:rsidR="00C833D0">
        <w:t xml:space="preserve"> </w:t>
      </w:r>
      <w:r w:rsidR="00842729">
        <w:t>Pblocks may be specified with specific RANGE types to contain various types of logic only (such as SLICE, RAM/MULT, and DSP). Pblocks can be defined with multiple rectangles to enable no</w:t>
      </w:r>
      <w:r w:rsidR="00C833D0">
        <w:t>n</w:t>
      </w:r>
      <w:r w:rsidR="00C833D0">
        <w:noBreakHyphen/>
      </w:r>
      <w:r w:rsidR="00842729">
        <w:t>rectangular shapes to be created, such as ‘L’ shaped and ‘T’ shaped.</w:t>
      </w:r>
    </w:p>
    <w:p w:rsidR="00842729" w:rsidRDefault="00133002" w:rsidP="00C05863">
      <w:pPr>
        <w:pStyle w:val="ListBulletHeading"/>
      </w:pPr>
      <w:r>
        <w:t>P</w:t>
      </w:r>
      <w:r w:rsidR="00842729">
        <w:t>in</w:t>
      </w:r>
    </w:p>
    <w:p w:rsidR="00C833D0" w:rsidRDefault="00C833D0" w:rsidP="008C49EC">
      <w:pPr>
        <w:pStyle w:val="ListBulletInline"/>
      </w:pPr>
      <w:r>
        <w:t>A symbol pin, also referred to as an instance pin, is the connection point of an instance to a net.</w:t>
      </w:r>
    </w:p>
    <w:p w:rsidR="00842729" w:rsidRDefault="00842729" w:rsidP="008C49EC">
      <w:pPr>
        <w:pStyle w:val="ListBulletInline"/>
      </w:pPr>
      <w:r>
        <w:t>A package pin is a physical connector on an integrated circuit package that carries signals into a</w:t>
      </w:r>
      <w:r w:rsidR="00C833D0">
        <w:t>nd out of an integrated circuit</w:t>
      </w:r>
      <w:r>
        <w:t>.</w:t>
      </w:r>
    </w:p>
    <w:p w:rsidR="00842729" w:rsidRDefault="00842729" w:rsidP="00C05863">
      <w:pPr>
        <w:pStyle w:val="ListBulletHeading"/>
      </w:pPr>
      <w:r>
        <w:t>PL</w:t>
      </w:r>
    </w:p>
    <w:p w:rsidR="00842729" w:rsidRDefault="00780E49" w:rsidP="00842729">
      <w:proofErr w:type="gramStart"/>
      <w:r>
        <w:t>Programmable Logic in the Zynq</w:t>
      </w:r>
      <w:r>
        <w:noBreakHyphen/>
      </w:r>
      <w:r w:rsidR="00842729">
        <w:t>7000 All Programmable SoC. Equivalent to the FPGA in the 7 series devices.</w:t>
      </w:r>
      <w:proofErr w:type="gramEnd"/>
    </w:p>
    <w:p w:rsidR="00842729" w:rsidRDefault="00133002" w:rsidP="00C05863">
      <w:pPr>
        <w:pStyle w:val="ListBulletHeading"/>
      </w:pPr>
      <w:r>
        <w:t>P</w:t>
      </w:r>
      <w:r w:rsidR="00842729">
        <w:t>lacing</w:t>
      </w:r>
    </w:p>
    <w:p w:rsidR="00842729" w:rsidRDefault="00842729" w:rsidP="00842729">
      <w:proofErr w:type="gramStart"/>
      <w:r>
        <w:t>The process of assigning physical device cell locations to the logic in a design.</w:t>
      </w:r>
      <w:proofErr w:type="gramEnd"/>
    </w:p>
    <w:p w:rsidR="00842729" w:rsidRDefault="00842729" w:rsidP="00C05863">
      <w:pPr>
        <w:pStyle w:val="ListBulletHeading"/>
      </w:pPr>
      <w:r>
        <w:lastRenderedPageBreak/>
        <w:t>PROM file</w:t>
      </w:r>
    </w:p>
    <w:p w:rsidR="00842729" w:rsidRDefault="00842729" w:rsidP="00842729">
      <w:r>
        <w:t>One or more BIT files (bitstreams) formed into one or more datastreams. The file is for</w:t>
      </w:r>
      <w:r w:rsidR="00C833D0">
        <w:t>matted in one of three industry</w:t>
      </w:r>
      <w:r w:rsidR="00C833D0">
        <w:noBreakHyphen/>
      </w:r>
      <w:r>
        <w:t>standard formats: Intel MCS86 HEX, Tektronics TEKHEX, or Motorola EXORmacs. The PROM file includes headers that specify the length of the bitstreams as well as all the framing and control information necessary to configure the FPGAs. It can be used to program one or more devices.</w:t>
      </w:r>
    </w:p>
    <w:p w:rsidR="00842729" w:rsidRDefault="00842729" w:rsidP="00C05863">
      <w:pPr>
        <w:pStyle w:val="ListBulletHeading"/>
      </w:pPr>
      <w:r>
        <w:t>PROMGen</w:t>
      </w:r>
    </w:p>
    <w:p w:rsidR="00842729" w:rsidRDefault="004F0959" w:rsidP="00842729">
      <w:r>
        <w:t>PROM file g</w:t>
      </w:r>
      <w:r w:rsidRPr="004E57A8">
        <w:t>enerator</w:t>
      </w:r>
      <w:r>
        <w:t>.</w:t>
      </w:r>
      <w:r w:rsidRPr="004E57A8">
        <w:t xml:space="preserve"> </w:t>
      </w:r>
      <w:proofErr w:type="gramStart"/>
      <w:r w:rsidR="00842729">
        <w:t>A Xilin</w:t>
      </w:r>
      <w:r w:rsidR="00C833D0">
        <w:t>x program that formats a BITGen</w:t>
      </w:r>
      <w:r w:rsidR="00C833D0">
        <w:noBreakHyphen/>
      </w:r>
      <w:r w:rsidR="00842729">
        <w:t>generated configuration bitstre</w:t>
      </w:r>
      <w:r w:rsidR="00C833D0">
        <w:t xml:space="preserve">am (BIT </w:t>
      </w:r>
      <w:r w:rsidR="00842729">
        <w:t>file</w:t>
      </w:r>
      <w:r w:rsidR="00C833D0">
        <w:t>)</w:t>
      </w:r>
      <w:r w:rsidR="00842729">
        <w:t xml:space="preserve"> into a PROM format file.</w:t>
      </w:r>
      <w:proofErr w:type="gramEnd"/>
      <w:r w:rsidR="00842729">
        <w:t xml:space="preserve"> The PROM file contains configuration data for the FPGA.</w:t>
      </w:r>
    </w:p>
    <w:p w:rsidR="00842729" w:rsidRDefault="00842729" w:rsidP="00C05863">
      <w:pPr>
        <w:pStyle w:val="ListBulletHeading"/>
      </w:pPr>
      <w:r>
        <w:t>PS</w:t>
      </w:r>
    </w:p>
    <w:p w:rsidR="00842729" w:rsidRDefault="00C833D0" w:rsidP="00842729">
      <w:proofErr w:type="gramStart"/>
      <w:r>
        <w:t>Processing System.</w:t>
      </w:r>
      <w:proofErr w:type="gramEnd"/>
      <w:r>
        <w:t xml:space="preserve"> </w:t>
      </w:r>
      <w:proofErr w:type="gramStart"/>
      <w:r>
        <w:t xml:space="preserve">The </w:t>
      </w:r>
      <w:r w:rsidR="00842729">
        <w:t xml:space="preserve">processor portion </w:t>
      </w:r>
      <w:r w:rsidR="00780E49">
        <w:t>of the Zynq</w:t>
      </w:r>
      <w:r w:rsidR="00780E49">
        <w:noBreakHyphen/>
      </w:r>
      <w:r w:rsidR="00842729">
        <w:t>7000 All Programmable SoC.</w:t>
      </w:r>
      <w:proofErr w:type="gramEnd"/>
    </w:p>
    <w:p w:rsidR="00902538" w:rsidRDefault="00902538" w:rsidP="00930E54">
      <w:pPr>
        <w:pStyle w:val="HeadingBox"/>
      </w:pPr>
      <w:r>
        <w:t>R</w:t>
      </w:r>
    </w:p>
    <w:p w:rsidR="00902538" w:rsidRDefault="00902538" w:rsidP="00C05863">
      <w:pPr>
        <w:pStyle w:val="ListBulletHeading"/>
      </w:pPr>
      <w:r>
        <w:t>Reconfigurable Computing</w:t>
      </w:r>
    </w:p>
    <w:p w:rsidR="00902538" w:rsidRDefault="00902538" w:rsidP="00902538">
      <w:r>
        <w:t>A methodology of using programmable logic devices in a syste</w:t>
      </w:r>
      <w:r w:rsidR="00C833D0">
        <w:t xml:space="preserve">m design such that the hardware </w:t>
      </w:r>
      <w:r>
        <w:t xml:space="preserve">based logic can be changed to perform various tasks. </w:t>
      </w:r>
      <w:r w:rsidR="00C833D0">
        <w:t>Benefits include</w:t>
      </w:r>
      <w:r>
        <w:t xml:space="preserve"> the use of fewer components, less power, and the flexibility that bring about. Also allows networked equipment in the field to be upgraded or repaired remotely.</w:t>
      </w:r>
    </w:p>
    <w:p w:rsidR="0031080B" w:rsidRDefault="0031080B" w:rsidP="00C05863">
      <w:pPr>
        <w:pStyle w:val="ListBulletHeading"/>
      </w:pPr>
      <w:r>
        <w:t>Reconfigurable Logic</w:t>
      </w:r>
    </w:p>
    <w:p w:rsidR="0031080B" w:rsidRDefault="00C833D0" w:rsidP="0031080B">
      <w:proofErr w:type="gramStart"/>
      <w:r>
        <w:t>A</w:t>
      </w:r>
      <w:r w:rsidR="0031080B">
        <w:t>ny logical element that is part of a Reconfigurable Module.</w:t>
      </w:r>
      <w:proofErr w:type="gramEnd"/>
      <w:r w:rsidR="0031080B">
        <w:t xml:space="preserve"> These logical elements are modified when a partial BIT file is loaded. Many types of logical components can be reconfigured such </w:t>
      </w:r>
      <w:r>
        <w:t>as LUTs, flip</w:t>
      </w:r>
      <w:r>
        <w:noBreakHyphen/>
      </w:r>
      <w:r w:rsidR="0031080B">
        <w:t>flops, BRAM, and DSP blocks.</w:t>
      </w:r>
    </w:p>
    <w:p w:rsidR="0031080B" w:rsidRDefault="00C05863" w:rsidP="00C05863">
      <w:pPr>
        <w:pStyle w:val="ListBulletHeading"/>
      </w:pPr>
      <w:r>
        <w:t>RM</w:t>
      </w:r>
    </w:p>
    <w:p w:rsidR="0031080B" w:rsidRDefault="00C05863" w:rsidP="0031080B">
      <w:proofErr w:type="gramStart"/>
      <w:r>
        <w:t>Reconfigurable Module.</w:t>
      </w:r>
      <w:proofErr w:type="gramEnd"/>
      <w:r>
        <w:t xml:space="preserve"> </w:t>
      </w:r>
      <w:proofErr w:type="gramStart"/>
      <w:r>
        <w:t>T</w:t>
      </w:r>
      <w:r w:rsidR="0031080B">
        <w:t>he netlist or HDL description that is implemented within a Reconfigurable Partition.</w:t>
      </w:r>
      <w:proofErr w:type="gramEnd"/>
      <w:r w:rsidR="0031080B">
        <w:t xml:space="preserve"> Multiple Reconfigurable Modules will exist for a Reconfigurable Partition.</w:t>
      </w:r>
    </w:p>
    <w:p w:rsidR="0031080B" w:rsidRDefault="00C05863" w:rsidP="00C05863">
      <w:pPr>
        <w:pStyle w:val="ListBulletHeading"/>
      </w:pPr>
      <w:r>
        <w:lastRenderedPageBreak/>
        <w:t>RP</w:t>
      </w:r>
    </w:p>
    <w:p w:rsidR="0031080B" w:rsidRDefault="0031080B" w:rsidP="0031080B">
      <w:proofErr w:type="gramStart"/>
      <w:r>
        <w:t>Re</w:t>
      </w:r>
      <w:r w:rsidR="00C05863">
        <w:t>configurable Partition.</w:t>
      </w:r>
      <w:proofErr w:type="gramEnd"/>
      <w:r w:rsidR="00C05863">
        <w:t xml:space="preserve"> A</w:t>
      </w:r>
      <w:r>
        <w:t>n attribute set on an instantiation that defines the instance as reconfigurable. The Reconfigurable Partition is the level of hierarchy within which different Reconfigurable Modules are implemented. Tcl commands such as opt_design, place_design and route_design detect the HD.RECONFIGURABLE property on the instance and process it correctly.</w:t>
      </w:r>
    </w:p>
    <w:p w:rsidR="009B29A1" w:rsidRDefault="00B9499A" w:rsidP="00C05863">
      <w:pPr>
        <w:pStyle w:val="ListBulletHeading"/>
      </w:pPr>
      <w:r>
        <w:t>Reference D</w:t>
      </w:r>
      <w:r w:rsidR="009B29A1">
        <w:t>esign</w:t>
      </w:r>
    </w:p>
    <w:p w:rsidR="009B29A1" w:rsidRDefault="009B29A1" w:rsidP="009B29A1">
      <w:r>
        <w:t>A technical blueprint of a system that contains essential elements intended for others to copy, enhance and modify for a specific application.</w:t>
      </w:r>
    </w:p>
    <w:p w:rsidR="00902538" w:rsidRDefault="00133002" w:rsidP="00C05863">
      <w:pPr>
        <w:pStyle w:val="ListBulletHeading"/>
      </w:pPr>
      <w:r>
        <w:t>Register</w:t>
      </w:r>
    </w:p>
    <w:p w:rsidR="00902538" w:rsidRDefault="00133002" w:rsidP="00902538">
      <w:proofErr w:type="gramStart"/>
      <w:r>
        <w:t>A digital circuit</w:t>
      </w:r>
      <w:r w:rsidR="00902538">
        <w:t xml:space="preserve"> that store</w:t>
      </w:r>
      <w:r>
        <w:t>s</w:t>
      </w:r>
      <w:r w:rsidR="00902538">
        <w:t xml:space="preserve"> bits (1s and 0s).</w:t>
      </w:r>
      <w:proofErr w:type="gramEnd"/>
    </w:p>
    <w:p w:rsidR="00902538" w:rsidRDefault="00133002" w:rsidP="00B9499A">
      <w:pPr>
        <w:pStyle w:val="ListBulletHeading"/>
      </w:pPr>
      <w:r>
        <w:t>R</w:t>
      </w:r>
      <w:r w:rsidR="00902538">
        <w:t>outing</w:t>
      </w:r>
    </w:p>
    <w:p w:rsidR="00902538" w:rsidRDefault="00C833D0" w:rsidP="00902538">
      <w:r>
        <w:t>T</w:t>
      </w:r>
      <w:r w:rsidR="00902538">
        <w:t>he process of assigning logical nets to physical wire segments in the FPGA that interconnect</w:t>
      </w:r>
      <w:r>
        <w:t>s</w:t>
      </w:r>
      <w:r w:rsidR="00902538">
        <w:t xml:space="preserve"> logic cells.</w:t>
      </w:r>
    </w:p>
    <w:p w:rsidR="00902538" w:rsidRDefault="00902538" w:rsidP="00B9499A">
      <w:pPr>
        <w:pStyle w:val="ListBulletHeading"/>
      </w:pPr>
      <w:r>
        <w:t>RTL</w:t>
      </w:r>
    </w:p>
    <w:p w:rsidR="00902538" w:rsidRDefault="00902538" w:rsidP="00902538">
      <w:proofErr w:type="gramStart"/>
      <w:r>
        <w:t>Resistor Transistor Logic.</w:t>
      </w:r>
      <w:proofErr w:type="gramEnd"/>
    </w:p>
    <w:p w:rsidR="00902538" w:rsidRDefault="00902538" w:rsidP="00930E54">
      <w:pPr>
        <w:pStyle w:val="HeadingBox"/>
      </w:pPr>
      <w:r>
        <w:t>S</w:t>
      </w:r>
    </w:p>
    <w:p w:rsidR="00902538" w:rsidRDefault="00902538" w:rsidP="00B9499A">
      <w:pPr>
        <w:pStyle w:val="ListBulletHeading"/>
      </w:pPr>
      <w:r>
        <w:t>Scalable Optimized Architecture</w:t>
      </w:r>
    </w:p>
    <w:p w:rsidR="00902538" w:rsidRDefault="00902538" w:rsidP="00902538">
      <w:proofErr w:type="gramStart"/>
      <w:r>
        <w:t xml:space="preserve">Describes the fact that all 7 series FPGA device </w:t>
      </w:r>
      <w:r w:rsidR="00717306">
        <w:t>families, from low</w:t>
      </w:r>
      <w:r w:rsidR="00717306">
        <w:noBreakHyphen/>
        <w:t>end to ultra</w:t>
      </w:r>
      <w:r w:rsidR="00717306">
        <w:noBreakHyphen/>
      </w:r>
      <w:r>
        <w:t>high end, are built with the same core building blocks of logic, memory, DSP, clocking, etc.</w:t>
      </w:r>
      <w:proofErr w:type="gramEnd"/>
    </w:p>
    <w:p w:rsidR="00902538" w:rsidRDefault="00133002" w:rsidP="00B9499A">
      <w:pPr>
        <w:pStyle w:val="ListBulletHeading"/>
      </w:pPr>
      <w:r>
        <w:t>S</w:t>
      </w:r>
      <w:r w:rsidR="00902538">
        <w:t>cript</w:t>
      </w:r>
    </w:p>
    <w:p w:rsidR="00902538" w:rsidRDefault="00902538" w:rsidP="00902538">
      <w:proofErr w:type="gramStart"/>
      <w:r>
        <w:t>A series of commands that automatically execute a complex operation such as the steps in a design flow.</w:t>
      </w:r>
      <w:proofErr w:type="gramEnd"/>
    </w:p>
    <w:p w:rsidR="00902538" w:rsidRDefault="00902538" w:rsidP="00B9499A">
      <w:pPr>
        <w:pStyle w:val="ListBulletHeading"/>
      </w:pPr>
      <w:r>
        <w:lastRenderedPageBreak/>
        <w:t>SoC</w:t>
      </w:r>
    </w:p>
    <w:p w:rsidR="00902538" w:rsidRDefault="00717306" w:rsidP="00902538">
      <w:proofErr w:type="gramStart"/>
      <w:r>
        <w:t>System</w:t>
      </w:r>
      <w:r>
        <w:noBreakHyphen/>
        <w:t>on</w:t>
      </w:r>
      <w:r>
        <w:noBreakHyphen/>
      </w:r>
      <w:r w:rsidR="00902538">
        <w:t>Chip.</w:t>
      </w:r>
      <w:proofErr w:type="gramEnd"/>
      <w:r w:rsidR="00902538">
        <w:t xml:space="preserve"> </w:t>
      </w:r>
      <w:proofErr w:type="gramStart"/>
      <w:r w:rsidR="00902538">
        <w:t>A chip that holds the necessary hardware and electronic circuitry (programmable logic, memory, processing, peripheral interfaces, clocking, and I</w:t>
      </w:r>
      <w:r>
        <w:t>/</w:t>
      </w:r>
      <w:r w:rsidR="00902538">
        <w:t>O) for a complete system.</w:t>
      </w:r>
      <w:proofErr w:type="gramEnd"/>
    </w:p>
    <w:p w:rsidR="00902538" w:rsidRDefault="00133002" w:rsidP="00B9499A">
      <w:pPr>
        <w:pStyle w:val="ListBulletHeading"/>
      </w:pPr>
      <w:r>
        <w:t>S</w:t>
      </w:r>
      <w:r w:rsidR="00902538">
        <w:t>ynthesis</w:t>
      </w:r>
    </w:p>
    <w:p w:rsidR="00902538" w:rsidRDefault="00902538" w:rsidP="00902538">
      <w:proofErr w:type="gramStart"/>
      <w:r>
        <w:t>A process that starts from a high level of logic abstraction (typically Verilog or VHDL) and automatically creates a lower level of logic abstraction using a library containing primitives.</w:t>
      </w:r>
      <w:proofErr w:type="gramEnd"/>
    </w:p>
    <w:p w:rsidR="0031080B" w:rsidRDefault="0031080B" w:rsidP="00B9499A">
      <w:pPr>
        <w:pStyle w:val="ListBulletHeading"/>
      </w:pPr>
      <w:r>
        <w:t>Static Logic</w:t>
      </w:r>
    </w:p>
    <w:p w:rsidR="0031080B" w:rsidRDefault="00717306" w:rsidP="0031080B">
      <w:proofErr w:type="gramStart"/>
      <w:r>
        <w:t>A</w:t>
      </w:r>
      <w:r w:rsidR="0031080B">
        <w:t>ny logical element that is not part of a Reconfigurable Partition.</w:t>
      </w:r>
      <w:proofErr w:type="gramEnd"/>
      <w:r w:rsidR="0031080B">
        <w:t xml:space="preserve"> The logical element is never partially reconfigured and is always active when Reconfigurable Partitions are being reconfigured. St</w:t>
      </w:r>
      <w:r>
        <w:t xml:space="preserve">atic logic is also known as </w:t>
      </w:r>
      <w:proofErr w:type="gramStart"/>
      <w:r>
        <w:t>Top</w:t>
      </w:r>
      <w:r>
        <w:noBreakHyphen/>
      </w:r>
      <w:r w:rsidR="0031080B">
        <w:t>level</w:t>
      </w:r>
      <w:proofErr w:type="gramEnd"/>
      <w:r w:rsidR="0031080B">
        <w:t xml:space="preserve"> logic.</w:t>
      </w:r>
    </w:p>
    <w:p w:rsidR="0031080B" w:rsidRDefault="0031080B" w:rsidP="00B9499A">
      <w:pPr>
        <w:pStyle w:val="ListBulletHeading"/>
      </w:pPr>
      <w:r>
        <w:t>Static Design</w:t>
      </w:r>
    </w:p>
    <w:p w:rsidR="0031080B" w:rsidRDefault="00717306" w:rsidP="0031080B">
      <w:proofErr w:type="gramStart"/>
      <w:r>
        <w:t>T</w:t>
      </w:r>
      <w:r w:rsidR="0031080B">
        <w:t>he part of the design that does not change during partial reconfiguration.</w:t>
      </w:r>
      <w:proofErr w:type="gramEnd"/>
      <w:r w:rsidR="0031080B">
        <w:t xml:space="preserve"> The static design includes the top level and all modules not defined as reconfigurable. The static design is built with static logic and static routing.</w:t>
      </w:r>
    </w:p>
    <w:p w:rsidR="00902538" w:rsidRDefault="00902538" w:rsidP="00930E54">
      <w:pPr>
        <w:pStyle w:val="HeadingBox"/>
      </w:pPr>
      <w:r>
        <w:t>T</w:t>
      </w:r>
    </w:p>
    <w:p w:rsidR="00902538" w:rsidRDefault="00902538" w:rsidP="00B9499A">
      <w:pPr>
        <w:pStyle w:val="ListBulletHeading"/>
      </w:pPr>
      <w:r>
        <w:t>Targeted Design Platform</w:t>
      </w:r>
    </w:p>
    <w:p w:rsidR="00902538" w:rsidRDefault="00265C90" w:rsidP="00902538">
      <w:pPr>
        <w:pStyle w:val="NormalInline"/>
      </w:pPr>
      <w:r>
        <w:t>A Xilinx</w:t>
      </w:r>
      <w:r>
        <w:noBreakHyphen/>
      </w:r>
      <w:r w:rsidR="00902538">
        <w:t>specific term that describes the integration of five key components in</w:t>
      </w:r>
      <w:r>
        <w:t>to a common development and run</w:t>
      </w:r>
      <w:r>
        <w:noBreakHyphen/>
      </w:r>
      <w:r w:rsidR="00902538">
        <w:t>time environment for FPGA designs, including:</w:t>
      </w:r>
    </w:p>
    <w:p w:rsidR="00902538" w:rsidRDefault="00902538" w:rsidP="008C49EC">
      <w:pPr>
        <w:pStyle w:val="ListBulletInline"/>
      </w:pPr>
      <w:r>
        <w:t xml:space="preserve">Design tools </w:t>
      </w:r>
      <w:r w:rsidRPr="00902538">
        <w:t>supporting</w:t>
      </w:r>
      <w:r>
        <w:t xml:space="preserve"> different design methodologies</w:t>
      </w:r>
      <w:r w:rsidR="00265C90">
        <w:t>.</w:t>
      </w:r>
    </w:p>
    <w:p w:rsidR="00902538" w:rsidRDefault="00902538" w:rsidP="008C49EC">
      <w:pPr>
        <w:pStyle w:val="ListBulletInline"/>
      </w:pPr>
      <w:r>
        <w:t>Boards</w:t>
      </w:r>
      <w:r w:rsidR="00265C90">
        <w:t>.</w:t>
      </w:r>
    </w:p>
    <w:p w:rsidR="00902538" w:rsidRDefault="00902538" w:rsidP="008C49EC">
      <w:pPr>
        <w:pStyle w:val="ListBulletInline"/>
      </w:pPr>
      <w:r w:rsidRPr="00902538">
        <w:t>Intellectual</w:t>
      </w:r>
      <w:r>
        <w:t xml:space="preserve"> property cores</w:t>
      </w:r>
      <w:r w:rsidR="00265C90">
        <w:t>.</w:t>
      </w:r>
    </w:p>
    <w:p w:rsidR="00902538" w:rsidRDefault="00902538" w:rsidP="008C49EC">
      <w:pPr>
        <w:pStyle w:val="ListBulletInline"/>
      </w:pPr>
      <w:r>
        <w:t xml:space="preserve">FPGA </w:t>
      </w:r>
      <w:r w:rsidRPr="00902538">
        <w:t>silicon</w:t>
      </w:r>
      <w:r>
        <w:t xml:space="preserve"> devices</w:t>
      </w:r>
      <w:r w:rsidR="00265C90">
        <w:t>.</w:t>
      </w:r>
    </w:p>
    <w:p w:rsidR="00902538" w:rsidRDefault="00902538" w:rsidP="008C49EC">
      <w:pPr>
        <w:pStyle w:val="ListBulletInline"/>
      </w:pPr>
      <w:r w:rsidRPr="00902538">
        <w:t>Targeted</w:t>
      </w:r>
      <w:r>
        <w:t xml:space="preserve"> reference designs</w:t>
      </w:r>
      <w:r w:rsidR="00265C90">
        <w:t>.</w:t>
      </w:r>
    </w:p>
    <w:p w:rsidR="00902538" w:rsidRDefault="00902538" w:rsidP="00902538">
      <w:r>
        <w:t>Targeted Design Platforms enable software and hardware designers alike to leverage common design methodolog</w:t>
      </w:r>
      <w:r w:rsidR="00265C90">
        <w:t>ies, development tools, and run</w:t>
      </w:r>
      <w:r w:rsidR="00265C90">
        <w:noBreakHyphen/>
      </w:r>
      <w:r>
        <w:t>time platforms. This allows them to spend less time developing the infrastructure of an application and more time building differentiating features into the end application.</w:t>
      </w:r>
    </w:p>
    <w:p w:rsidR="00FC0A79" w:rsidRDefault="00FC0A79" w:rsidP="00B9499A">
      <w:pPr>
        <w:pStyle w:val="ListBulletHeading"/>
      </w:pPr>
      <w:r>
        <w:lastRenderedPageBreak/>
        <w:t>Tcl</w:t>
      </w:r>
    </w:p>
    <w:p w:rsidR="00FC0A79" w:rsidRDefault="00265C90" w:rsidP="00265C90">
      <w:proofErr w:type="gramStart"/>
      <w:r>
        <w:t>Tool Command Language.</w:t>
      </w:r>
      <w:proofErr w:type="gramEnd"/>
      <w:r>
        <w:t xml:space="preserve"> </w:t>
      </w:r>
      <w:proofErr w:type="gramStart"/>
      <w:r>
        <w:t xml:space="preserve">A </w:t>
      </w:r>
      <w:r w:rsidR="00FC0A79">
        <w:t>scripting language used for rapid prototyping, scripted applications, graphical user int</w:t>
      </w:r>
      <w:r>
        <w:t>erfaces, and testing</w:t>
      </w:r>
      <w:r w:rsidR="00FC0A79">
        <w:t>.</w:t>
      </w:r>
      <w:proofErr w:type="gramEnd"/>
    </w:p>
    <w:p w:rsidR="00FC0A79" w:rsidRDefault="00FC0A79" w:rsidP="00930E54">
      <w:pPr>
        <w:pStyle w:val="HeadingBox"/>
      </w:pPr>
      <w:r>
        <w:t>U</w:t>
      </w:r>
    </w:p>
    <w:p w:rsidR="00FC0A79" w:rsidRDefault="00FC0A79" w:rsidP="00B9499A">
      <w:pPr>
        <w:pStyle w:val="ListBulletHeading"/>
      </w:pPr>
      <w:r>
        <w:t>UART</w:t>
      </w:r>
    </w:p>
    <w:p w:rsidR="00FC0A79" w:rsidRDefault="00265C90" w:rsidP="00FC0A79">
      <w:proofErr w:type="gramStart"/>
      <w:r>
        <w:t>Universal Asynchronous Receiver</w:t>
      </w:r>
      <w:r>
        <w:noBreakHyphen/>
      </w:r>
      <w:r w:rsidR="00FC0A79">
        <w:t>Transmitter</w:t>
      </w:r>
      <w:r>
        <w:t>.</w:t>
      </w:r>
      <w:proofErr w:type="gramEnd"/>
    </w:p>
    <w:p w:rsidR="00FC0A79" w:rsidRDefault="00FC0A79" w:rsidP="00930E54">
      <w:pPr>
        <w:pStyle w:val="HeadingBox"/>
      </w:pPr>
      <w:r>
        <w:t>V</w:t>
      </w:r>
    </w:p>
    <w:p w:rsidR="00FC0A79" w:rsidRDefault="00133002" w:rsidP="00B9499A">
      <w:pPr>
        <w:pStyle w:val="ListBulletHeading"/>
      </w:pPr>
      <w:r>
        <w:t>V</w:t>
      </w:r>
      <w:r w:rsidR="00FC0A79">
        <w:t>erification</w:t>
      </w:r>
    </w:p>
    <w:p w:rsidR="00C4535E" w:rsidRPr="00D0781E" w:rsidRDefault="00FC0A79" w:rsidP="00265C90">
      <w:proofErr w:type="gramStart"/>
      <w:r>
        <w:t>The process of reading back the configuration data of a device and comparing it to the original design to ensure that all of the design was co</w:t>
      </w:r>
      <w:r w:rsidR="00265C90">
        <w:t>rrectly received by the device.</w:t>
      </w:r>
      <w:proofErr w:type="gramEnd"/>
    </w:p>
    <w:p w:rsidR="00353CC8" w:rsidRDefault="00353CC8" w:rsidP="00AF7272"/>
    <w:p w:rsidR="00353CC8" w:rsidRDefault="00353CC8" w:rsidP="00AF7272">
      <w:pPr>
        <w:sectPr w:rsidR="00353CC8">
          <w:pgSz w:w="11906" w:h="16838"/>
          <w:pgMar w:top="1440" w:right="1800" w:bottom="1440" w:left="1800" w:header="708" w:footer="708" w:gutter="0"/>
          <w:cols w:space="708"/>
          <w:docGrid w:linePitch="360"/>
        </w:sectPr>
      </w:pPr>
    </w:p>
    <w:p w:rsidR="00AF7272" w:rsidRDefault="00AF7272" w:rsidP="0080161C">
      <w:pPr>
        <w:pStyle w:val="AppendixHeading"/>
      </w:pPr>
      <w:bookmarkStart w:id="60" w:name="_Toc424301628"/>
      <w:r>
        <w:lastRenderedPageBreak/>
        <w:t>User Guide</w:t>
      </w:r>
      <w:bookmarkEnd w:id="60"/>
    </w:p>
    <w:p w:rsidR="00C4535E" w:rsidRPr="00D0781E" w:rsidRDefault="009F30A7" w:rsidP="00C4535E">
      <w:r>
        <w:t>A file named how_to.docx is inc</w:t>
      </w:r>
      <w:r w:rsidR="00925F42">
        <w:t>luded.</w:t>
      </w:r>
    </w:p>
    <w:p w:rsidR="00353CC8" w:rsidRDefault="00353CC8" w:rsidP="00AF7272"/>
    <w:p w:rsidR="00353CC8" w:rsidRDefault="00353CC8" w:rsidP="00AF7272">
      <w:pPr>
        <w:sectPr w:rsidR="00353CC8">
          <w:pgSz w:w="11906" w:h="16838"/>
          <w:pgMar w:top="1440" w:right="1800" w:bottom="1440" w:left="1800" w:header="708" w:footer="708" w:gutter="0"/>
          <w:cols w:space="708"/>
          <w:docGrid w:linePitch="360"/>
        </w:sectPr>
      </w:pPr>
    </w:p>
    <w:p w:rsidR="00AF7272" w:rsidRDefault="00AC7710" w:rsidP="0080161C">
      <w:pPr>
        <w:pStyle w:val="AppendixHeading"/>
      </w:pPr>
      <w:bookmarkStart w:id="61" w:name="_Toc424301629"/>
      <w:r>
        <w:lastRenderedPageBreak/>
        <w:t>Project Construction Guide</w:t>
      </w:r>
      <w:bookmarkEnd w:id="61"/>
    </w:p>
    <w:p w:rsidR="00E30EF8" w:rsidRPr="00D0781E" w:rsidRDefault="00925F42" w:rsidP="00925F42">
      <w:r>
        <w:t xml:space="preserve">A file named: </w:t>
      </w:r>
      <w:r w:rsidR="007D41E0">
        <w:t>“</w:t>
      </w:r>
      <w:r w:rsidRPr="00925F42">
        <w:t>Make it yourself guide</w:t>
      </w:r>
      <w:r>
        <w:t>.docx</w:t>
      </w:r>
      <w:r w:rsidR="007D41E0">
        <w:t>”</w:t>
      </w:r>
      <w:r>
        <w:t xml:space="preserve"> is included.</w:t>
      </w:r>
    </w:p>
    <w:sectPr w:rsidR="00E30EF8" w:rsidRPr="00D0781E">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A2E" w:rsidRDefault="00B32A2E" w:rsidP="0055250D">
      <w:r>
        <w:separator/>
      </w:r>
    </w:p>
  </w:endnote>
  <w:endnote w:type="continuationSeparator" w:id="0">
    <w:p w:rsidR="00B32A2E" w:rsidRDefault="00B32A2E" w:rsidP="00552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A35" w:rsidRDefault="000C0A35" w:rsidP="00DE0151">
    <w:pPr>
      <w:pStyle w:val="Footer"/>
    </w:pPr>
    <w:r w:rsidRPr="00DE0151">
      <w:rPr>
        <w:noProof w:val="0"/>
      </w:rPr>
      <w:t>–</w:t>
    </w:r>
    <w:r>
      <w:rPr>
        <w:noProof w:val="0"/>
      </w:rPr>
      <w:t xml:space="preserve"> </w:t>
    </w:r>
    <w:r>
      <w:rPr>
        <w:noProof w:val="0"/>
      </w:rPr>
      <w:fldChar w:fldCharType="begin"/>
    </w:r>
    <w:r>
      <w:instrText xml:space="preserve"> PAGE   \* MERGEFORMAT </w:instrText>
    </w:r>
    <w:r>
      <w:rPr>
        <w:noProof w:val="0"/>
      </w:rPr>
      <w:fldChar w:fldCharType="separate"/>
    </w:r>
    <w:r w:rsidR="00913BCA">
      <w:t>iii</w:t>
    </w:r>
    <w:r>
      <w:fldChar w:fldCharType="end"/>
    </w:r>
    <w:r>
      <w:t xml:space="preserve"> </w:t>
    </w:r>
    <w:r w:rsidRPr="00DE0151">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A35" w:rsidRDefault="000C0A35" w:rsidP="001B5951">
    <w:pPr>
      <w:pStyle w:val="Footer"/>
    </w:pPr>
    <w:r w:rsidRPr="00641757">
      <w:t>–</w:t>
    </w:r>
    <w:r>
      <w:t xml:space="preserve"> </w:t>
    </w:r>
    <w:r>
      <w:rPr>
        <w:noProof w:val="0"/>
      </w:rPr>
      <w:fldChar w:fldCharType="begin"/>
    </w:r>
    <w:r>
      <w:instrText xml:space="preserve"> PAGE   \* MERGEFORMAT </w:instrText>
    </w:r>
    <w:r>
      <w:rPr>
        <w:noProof w:val="0"/>
      </w:rPr>
      <w:fldChar w:fldCharType="separate"/>
    </w:r>
    <w:r w:rsidR="00913BCA">
      <w:t>39</w:t>
    </w:r>
    <w:r>
      <w:fldChar w:fldCharType="end"/>
    </w:r>
    <w:r>
      <w:t xml:space="preserve"> </w:t>
    </w:r>
    <w:r w:rsidRPr="00641757">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A2E" w:rsidRDefault="00B32A2E" w:rsidP="0055250D">
      <w:r>
        <w:separator/>
      </w:r>
    </w:p>
  </w:footnote>
  <w:footnote w:type="continuationSeparator" w:id="0">
    <w:p w:rsidR="00B32A2E" w:rsidRDefault="00B32A2E" w:rsidP="0055250D">
      <w:r>
        <w:continuationSeparator/>
      </w:r>
    </w:p>
  </w:footnote>
  <w:footnote w:id="1">
    <w:p w:rsidR="000C0A35" w:rsidRPr="00624116" w:rsidRDefault="000C0A35" w:rsidP="00B33C62">
      <w:pPr>
        <w:pStyle w:val="FootnoteText"/>
      </w:pPr>
      <w:r>
        <w:rPr>
          <w:rStyle w:val="FootnoteReference"/>
        </w:rPr>
        <w:footnoteRef/>
      </w:r>
      <w:r>
        <w:t xml:space="preserve"> </w:t>
      </w:r>
      <w:r w:rsidRPr="00624116">
        <w:t>Xilinx – Vivado Design Suite User Guide: Partial Reconfiguration (UG909)</w:t>
      </w:r>
    </w:p>
  </w:footnote>
  <w:footnote w:id="2">
    <w:p w:rsidR="000C0A35" w:rsidRPr="00BA11A8" w:rsidRDefault="000C0A35" w:rsidP="00812432">
      <w:pPr>
        <w:pStyle w:val="FootnoteText"/>
      </w:pPr>
      <w:r>
        <w:rPr>
          <w:rStyle w:val="FootnoteReference"/>
        </w:rPr>
        <w:footnoteRef/>
      </w:r>
      <w:r>
        <w:t xml:space="preserve"> </w:t>
      </w:r>
      <w:hyperlink r:id="rId1" w:history="1">
        <w:r w:rsidRPr="00C05A63">
          <w:rPr>
            <w:rStyle w:val="Hyperlink"/>
          </w:rPr>
          <w:t>http://www.wiki.xilinx.com/Zynq+Releases</w:t>
        </w:r>
      </w:hyperlink>
    </w:p>
  </w:footnote>
  <w:footnote w:id="3">
    <w:p w:rsidR="000C0A35" w:rsidRPr="00BA2055" w:rsidRDefault="000C0A35" w:rsidP="00735EF5">
      <w:pPr>
        <w:pStyle w:val="FootnoteText"/>
      </w:pPr>
      <w:r>
        <w:rPr>
          <w:rStyle w:val="FootnoteReference"/>
        </w:rPr>
        <w:footnoteRef/>
      </w:r>
      <w:r>
        <w:t xml:space="preserve"> </w:t>
      </w:r>
      <w:hyperlink r:id="rId2" w:history="1">
        <w:r w:rsidRPr="00BA2055">
          <w:rPr>
            <w:rStyle w:val="Hyperlink"/>
          </w:rPr>
          <w:t>http://www.wiki.xilinx.com/Zynq+7000+Partial+Reconfiguration+Reference+Design</w:t>
        </w:r>
      </w:hyperlink>
    </w:p>
  </w:footnote>
  <w:footnote w:id="4">
    <w:p w:rsidR="000C0A35" w:rsidRPr="009466F2" w:rsidRDefault="000C0A35" w:rsidP="00735EF5">
      <w:pPr>
        <w:pStyle w:val="FootnoteText"/>
      </w:pPr>
      <w:r>
        <w:rPr>
          <w:rStyle w:val="FootnoteReference"/>
        </w:rPr>
        <w:footnoteRef/>
      </w:r>
      <w:r>
        <w:t xml:space="preserve"> </w:t>
      </w:r>
      <w:hyperlink r:id="rId3" w:history="1">
        <w:r w:rsidRPr="00E80649">
          <w:rPr>
            <w:rStyle w:val="Hyperlink"/>
          </w:rPr>
          <w:t>http://www.xilinx.com/support/university/vivado/vivado-workshops/Vivado-high-level-synthesis-flow-zynq.html</w:t>
        </w:r>
      </w:hyperlink>
    </w:p>
  </w:footnote>
  <w:footnote w:id="5">
    <w:p w:rsidR="000C0A35" w:rsidRDefault="000C0A35" w:rsidP="00735EF5">
      <w:pPr>
        <w:pStyle w:val="FootnoteText"/>
      </w:pPr>
      <w:r>
        <w:rPr>
          <w:rStyle w:val="FootnoteReference"/>
        </w:rPr>
        <w:footnoteRef/>
      </w:r>
      <w:r>
        <w:t xml:space="preserve"> Xilinx – Zynq</w:t>
      </w:r>
      <w:r>
        <w:noBreakHyphen/>
      </w:r>
      <w:r w:rsidRPr="00BC582C">
        <w:t>7000 All Programmable SoC</w:t>
      </w:r>
      <w:r w:rsidR="008F5394">
        <w:t>:</w:t>
      </w:r>
      <w:r w:rsidRPr="00BC582C">
        <w:t xml:space="preserve"> Overview (DS109)</w:t>
      </w:r>
    </w:p>
  </w:footnote>
  <w:footnote w:id="6">
    <w:p w:rsidR="000C0A35" w:rsidRDefault="000C0A35" w:rsidP="00735EF5">
      <w:pPr>
        <w:pStyle w:val="FootnoteText"/>
      </w:pPr>
      <w:r>
        <w:rPr>
          <w:rStyle w:val="FootnoteReference"/>
        </w:rPr>
        <w:footnoteRef/>
      </w:r>
      <w:r>
        <w:t xml:space="preserve"> Xilinx – Zynq</w:t>
      </w:r>
      <w:r>
        <w:noBreakHyphen/>
      </w:r>
      <w:r w:rsidRPr="00D02FD5">
        <w:t>7000 All Programmable SoC: Technical Reference Manual (UG585)</w:t>
      </w:r>
    </w:p>
  </w:footnote>
  <w:footnote w:id="7">
    <w:p w:rsidR="000C0A35" w:rsidRDefault="000C0A35" w:rsidP="00735EF5">
      <w:pPr>
        <w:pStyle w:val="FootnoteText"/>
      </w:pPr>
      <w:r>
        <w:rPr>
          <w:rStyle w:val="FootnoteReference"/>
        </w:rPr>
        <w:footnoteRef/>
      </w:r>
      <w:r>
        <w:t xml:space="preserve"> </w:t>
      </w:r>
      <w:hyperlink r:id="rId4" w:history="1">
        <w:r w:rsidRPr="00E80649">
          <w:rPr>
            <w:rStyle w:val="Hyperlink"/>
          </w:rPr>
          <w:t>http://www.xilinx.com/support/university/vivado/vivado-workshops/Vivado-embedded-linux-zynq.html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A35" w:rsidRDefault="000C0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A35" w:rsidRDefault="000C0A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B4A1AE"/>
    <w:lvl w:ilvl="0">
      <w:start w:val="1"/>
      <w:numFmt w:val="decimal"/>
      <w:lvlText w:val="%1."/>
      <w:lvlJc w:val="left"/>
      <w:pPr>
        <w:tabs>
          <w:tab w:val="num" w:pos="1492"/>
        </w:tabs>
        <w:ind w:left="1492" w:hanging="360"/>
      </w:pPr>
    </w:lvl>
  </w:abstractNum>
  <w:abstractNum w:abstractNumId="1">
    <w:nsid w:val="FFFFFF7D"/>
    <w:multiLevelType w:val="singleLevel"/>
    <w:tmpl w:val="6F08EAF8"/>
    <w:lvl w:ilvl="0">
      <w:start w:val="1"/>
      <w:numFmt w:val="decimal"/>
      <w:lvlText w:val="%1."/>
      <w:lvlJc w:val="left"/>
      <w:pPr>
        <w:tabs>
          <w:tab w:val="num" w:pos="1209"/>
        </w:tabs>
        <w:ind w:left="1209" w:hanging="360"/>
      </w:pPr>
    </w:lvl>
  </w:abstractNum>
  <w:abstractNum w:abstractNumId="2">
    <w:nsid w:val="FFFFFF7E"/>
    <w:multiLevelType w:val="singleLevel"/>
    <w:tmpl w:val="DA962C28"/>
    <w:lvl w:ilvl="0">
      <w:start w:val="1"/>
      <w:numFmt w:val="decimal"/>
      <w:lvlText w:val="%1."/>
      <w:lvlJc w:val="left"/>
      <w:pPr>
        <w:tabs>
          <w:tab w:val="num" w:pos="926"/>
        </w:tabs>
        <w:ind w:left="926" w:hanging="360"/>
      </w:pPr>
    </w:lvl>
  </w:abstractNum>
  <w:abstractNum w:abstractNumId="3">
    <w:nsid w:val="FFFFFF7F"/>
    <w:multiLevelType w:val="singleLevel"/>
    <w:tmpl w:val="9E967E04"/>
    <w:lvl w:ilvl="0">
      <w:start w:val="1"/>
      <w:numFmt w:val="decimal"/>
      <w:lvlText w:val="%1."/>
      <w:lvlJc w:val="left"/>
      <w:pPr>
        <w:tabs>
          <w:tab w:val="num" w:pos="643"/>
        </w:tabs>
        <w:ind w:left="643" w:hanging="360"/>
      </w:pPr>
    </w:lvl>
  </w:abstractNum>
  <w:abstractNum w:abstractNumId="4">
    <w:nsid w:val="FFFFFF80"/>
    <w:multiLevelType w:val="singleLevel"/>
    <w:tmpl w:val="175A5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9EA7B5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38E7CB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887C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3C82E62"/>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B37405B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31729C"/>
    <w:multiLevelType w:val="hybridMultilevel"/>
    <w:tmpl w:val="2F9E2224"/>
    <w:lvl w:ilvl="0" w:tplc="01D0FAA4">
      <w:start w:val="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99E35D1"/>
    <w:multiLevelType w:val="multilevel"/>
    <w:tmpl w:val="23D2A848"/>
    <w:lvl w:ilvl="0">
      <w:start w:val="1"/>
      <w:numFmt w:val="upperLetter"/>
      <w:pStyle w:val="AppendixHeading"/>
      <w:lvlText w:val="Appendix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F195990"/>
    <w:multiLevelType w:val="multilevel"/>
    <w:tmpl w:val="5D7276D0"/>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462D6AA2"/>
    <w:multiLevelType w:val="hybridMultilevel"/>
    <w:tmpl w:val="F99ECA8A"/>
    <w:lvl w:ilvl="0" w:tplc="60AE580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B246D1"/>
    <w:multiLevelType w:val="multilevel"/>
    <w:tmpl w:val="790AE5AE"/>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E6323D0"/>
    <w:multiLevelType w:val="multilevel"/>
    <w:tmpl w:val="778A7F06"/>
    <w:styleLink w:val="IEEE"/>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51D1E09"/>
    <w:multiLevelType w:val="hybridMultilevel"/>
    <w:tmpl w:val="E10AC4F2"/>
    <w:lvl w:ilvl="0" w:tplc="2BD27472">
      <w:start w:val="1"/>
      <w:numFmt w:val="bullet"/>
      <w:pStyle w:val="CellList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3"/>
  </w:num>
  <w:num w:numId="15">
    <w:abstractNumId w:val="10"/>
  </w:num>
  <w:num w:numId="16">
    <w:abstractNumId w:val="14"/>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7"/>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0A1"/>
    <w:rsid w:val="0000181A"/>
    <w:rsid w:val="00003788"/>
    <w:rsid w:val="00004522"/>
    <w:rsid w:val="0000483B"/>
    <w:rsid w:val="0000499F"/>
    <w:rsid w:val="00005738"/>
    <w:rsid w:val="00006232"/>
    <w:rsid w:val="00006AF0"/>
    <w:rsid w:val="000105B1"/>
    <w:rsid w:val="00010C4B"/>
    <w:rsid w:val="00010F10"/>
    <w:rsid w:val="00010F6C"/>
    <w:rsid w:val="00012BD0"/>
    <w:rsid w:val="000136B5"/>
    <w:rsid w:val="00015069"/>
    <w:rsid w:val="0001563F"/>
    <w:rsid w:val="0001599B"/>
    <w:rsid w:val="00015B0E"/>
    <w:rsid w:val="00016645"/>
    <w:rsid w:val="00017942"/>
    <w:rsid w:val="00017C32"/>
    <w:rsid w:val="00017D43"/>
    <w:rsid w:val="00021A5D"/>
    <w:rsid w:val="00023661"/>
    <w:rsid w:val="00024555"/>
    <w:rsid w:val="00024927"/>
    <w:rsid w:val="00024946"/>
    <w:rsid w:val="00025112"/>
    <w:rsid w:val="00027578"/>
    <w:rsid w:val="0002768E"/>
    <w:rsid w:val="00030DAC"/>
    <w:rsid w:val="000320A6"/>
    <w:rsid w:val="0003338B"/>
    <w:rsid w:val="000339ED"/>
    <w:rsid w:val="00034012"/>
    <w:rsid w:val="0003420B"/>
    <w:rsid w:val="00035D26"/>
    <w:rsid w:val="00035DFB"/>
    <w:rsid w:val="0004026E"/>
    <w:rsid w:val="0004464B"/>
    <w:rsid w:val="000452C9"/>
    <w:rsid w:val="00045FFF"/>
    <w:rsid w:val="000464B6"/>
    <w:rsid w:val="00046F5A"/>
    <w:rsid w:val="00051D03"/>
    <w:rsid w:val="00052D21"/>
    <w:rsid w:val="00053BB5"/>
    <w:rsid w:val="00055313"/>
    <w:rsid w:val="00055C24"/>
    <w:rsid w:val="00056247"/>
    <w:rsid w:val="0005695F"/>
    <w:rsid w:val="00057B85"/>
    <w:rsid w:val="00061A4E"/>
    <w:rsid w:val="00062429"/>
    <w:rsid w:val="000625E2"/>
    <w:rsid w:val="000636EA"/>
    <w:rsid w:val="00064CD1"/>
    <w:rsid w:val="00065534"/>
    <w:rsid w:val="00065CB4"/>
    <w:rsid w:val="00066F19"/>
    <w:rsid w:val="00067AE9"/>
    <w:rsid w:val="000705DD"/>
    <w:rsid w:val="000724FB"/>
    <w:rsid w:val="000737D2"/>
    <w:rsid w:val="00076054"/>
    <w:rsid w:val="000777C5"/>
    <w:rsid w:val="00077A11"/>
    <w:rsid w:val="00077D90"/>
    <w:rsid w:val="0008044F"/>
    <w:rsid w:val="000817EF"/>
    <w:rsid w:val="0008294F"/>
    <w:rsid w:val="00085C97"/>
    <w:rsid w:val="00086A8B"/>
    <w:rsid w:val="0008717D"/>
    <w:rsid w:val="000874AE"/>
    <w:rsid w:val="000878BD"/>
    <w:rsid w:val="00087AB7"/>
    <w:rsid w:val="00087E72"/>
    <w:rsid w:val="00087ECF"/>
    <w:rsid w:val="00090024"/>
    <w:rsid w:val="00091FE8"/>
    <w:rsid w:val="00094313"/>
    <w:rsid w:val="000A06BB"/>
    <w:rsid w:val="000A3D5C"/>
    <w:rsid w:val="000A5306"/>
    <w:rsid w:val="000A5744"/>
    <w:rsid w:val="000A68A7"/>
    <w:rsid w:val="000A74C8"/>
    <w:rsid w:val="000A7782"/>
    <w:rsid w:val="000B136B"/>
    <w:rsid w:val="000B14E9"/>
    <w:rsid w:val="000B1E13"/>
    <w:rsid w:val="000B4907"/>
    <w:rsid w:val="000B5461"/>
    <w:rsid w:val="000B77B9"/>
    <w:rsid w:val="000C0353"/>
    <w:rsid w:val="000C0A35"/>
    <w:rsid w:val="000C2BC8"/>
    <w:rsid w:val="000C552E"/>
    <w:rsid w:val="000C6E26"/>
    <w:rsid w:val="000D04E6"/>
    <w:rsid w:val="000D0A3C"/>
    <w:rsid w:val="000D2A9B"/>
    <w:rsid w:val="000D47A9"/>
    <w:rsid w:val="000D7643"/>
    <w:rsid w:val="000E0E41"/>
    <w:rsid w:val="000E13F7"/>
    <w:rsid w:val="000E3412"/>
    <w:rsid w:val="000E51C8"/>
    <w:rsid w:val="000E5334"/>
    <w:rsid w:val="000E6F20"/>
    <w:rsid w:val="000E770F"/>
    <w:rsid w:val="000E7DC8"/>
    <w:rsid w:val="000F127E"/>
    <w:rsid w:val="000F2054"/>
    <w:rsid w:val="000F3B5D"/>
    <w:rsid w:val="000F3C1E"/>
    <w:rsid w:val="00100785"/>
    <w:rsid w:val="00101ED7"/>
    <w:rsid w:val="00102121"/>
    <w:rsid w:val="0010270D"/>
    <w:rsid w:val="00105ADE"/>
    <w:rsid w:val="00106B83"/>
    <w:rsid w:val="0011009B"/>
    <w:rsid w:val="001100DA"/>
    <w:rsid w:val="00110D60"/>
    <w:rsid w:val="00111542"/>
    <w:rsid w:val="0011191E"/>
    <w:rsid w:val="00112156"/>
    <w:rsid w:val="00113765"/>
    <w:rsid w:val="00115494"/>
    <w:rsid w:val="00115B6C"/>
    <w:rsid w:val="001166E3"/>
    <w:rsid w:val="00120F3E"/>
    <w:rsid w:val="001231E5"/>
    <w:rsid w:val="00123366"/>
    <w:rsid w:val="001241FF"/>
    <w:rsid w:val="0012492E"/>
    <w:rsid w:val="00126A06"/>
    <w:rsid w:val="001277F5"/>
    <w:rsid w:val="00130F7C"/>
    <w:rsid w:val="00131666"/>
    <w:rsid w:val="00133002"/>
    <w:rsid w:val="0013304A"/>
    <w:rsid w:val="00136EC1"/>
    <w:rsid w:val="00141C51"/>
    <w:rsid w:val="00141DC6"/>
    <w:rsid w:val="00141EC7"/>
    <w:rsid w:val="0014205C"/>
    <w:rsid w:val="001442D4"/>
    <w:rsid w:val="00146406"/>
    <w:rsid w:val="00146AC7"/>
    <w:rsid w:val="00150918"/>
    <w:rsid w:val="00150D17"/>
    <w:rsid w:val="00150E97"/>
    <w:rsid w:val="0015309F"/>
    <w:rsid w:val="0015331A"/>
    <w:rsid w:val="00154B54"/>
    <w:rsid w:val="00154CE3"/>
    <w:rsid w:val="00154E0A"/>
    <w:rsid w:val="001551D3"/>
    <w:rsid w:val="00157440"/>
    <w:rsid w:val="00160407"/>
    <w:rsid w:val="0016156D"/>
    <w:rsid w:val="00161DD6"/>
    <w:rsid w:val="0016254D"/>
    <w:rsid w:val="00163399"/>
    <w:rsid w:val="00163BA6"/>
    <w:rsid w:val="00164BB2"/>
    <w:rsid w:val="00165224"/>
    <w:rsid w:val="001674F4"/>
    <w:rsid w:val="00171934"/>
    <w:rsid w:val="00172E6D"/>
    <w:rsid w:val="00173CAB"/>
    <w:rsid w:val="00180CEB"/>
    <w:rsid w:val="00182E62"/>
    <w:rsid w:val="00183896"/>
    <w:rsid w:val="001839D7"/>
    <w:rsid w:val="00184AE3"/>
    <w:rsid w:val="00186915"/>
    <w:rsid w:val="00187105"/>
    <w:rsid w:val="00190E5D"/>
    <w:rsid w:val="00190F91"/>
    <w:rsid w:val="0019103E"/>
    <w:rsid w:val="00191B78"/>
    <w:rsid w:val="00192D52"/>
    <w:rsid w:val="00193417"/>
    <w:rsid w:val="0019479F"/>
    <w:rsid w:val="00195337"/>
    <w:rsid w:val="001953E9"/>
    <w:rsid w:val="001A014E"/>
    <w:rsid w:val="001A0307"/>
    <w:rsid w:val="001A0491"/>
    <w:rsid w:val="001A0AD9"/>
    <w:rsid w:val="001A0B9F"/>
    <w:rsid w:val="001A3BD6"/>
    <w:rsid w:val="001A3CC5"/>
    <w:rsid w:val="001A4691"/>
    <w:rsid w:val="001A7F17"/>
    <w:rsid w:val="001A7F4C"/>
    <w:rsid w:val="001B0004"/>
    <w:rsid w:val="001B121B"/>
    <w:rsid w:val="001B20DA"/>
    <w:rsid w:val="001B5187"/>
    <w:rsid w:val="001B55B9"/>
    <w:rsid w:val="001B5951"/>
    <w:rsid w:val="001C0F1C"/>
    <w:rsid w:val="001C23AC"/>
    <w:rsid w:val="001C25C5"/>
    <w:rsid w:val="001C38E2"/>
    <w:rsid w:val="001C3D20"/>
    <w:rsid w:val="001C4E52"/>
    <w:rsid w:val="001C555E"/>
    <w:rsid w:val="001C6414"/>
    <w:rsid w:val="001C6608"/>
    <w:rsid w:val="001C70BD"/>
    <w:rsid w:val="001C7DAA"/>
    <w:rsid w:val="001D124F"/>
    <w:rsid w:val="001D31D6"/>
    <w:rsid w:val="001D4346"/>
    <w:rsid w:val="001D4DB1"/>
    <w:rsid w:val="001D6397"/>
    <w:rsid w:val="001D6751"/>
    <w:rsid w:val="001E1B32"/>
    <w:rsid w:val="001E1D94"/>
    <w:rsid w:val="001E7A91"/>
    <w:rsid w:val="001F0D42"/>
    <w:rsid w:val="001F229D"/>
    <w:rsid w:val="001F37EC"/>
    <w:rsid w:val="001F3AD2"/>
    <w:rsid w:val="001F41DD"/>
    <w:rsid w:val="001F4D0C"/>
    <w:rsid w:val="001F6C39"/>
    <w:rsid w:val="001F6FFD"/>
    <w:rsid w:val="00201184"/>
    <w:rsid w:val="00203945"/>
    <w:rsid w:val="00203B5A"/>
    <w:rsid w:val="00203CCC"/>
    <w:rsid w:val="00204FF8"/>
    <w:rsid w:val="0021110C"/>
    <w:rsid w:val="0021468A"/>
    <w:rsid w:val="002157D6"/>
    <w:rsid w:val="002160E5"/>
    <w:rsid w:val="00216914"/>
    <w:rsid w:val="00216C94"/>
    <w:rsid w:val="002216EF"/>
    <w:rsid w:val="002220A1"/>
    <w:rsid w:val="002239FC"/>
    <w:rsid w:val="002276B6"/>
    <w:rsid w:val="00230126"/>
    <w:rsid w:val="002303AB"/>
    <w:rsid w:val="00231059"/>
    <w:rsid w:val="00233D41"/>
    <w:rsid w:val="00235247"/>
    <w:rsid w:val="00235844"/>
    <w:rsid w:val="002375C4"/>
    <w:rsid w:val="002402AD"/>
    <w:rsid w:val="00240F09"/>
    <w:rsid w:val="002413DD"/>
    <w:rsid w:val="00241643"/>
    <w:rsid w:val="00241B3F"/>
    <w:rsid w:val="00241C16"/>
    <w:rsid w:val="00241E9E"/>
    <w:rsid w:val="00242772"/>
    <w:rsid w:val="0024311F"/>
    <w:rsid w:val="002434FB"/>
    <w:rsid w:val="002436E0"/>
    <w:rsid w:val="002450C0"/>
    <w:rsid w:val="0024651B"/>
    <w:rsid w:val="00246C1A"/>
    <w:rsid w:val="00251616"/>
    <w:rsid w:val="00251936"/>
    <w:rsid w:val="00252086"/>
    <w:rsid w:val="00252902"/>
    <w:rsid w:val="00252A3D"/>
    <w:rsid w:val="00256E78"/>
    <w:rsid w:val="0025741B"/>
    <w:rsid w:val="00257BD5"/>
    <w:rsid w:val="0026056B"/>
    <w:rsid w:val="00260BB9"/>
    <w:rsid w:val="00262AC0"/>
    <w:rsid w:val="0026327B"/>
    <w:rsid w:val="00263353"/>
    <w:rsid w:val="00265C90"/>
    <w:rsid w:val="0026613C"/>
    <w:rsid w:val="0026614E"/>
    <w:rsid w:val="002661B2"/>
    <w:rsid w:val="00266C8F"/>
    <w:rsid w:val="002678D4"/>
    <w:rsid w:val="002701F5"/>
    <w:rsid w:val="00270A65"/>
    <w:rsid w:val="00272ABF"/>
    <w:rsid w:val="00275144"/>
    <w:rsid w:val="00276132"/>
    <w:rsid w:val="00276137"/>
    <w:rsid w:val="00276C56"/>
    <w:rsid w:val="00277F30"/>
    <w:rsid w:val="002852DA"/>
    <w:rsid w:val="00286320"/>
    <w:rsid w:val="002864CB"/>
    <w:rsid w:val="0029000A"/>
    <w:rsid w:val="002905FD"/>
    <w:rsid w:val="002914FC"/>
    <w:rsid w:val="00293685"/>
    <w:rsid w:val="00293720"/>
    <w:rsid w:val="002945F3"/>
    <w:rsid w:val="002968AF"/>
    <w:rsid w:val="002A0FF7"/>
    <w:rsid w:val="002A1572"/>
    <w:rsid w:val="002A2EA1"/>
    <w:rsid w:val="002A3D98"/>
    <w:rsid w:val="002A4AB3"/>
    <w:rsid w:val="002A5DAD"/>
    <w:rsid w:val="002A65A6"/>
    <w:rsid w:val="002B0526"/>
    <w:rsid w:val="002B1142"/>
    <w:rsid w:val="002B1A0E"/>
    <w:rsid w:val="002B1C08"/>
    <w:rsid w:val="002B2B38"/>
    <w:rsid w:val="002B3765"/>
    <w:rsid w:val="002B5B2C"/>
    <w:rsid w:val="002B6097"/>
    <w:rsid w:val="002B6E86"/>
    <w:rsid w:val="002C2935"/>
    <w:rsid w:val="002C3A4D"/>
    <w:rsid w:val="002C5ACD"/>
    <w:rsid w:val="002C62C2"/>
    <w:rsid w:val="002D0254"/>
    <w:rsid w:val="002D08C8"/>
    <w:rsid w:val="002D194F"/>
    <w:rsid w:val="002D2032"/>
    <w:rsid w:val="002E0C45"/>
    <w:rsid w:val="002E158C"/>
    <w:rsid w:val="002E229B"/>
    <w:rsid w:val="002E29AD"/>
    <w:rsid w:val="002E3638"/>
    <w:rsid w:val="002E3D34"/>
    <w:rsid w:val="002E3FBF"/>
    <w:rsid w:val="002E5EB0"/>
    <w:rsid w:val="002E60C4"/>
    <w:rsid w:val="002E63E6"/>
    <w:rsid w:val="002E7A1D"/>
    <w:rsid w:val="002F067B"/>
    <w:rsid w:val="002F1650"/>
    <w:rsid w:val="002F1DD7"/>
    <w:rsid w:val="002F257E"/>
    <w:rsid w:val="002F51D5"/>
    <w:rsid w:val="002F59D2"/>
    <w:rsid w:val="002F6207"/>
    <w:rsid w:val="002F6FE8"/>
    <w:rsid w:val="00300E15"/>
    <w:rsid w:val="00302496"/>
    <w:rsid w:val="00302B25"/>
    <w:rsid w:val="00302C7A"/>
    <w:rsid w:val="00302CAC"/>
    <w:rsid w:val="00303927"/>
    <w:rsid w:val="00304678"/>
    <w:rsid w:val="003050A5"/>
    <w:rsid w:val="00305AED"/>
    <w:rsid w:val="003064FB"/>
    <w:rsid w:val="0030721B"/>
    <w:rsid w:val="00307E58"/>
    <w:rsid w:val="00310779"/>
    <w:rsid w:val="0031080B"/>
    <w:rsid w:val="00310ACD"/>
    <w:rsid w:val="0031214C"/>
    <w:rsid w:val="003132B1"/>
    <w:rsid w:val="00314EA2"/>
    <w:rsid w:val="003164DB"/>
    <w:rsid w:val="003165DD"/>
    <w:rsid w:val="0032018D"/>
    <w:rsid w:val="00320F29"/>
    <w:rsid w:val="00321D49"/>
    <w:rsid w:val="0032261F"/>
    <w:rsid w:val="003247B1"/>
    <w:rsid w:val="00324BAA"/>
    <w:rsid w:val="003252CA"/>
    <w:rsid w:val="00325566"/>
    <w:rsid w:val="003260AF"/>
    <w:rsid w:val="00327FB4"/>
    <w:rsid w:val="00332C84"/>
    <w:rsid w:val="00334D9B"/>
    <w:rsid w:val="00335718"/>
    <w:rsid w:val="00337B78"/>
    <w:rsid w:val="003406CA"/>
    <w:rsid w:val="00342AB9"/>
    <w:rsid w:val="00343358"/>
    <w:rsid w:val="00343F7E"/>
    <w:rsid w:val="00344A2C"/>
    <w:rsid w:val="00345841"/>
    <w:rsid w:val="003527B2"/>
    <w:rsid w:val="00352E89"/>
    <w:rsid w:val="0035320A"/>
    <w:rsid w:val="003534B1"/>
    <w:rsid w:val="00353CC8"/>
    <w:rsid w:val="00354CD4"/>
    <w:rsid w:val="003559D7"/>
    <w:rsid w:val="00357319"/>
    <w:rsid w:val="00357B50"/>
    <w:rsid w:val="003606C1"/>
    <w:rsid w:val="003637A9"/>
    <w:rsid w:val="003639A5"/>
    <w:rsid w:val="00363E04"/>
    <w:rsid w:val="003643DD"/>
    <w:rsid w:val="00364813"/>
    <w:rsid w:val="00364DFC"/>
    <w:rsid w:val="00364E91"/>
    <w:rsid w:val="00365E8F"/>
    <w:rsid w:val="0036613D"/>
    <w:rsid w:val="00370936"/>
    <w:rsid w:val="00370B62"/>
    <w:rsid w:val="003715F2"/>
    <w:rsid w:val="00374679"/>
    <w:rsid w:val="00374B3F"/>
    <w:rsid w:val="00377F28"/>
    <w:rsid w:val="0038049E"/>
    <w:rsid w:val="003807F4"/>
    <w:rsid w:val="00380E6F"/>
    <w:rsid w:val="0038133C"/>
    <w:rsid w:val="0038152E"/>
    <w:rsid w:val="0038228C"/>
    <w:rsid w:val="00385A1C"/>
    <w:rsid w:val="003867EA"/>
    <w:rsid w:val="003902E4"/>
    <w:rsid w:val="00393BC2"/>
    <w:rsid w:val="00393E59"/>
    <w:rsid w:val="00395754"/>
    <w:rsid w:val="0039706B"/>
    <w:rsid w:val="003A139B"/>
    <w:rsid w:val="003A1601"/>
    <w:rsid w:val="003A1F32"/>
    <w:rsid w:val="003A259A"/>
    <w:rsid w:val="003A277A"/>
    <w:rsid w:val="003A2825"/>
    <w:rsid w:val="003A50D7"/>
    <w:rsid w:val="003A6D50"/>
    <w:rsid w:val="003A7828"/>
    <w:rsid w:val="003B0E74"/>
    <w:rsid w:val="003B132C"/>
    <w:rsid w:val="003B4420"/>
    <w:rsid w:val="003B4F3A"/>
    <w:rsid w:val="003B7B11"/>
    <w:rsid w:val="003B7B89"/>
    <w:rsid w:val="003C13A7"/>
    <w:rsid w:val="003C1465"/>
    <w:rsid w:val="003C1FDD"/>
    <w:rsid w:val="003C3A63"/>
    <w:rsid w:val="003C3BB0"/>
    <w:rsid w:val="003C4E18"/>
    <w:rsid w:val="003C58A6"/>
    <w:rsid w:val="003C5C3A"/>
    <w:rsid w:val="003C5CDA"/>
    <w:rsid w:val="003D04E5"/>
    <w:rsid w:val="003D196C"/>
    <w:rsid w:val="003D3110"/>
    <w:rsid w:val="003D3A66"/>
    <w:rsid w:val="003D46D4"/>
    <w:rsid w:val="003D638B"/>
    <w:rsid w:val="003D6FB1"/>
    <w:rsid w:val="003D71C7"/>
    <w:rsid w:val="003D7F75"/>
    <w:rsid w:val="003E120A"/>
    <w:rsid w:val="003E16DB"/>
    <w:rsid w:val="003E173B"/>
    <w:rsid w:val="003E2BF5"/>
    <w:rsid w:val="003E2E26"/>
    <w:rsid w:val="003E61A1"/>
    <w:rsid w:val="003E759B"/>
    <w:rsid w:val="003F05F2"/>
    <w:rsid w:val="003F08B6"/>
    <w:rsid w:val="003F279F"/>
    <w:rsid w:val="003F4867"/>
    <w:rsid w:val="003F799C"/>
    <w:rsid w:val="00400CAC"/>
    <w:rsid w:val="00401B14"/>
    <w:rsid w:val="00404111"/>
    <w:rsid w:val="00404929"/>
    <w:rsid w:val="00405663"/>
    <w:rsid w:val="00405DA3"/>
    <w:rsid w:val="00407EA4"/>
    <w:rsid w:val="00411104"/>
    <w:rsid w:val="004113EE"/>
    <w:rsid w:val="004121DA"/>
    <w:rsid w:val="00415C4F"/>
    <w:rsid w:val="00417481"/>
    <w:rsid w:val="00420750"/>
    <w:rsid w:val="004207C2"/>
    <w:rsid w:val="0042087A"/>
    <w:rsid w:val="00420A70"/>
    <w:rsid w:val="00423DDC"/>
    <w:rsid w:val="004276D3"/>
    <w:rsid w:val="004277B1"/>
    <w:rsid w:val="00427834"/>
    <w:rsid w:val="00432365"/>
    <w:rsid w:val="00433124"/>
    <w:rsid w:val="004365B9"/>
    <w:rsid w:val="00437B8B"/>
    <w:rsid w:val="004412AC"/>
    <w:rsid w:val="00445A02"/>
    <w:rsid w:val="00445EBE"/>
    <w:rsid w:val="004471CC"/>
    <w:rsid w:val="00447512"/>
    <w:rsid w:val="00447F9F"/>
    <w:rsid w:val="00450742"/>
    <w:rsid w:val="00451234"/>
    <w:rsid w:val="00453238"/>
    <w:rsid w:val="00455D11"/>
    <w:rsid w:val="00457C86"/>
    <w:rsid w:val="00457FC5"/>
    <w:rsid w:val="004622A8"/>
    <w:rsid w:val="00463BDF"/>
    <w:rsid w:val="00463E19"/>
    <w:rsid w:val="0046594B"/>
    <w:rsid w:val="0046600B"/>
    <w:rsid w:val="004665FC"/>
    <w:rsid w:val="00466D45"/>
    <w:rsid w:val="004679B0"/>
    <w:rsid w:val="004721CC"/>
    <w:rsid w:val="00474709"/>
    <w:rsid w:val="0047476E"/>
    <w:rsid w:val="004748ED"/>
    <w:rsid w:val="00475FB8"/>
    <w:rsid w:val="00476A03"/>
    <w:rsid w:val="00477AEE"/>
    <w:rsid w:val="0048126C"/>
    <w:rsid w:val="00481D89"/>
    <w:rsid w:val="00482496"/>
    <w:rsid w:val="00483DC4"/>
    <w:rsid w:val="0048480F"/>
    <w:rsid w:val="00487A99"/>
    <w:rsid w:val="004905B7"/>
    <w:rsid w:val="00490CF4"/>
    <w:rsid w:val="00491381"/>
    <w:rsid w:val="00492B54"/>
    <w:rsid w:val="0049356C"/>
    <w:rsid w:val="00493E86"/>
    <w:rsid w:val="00497124"/>
    <w:rsid w:val="004A0BF1"/>
    <w:rsid w:val="004A3087"/>
    <w:rsid w:val="004A3928"/>
    <w:rsid w:val="004A3A71"/>
    <w:rsid w:val="004A3B41"/>
    <w:rsid w:val="004A4ACE"/>
    <w:rsid w:val="004B10A7"/>
    <w:rsid w:val="004B10DD"/>
    <w:rsid w:val="004B10FF"/>
    <w:rsid w:val="004B1238"/>
    <w:rsid w:val="004B261D"/>
    <w:rsid w:val="004B3924"/>
    <w:rsid w:val="004B4018"/>
    <w:rsid w:val="004B5377"/>
    <w:rsid w:val="004B5F10"/>
    <w:rsid w:val="004B757F"/>
    <w:rsid w:val="004B7F96"/>
    <w:rsid w:val="004C08F2"/>
    <w:rsid w:val="004C44A4"/>
    <w:rsid w:val="004C48B3"/>
    <w:rsid w:val="004C568B"/>
    <w:rsid w:val="004C6612"/>
    <w:rsid w:val="004C6FA0"/>
    <w:rsid w:val="004C72DF"/>
    <w:rsid w:val="004D0AF8"/>
    <w:rsid w:val="004D1577"/>
    <w:rsid w:val="004D222E"/>
    <w:rsid w:val="004D2E52"/>
    <w:rsid w:val="004D6443"/>
    <w:rsid w:val="004D6788"/>
    <w:rsid w:val="004D67A8"/>
    <w:rsid w:val="004D6F78"/>
    <w:rsid w:val="004D799F"/>
    <w:rsid w:val="004E1F71"/>
    <w:rsid w:val="004E375B"/>
    <w:rsid w:val="004E3F73"/>
    <w:rsid w:val="004E4535"/>
    <w:rsid w:val="004E57A8"/>
    <w:rsid w:val="004E7BC7"/>
    <w:rsid w:val="004E7F61"/>
    <w:rsid w:val="004F0959"/>
    <w:rsid w:val="004F1DC1"/>
    <w:rsid w:val="004F31CF"/>
    <w:rsid w:val="004F6671"/>
    <w:rsid w:val="004F72A3"/>
    <w:rsid w:val="004F7D96"/>
    <w:rsid w:val="005005A8"/>
    <w:rsid w:val="005007F6"/>
    <w:rsid w:val="005008DB"/>
    <w:rsid w:val="00500D55"/>
    <w:rsid w:val="00500E21"/>
    <w:rsid w:val="00502D58"/>
    <w:rsid w:val="00506656"/>
    <w:rsid w:val="00510E5A"/>
    <w:rsid w:val="005116AB"/>
    <w:rsid w:val="00512343"/>
    <w:rsid w:val="00513CF6"/>
    <w:rsid w:val="00516D11"/>
    <w:rsid w:val="0051736D"/>
    <w:rsid w:val="005205E0"/>
    <w:rsid w:val="00520DC7"/>
    <w:rsid w:val="00522385"/>
    <w:rsid w:val="005230FE"/>
    <w:rsid w:val="00523AF7"/>
    <w:rsid w:val="00524865"/>
    <w:rsid w:val="00524916"/>
    <w:rsid w:val="005254F5"/>
    <w:rsid w:val="00525E2C"/>
    <w:rsid w:val="00525E95"/>
    <w:rsid w:val="00525F06"/>
    <w:rsid w:val="00527067"/>
    <w:rsid w:val="005271D3"/>
    <w:rsid w:val="00527F12"/>
    <w:rsid w:val="00531D44"/>
    <w:rsid w:val="00531E33"/>
    <w:rsid w:val="0053281D"/>
    <w:rsid w:val="005342CE"/>
    <w:rsid w:val="00535ADD"/>
    <w:rsid w:val="005366E0"/>
    <w:rsid w:val="00537108"/>
    <w:rsid w:val="00537AF0"/>
    <w:rsid w:val="00540609"/>
    <w:rsid w:val="0054204B"/>
    <w:rsid w:val="00543404"/>
    <w:rsid w:val="00543BB3"/>
    <w:rsid w:val="005458B7"/>
    <w:rsid w:val="00546A16"/>
    <w:rsid w:val="00547A8D"/>
    <w:rsid w:val="00547ABF"/>
    <w:rsid w:val="00550A1A"/>
    <w:rsid w:val="00552079"/>
    <w:rsid w:val="0055250D"/>
    <w:rsid w:val="00552817"/>
    <w:rsid w:val="00552842"/>
    <w:rsid w:val="00555FA9"/>
    <w:rsid w:val="0055752C"/>
    <w:rsid w:val="0056132E"/>
    <w:rsid w:val="00563BDC"/>
    <w:rsid w:val="00564128"/>
    <w:rsid w:val="005645DD"/>
    <w:rsid w:val="00564E0A"/>
    <w:rsid w:val="005672FE"/>
    <w:rsid w:val="00573BCB"/>
    <w:rsid w:val="00574EC7"/>
    <w:rsid w:val="00576B5D"/>
    <w:rsid w:val="00577401"/>
    <w:rsid w:val="00581401"/>
    <w:rsid w:val="0058241A"/>
    <w:rsid w:val="00582B67"/>
    <w:rsid w:val="0058345D"/>
    <w:rsid w:val="00583718"/>
    <w:rsid w:val="00584945"/>
    <w:rsid w:val="00585416"/>
    <w:rsid w:val="0058585B"/>
    <w:rsid w:val="00586878"/>
    <w:rsid w:val="00591C0A"/>
    <w:rsid w:val="00592FBD"/>
    <w:rsid w:val="005931EE"/>
    <w:rsid w:val="00593782"/>
    <w:rsid w:val="00593CA9"/>
    <w:rsid w:val="00596D50"/>
    <w:rsid w:val="005973C6"/>
    <w:rsid w:val="005A3B34"/>
    <w:rsid w:val="005A44E2"/>
    <w:rsid w:val="005A5585"/>
    <w:rsid w:val="005A56B2"/>
    <w:rsid w:val="005A5D15"/>
    <w:rsid w:val="005A6879"/>
    <w:rsid w:val="005A7601"/>
    <w:rsid w:val="005B06ED"/>
    <w:rsid w:val="005B16B8"/>
    <w:rsid w:val="005B2CF0"/>
    <w:rsid w:val="005B340A"/>
    <w:rsid w:val="005B357E"/>
    <w:rsid w:val="005B37EF"/>
    <w:rsid w:val="005B4656"/>
    <w:rsid w:val="005B5521"/>
    <w:rsid w:val="005C0550"/>
    <w:rsid w:val="005C1B06"/>
    <w:rsid w:val="005C3030"/>
    <w:rsid w:val="005C4F00"/>
    <w:rsid w:val="005C5B17"/>
    <w:rsid w:val="005C710A"/>
    <w:rsid w:val="005C7521"/>
    <w:rsid w:val="005C7C38"/>
    <w:rsid w:val="005D028C"/>
    <w:rsid w:val="005D10DE"/>
    <w:rsid w:val="005D113D"/>
    <w:rsid w:val="005D3BC7"/>
    <w:rsid w:val="005D4EB9"/>
    <w:rsid w:val="005D4ECA"/>
    <w:rsid w:val="005D5B87"/>
    <w:rsid w:val="005D5C79"/>
    <w:rsid w:val="005D6391"/>
    <w:rsid w:val="005D656E"/>
    <w:rsid w:val="005D66B4"/>
    <w:rsid w:val="005D71CC"/>
    <w:rsid w:val="005D7D39"/>
    <w:rsid w:val="005E13A3"/>
    <w:rsid w:val="005E16CF"/>
    <w:rsid w:val="005E203A"/>
    <w:rsid w:val="005E336C"/>
    <w:rsid w:val="005E3EA7"/>
    <w:rsid w:val="005E672C"/>
    <w:rsid w:val="005F0117"/>
    <w:rsid w:val="005F0EA6"/>
    <w:rsid w:val="005F1942"/>
    <w:rsid w:val="005F2D0D"/>
    <w:rsid w:val="005F2F61"/>
    <w:rsid w:val="005F3BC5"/>
    <w:rsid w:val="005F7033"/>
    <w:rsid w:val="00600646"/>
    <w:rsid w:val="006019CF"/>
    <w:rsid w:val="00601B4D"/>
    <w:rsid w:val="0060219C"/>
    <w:rsid w:val="006037C7"/>
    <w:rsid w:val="00603B08"/>
    <w:rsid w:val="00603F7E"/>
    <w:rsid w:val="0060446D"/>
    <w:rsid w:val="00605125"/>
    <w:rsid w:val="0060543B"/>
    <w:rsid w:val="006066B4"/>
    <w:rsid w:val="006078DB"/>
    <w:rsid w:val="00610326"/>
    <w:rsid w:val="006123CB"/>
    <w:rsid w:val="0061277C"/>
    <w:rsid w:val="00613516"/>
    <w:rsid w:val="00613BAA"/>
    <w:rsid w:val="006143C5"/>
    <w:rsid w:val="006150DA"/>
    <w:rsid w:val="006204E8"/>
    <w:rsid w:val="00620945"/>
    <w:rsid w:val="00620958"/>
    <w:rsid w:val="00620DC4"/>
    <w:rsid w:val="0062233B"/>
    <w:rsid w:val="0062241A"/>
    <w:rsid w:val="00622496"/>
    <w:rsid w:val="006225AD"/>
    <w:rsid w:val="006229EE"/>
    <w:rsid w:val="00622A65"/>
    <w:rsid w:val="006230E9"/>
    <w:rsid w:val="00623ACE"/>
    <w:rsid w:val="00624116"/>
    <w:rsid w:val="006253C3"/>
    <w:rsid w:val="00626A6B"/>
    <w:rsid w:val="00627136"/>
    <w:rsid w:val="00627733"/>
    <w:rsid w:val="0062785A"/>
    <w:rsid w:val="00630A1D"/>
    <w:rsid w:val="00632A85"/>
    <w:rsid w:val="0063702E"/>
    <w:rsid w:val="00637138"/>
    <w:rsid w:val="006412F8"/>
    <w:rsid w:val="00641424"/>
    <w:rsid w:val="00641757"/>
    <w:rsid w:val="00641A24"/>
    <w:rsid w:val="00642F4F"/>
    <w:rsid w:val="00643F17"/>
    <w:rsid w:val="00644B55"/>
    <w:rsid w:val="00644E97"/>
    <w:rsid w:val="0064559D"/>
    <w:rsid w:val="00645F96"/>
    <w:rsid w:val="00647FFE"/>
    <w:rsid w:val="00652822"/>
    <w:rsid w:val="00654B4B"/>
    <w:rsid w:val="00656290"/>
    <w:rsid w:val="00656AD3"/>
    <w:rsid w:val="00656D24"/>
    <w:rsid w:val="0066005E"/>
    <w:rsid w:val="00660D3F"/>
    <w:rsid w:val="006618BA"/>
    <w:rsid w:val="006629F3"/>
    <w:rsid w:val="006632B5"/>
    <w:rsid w:val="006656BA"/>
    <w:rsid w:val="00666DC5"/>
    <w:rsid w:val="00667A33"/>
    <w:rsid w:val="0067092C"/>
    <w:rsid w:val="00671363"/>
    <w:rsid w:val="00671AEB"/>
    <w:rsid w:val="0067201F"/>
    <w:rsid w:val="00672492"/>
    <w:rsid w:val="006747CB"/>
    <w:rsid w:val="006752D5"/>
    <w:rsid w:val="00675316"/>
    <w:rsid w:val="00675508"/>
    <w:rsid w:val="0067760D"/>
    <w:rsid w:val="00677DBE"/>
    <w:rsid w:val="00677FB9"/>
    <w:rsid w:val="00680D90"/>
    <w:rsid w:val="00680EEE"/>
    <w:rsid w:val="006826B5"/>
    <w:rsid w:val="00682C9D"/>
    <w:rsid w:val="006835C9"/>
    <w:rsid w:val="006843A7"/>
    <w:rsid w:val="00684D5B"/>
    <w:rsid w:val="006924AD"/>
    <w:rsid w:val="00693D6F"/>
    <w:rsid w:val="00694796"/>
    <w:rsid w:val="00694A4C"/>
    <w:rsid w:val="006A28DC"/>
    <w:rsid w:val="006A35D0"/>
    <w:rsid w:val="006A3766"/>
    <w:rsid w:val="006A548C"/>
    <w:rsid w:val="006A563E"/>
    <w:rsid w:val="006A6799"/>
    <w:rsid w:val="006A683D"/>
    <w:rsid w:val="006B0A11"/>
    <w:rsid w:val="006B1ADE"/>
    <w:rsid w:val="006B20C2"/>
    <w:rsid w:val="006B305B"/>
    <w:rsid w:val="006B4A20"/>
    <w:rsid w:val="006B54C6"/>
    <w:rsid w:val="006B553F"/>
    <w:rsid w:val="006B75F2"/>
    <w:rsid w:val="006B79F8"/>
    <w:rsid w:val="006C222A"/>
    <w:rsid w:val="006C297F"/>
    <w:rsid w:val="006C3B68"/>
    <w:rsid w:val="006C7231"/>
    <w:rsid w:val="006D05FC"/>
    <w:rsid w:val="006D0DCD"/>
    <w:rsid w:val="006D3363"/>
    <w:rsid w:val="006D444A"/>
    <w:rsid w:val="006D4E41"/>
    <w:rsid w:val="006E1BC0"/>
    <w:rsid w:val="006E1C03"/>
    <w:rsid w:val="006E3498"/>
    <w:rsid w:val="006E5701"/>
    <w:rsid w:val="006E69E2"/>
    <w:rsid w:val="006E7E12"/>
    <w:rsid w:val="006F0970"/>
    <w:rsid w:val="006F0FFE"/>
    <w:rsid w:val="006F681C"/>
    <w:rsid w:val="006F7D6F"/>
    <w:rsid w:val="00701526"/>
    <w:rsid w:val="00704E62"/>
    <w:rsid w:val="00710748"/>
    <w:rsid w:val="00710B48"/>
    <w:rsid w:val="00710ED8"/>
    <w:rsid w:val="007115D3"/>
    <w:rsid w:val="007170AA"/>
    <w:rsid w:val="00717306"/>
    <w:rsid w:val="0072241F"/>
    <w:rsid w:val="0072368C"/>
    <w:rsid w:val="00723E70"/>
    <w:rsid w:val="00724738"/>
    <w:rsid w:val="0072602A"/>
    <w:rsid w:val="0073073C"/>
    <w:rsid w:val="00730934"/>
    <w:rsid w:val="007311C8"/>
    <w:rsid w:val="00731C30"/>
    <w:rsid w:val="00732866"/>
    <w:rsid w:val="00733166"/>
    <w:rsid w:val="0073416E"/>
    <w:rsid w:val="00735EF5"/>
    <w:rsid w:val="00736402"/>
    <w:rsid w:val="007366FD"/>
    <w:rsid w:val="0074236D"/>
    <w:rsid w:val="00742370"/>
    <w:rsid w:val="007436C5"/>
    <w:rsid w:val="00743931"/>
    <w:rsid w:val="007455CB"/>
    <w:rsid w:val="00746C7F"/>
    <w:rsid w:val="00746CE8"/>
    <w:rsid w:val="0074718E"/>
    <w:rsid w:val="00750291"/>
    <w:rsid w:val="00750B63"/>
    <w:rsid w:val="00751C2D"/>
    <w:rsid w:val="00751E55"/>
    <w:rsid w:val="00752B37"/>
    <w:rsid w:val="00752D21"/>
    <w:rsid w:val="00752EFA"/>
    <w:rsid w:val="007530A2"/>
    <w:rsid w:val="0075311D"/>
    <w:rsid w:val="00753A63"/>
    <w:rsid w:val="00754B79"/>
    <w:rsid w:val="00754BA1"/>
    <w:rsid w:val="007554C1"/>
    <w:rsid w:val="00755BDA"/>
    <w:rsid w:val="00760532"/>
    <w:rsid w:val="00761D27"/>
    <w:rsid w:val="007621AE"/>
    <w:rsid w:val="00764727"/>
    <w:rsid w:val="00764950"/>
    <w:rsid w:val="0076670B"/>
    <w:rsid w:val="007672BB"/>
    <w:rsid w:val="00772307"/>
    <w:rsid w:val="00774E03"/>
    <w:rsid w:val="00775E49"/>
    <w:rsid w:val="00780E49"/>
    <w:rsid w:val="007824D9"/>
    <w:rsid w:val="00783AFF"/>
    <w:rsid w:val="00784ABE"/>
    <w:rsid w:val="00787613"/>
    <w:rsid w:val="00787A83"/>
    <w:rsid w:val="00790050"/>
    <w:rsid w:val="007904C8"/>
    <w:rsid w:val="00790CF7"/>
    <w:rsid w:val="00791664"/>
    <w:rsid w:val="007944DE"/>
    <w:rsid w:val="00795F34"/>
    <w:rsid w:val="00796537"/>
    <w:rsid w:val="007971DC"/>
    <w:rsid w:val="00797266"/>
    <w:rsid w:val="0079748D"/>
    <w:rsid w:val="007A24A7"/>
    <w:rsid w:val="007A25CD"/>
    <w:rsid w:val="007A28C3"/>
    <w:rsid w:val="007A59F9"/>
    <w:rsid w:val="007A5B0B"/>
    <w:rsid w:val="007B0747"/>
    <w:rsid w:val="007B143A"/>
    <w:rsid w:val="007B2420"/>
    <w:rsid w:val="007B331B"/>
    <w:rsid w:val="007B36BB"/>
    <w:rsid w:val="007B5381"/>
    <w:rsid w:val="007B54FD"/>
    <w:rsid w:val="007B567F"/>
    <w:rsid w:val="007B63FD"/>
    <w:rsid w:val="007B78A3"/>
    <w:rsid w:val="007B7B75"/>
    <w:rsid w:val="007B7FD7"/>
    <w:rsid w:val="007C16D9"/>
    <w:rsid w:val="007C2089"/>
    <w:rsid w:val="007C526C"/>
    <w:rsid w:val="007C709C"/>
    <w:rsid w:val="007D04C5"/>
    <w:rsid w:val="007D0F8F"/>
    <w:rsid w:val="007D1853"/>
    <w:rsid w:val="007D41E0"/>
    <w:rsid w:val="007D5053"/>
    <w:rsid w:val="007D5ED7"/>
    <w:rsid w:val="007D6506"/>
    <w:rsid w:val="007E31E8"/>
    <w:rsid w:val="007E4EF7"/>
    <w:rsid w:val="007E54E9"/>
    <w:rsid w:val="007E7888"/>
    <w:rsid w:val="007E7B97"/>
    <w:rsid w:val="007F00B8"/>
    <w:rsid w:val="007F0419"/>
    <w:rsid w:val="007F12D3"/>
    <w:rsid w:val="007F49BC"/>
    <w:rsid w:val="007F59E7"/>
    <w:rsid w:val="007F5B91"/>
    <w:rsid w:val="007F5D14"/>
    <w:rsid w:val="007F5F44"/>
    <w:rsid w:val="007F601C"/>
    <w:rsid w:val="00801205"/>
    <w:rsid w:val="0080161C"/>
    <w:rsid w:val="0080215A"/>
    <w:rsid w:val="00802A3A"/>
    <w:rsid w:val="00803B62"/>
    <w:rsid w:val="00807AE9"/>
    <w:rsid w:val="008105B1"/>
    <w:rsid w:val="008113C2"/>
    <w:rsid w:val="00812432"/>
    <w:rsid w:val="00812CDF"/>
    <w:rsid w:val="0081460E"/>
    <w:rsid w:val="00814C88"/>
    <w:rsid w:val="008203E5"/>
    <w:rsid w:val="00820A50"/>
    <w:rsid w:val="008228AF"/>
    <w:rsid w:val="00823573"/>
    <w:rsid w:val="00823EC1"/>
    <w:rsid w:val="008253AD"/>
    <w:rsid w:val="0082548F"/>
    <w:rsid w:val="0082641D"/>
    <w:rsid w:val="00827B26"/>
    <w:rsid w:val="00830100"/>
    <w:rsid w:val="008306F3"/>
    <w:rsid w:val="00832320"/>
    <w:rsid w:val="00835655"/>
    <w:rsid w:val="00836DED"/>
    <w:rsid w:val="008374B3"/>
    <w:rsid w:val="00841726"/>
    <w:rsid w:val="008418A9"/>
    <w:rsid w:val="00841CE3"/>
    <w:rsid w:val="00842729"/>
    <w:rsid w:val="0084350C"/>
    <w:rsid w:val="008477B8"/>
    <w:rsid w:val="008500E6"/>
    <w:rsid w:val="00850A8F"/>
    <w:rsid w:val="008515F1"/>
    <w:rsid w:val="00851EDE"/>
    <w:rsid w:val="008524A8"/>
    <w:rsid w:val="0085268E"/>
    <w:rsid w:val="00852FEF"/>
    <w:rsid w:val="00854419"/>
    <w:rsid w:val="00854B97"/>
    <w:rsid w:val="0085602C"/>
    <w:rsid w:val="008572C2"/>
    <w:rsid w:val="0086022C"/>
    <w:rsid w:val="008606F2"/>
    <w:rsid w:val="00861BEC"/>
    <w:rsid w:val="00862639"/>
    <w:rsid w:val="00862775"/>
    <w:rsid w:val="00864B1A"/>
    <w:rsid w:val="00867305"/>
    <w:rsid w:val="008675A9"/>
    <w:rsid w:val="0087143A"/>
    <w:rsid w:val="00874988"/>
    <w:rsid w:val="00876ACB"/>
    <w:rsid w:val="00877063"/>
    <w:rsid w:val="00877612"/>
    <w:rsid w:val="00877E5E"/>
    <w:rsid w:val="00880BCB"/>
    <w:rsid w:val="00881E57"/>
    <w:rsid w:val="00883AB1"/>
    <w:rsid w:val="0088488D"/>
    <w:rsid w:val="00884CB9"/>
    <w:rsid w:val="0088511A"/>
    <w:rsid w:val="00885CFB"/>
    <w:rsid w:val="008911A9"/>
    <w:rsid w:val="00891FD7"/>
    <w:rsid w:val="00894731"/>
    <w:rsid w:val="00894839"/>
    <w:rsid w:val="00896C81"/>
    <w:rsid w:val="0089774F"/>
    <w:rsid w:val="008A0034"/>
    <w:rsid w:val="008A1670"/>
    <w:rsid w:val="008A1A08"/>
    <w:rsid w:val="008A711A"/>
    <w:rsid w:val="008A7E0F"/>
    <w:rsid w:val="008B517A"/>
    <w:rsid w:val="008B6DE0"/>
    <w:rsid w:val="008B7406"/>
    <w:rsid w:val="008B7A68"/>
    <w:rsid w:val="008B7DC3"/>
    <w:rsid w:val="008C0110"/>
    <w:rsid w:val="008C0C5D"/>
    <w:rsid w:val="008C0EBD"/>
    <w:rsid w:val="008C1388"/>
    <w:rsid w:val="008C160E"/>
    <w:rsid w:val="008C251D"/>
    <w:rsid w:val="008C46AE"/>
    <w:rsid w:val="008C49EC"/>
    <w:rsid w:val="008C77AE"/>
    <w:rsid w:val="008C7C19"/>
    <w:rsid w:val="008C7CBB"/>
    <w:rsid w:val="008D1745"/>
    <w:rsid w:val="008D3264"/>
    <w:rsid w:val="008D5FDA"/>
    <w:rsid w:val="008D709E"/>
    <w:rsid w:val="008E0160"/>
    <w:rsid w:val="008E03E5"/>
    <w:rsid w:val="008E235E"/>
    <w:rsid w:val="008E34A8"/>
    <w:rsid w:val="008E4124"/>
    <w:rsid w:val="008E45DE"/>
    <w:rsid w:val="008E69D9"/>
    <w:rsid w:val="008E6F8E"/>
    <w:rsid w:val="008F0DD2"/>
    <w:rsid w:val="008F0F81"/>
    <w:rsid w:val="008F11F2"/>
    <w:rsid w:val="008F14A5"/>
    <w:rsid w:val="008F1C20"/>
    <w:rsid w:val="008F24FC"/>
    <w:rsid w:val="008F353F"/>
    <w:rsid w:val="008F49DA"/>
    <w:rsid w:val="008F4DED"/>
    <w:rsid w:val="008F5394"/>
    <w:rsid w:val="008F6C8B"/>
    <w:rsid w:val="008F7163"/>
    <w:rsid w:val="009001CD"/>
    <w:rsid w:val="00902305"/>
    <w:rsid w:val="00902538"/>
    <w:rsid w:val="00905622"/>
    <w:rsid w:val="00905A8C"/>
    <w:rsid w:val="00905EC5"/>
    <w:rsid w:val="0090708D"/>
    <w:rsid w:val="00913BCA"/>
    <w:rsid w:val="00915A8A"/>
    <w:rsid w:val="0092041D"/>
    <w:rsid w:val="009206B1"/>
    <w:rsid w:val="00920CD8"/>
    <w:rsid w:val="00921BC7"/>
    <w:rsid w:val="0092276C"/>
    <w:rsid w:val="00924B38"/>
    <w:rsid w:val="00925F04"/>
    <w:rsid w:val="00925F42"/>
    <w:rsid w:val="00930E54"/>
    <w:rsid w:val="00931658"/>
    <w:rsid w:val="009340B8"/>
    <w:rsid w:val="0093462F"/>
    <w:rsid w:val="0093674C"/>
    <w:rsid w:val="00937021"/>
    <w:rsid w:val="009372ED"/>
    <w:rsid w:val="0094007A"/>
    <w:rsid w:val="0094102C"/>
    <w:rsid w:val="0094369B"/>
    <w:rsid w:val="00944D3A"/>
    <w:rsid w:val="00945B7E"/>
    <w:rsid w:val="009466F2"/>
    <w:rsid w:val="00950179"/>
    <w:rsid w:val="00953DE5"/>
    <w:rsid w:val="00955E50"/>
    <w:rsid w:val="009578B2"/>
    <w:rsid w:val="00961385"/>
    <w:rsid w:val="00962178"/>
    <w:rsid w:val="009639B0"/>
    <w:rsid w:val="00965A5A"/>
    <w:rsid w:val="00966311"/>
    <w:rsid w:val="0096659C"/>
    <w:rsid w:val="0097035E"/>
    <w:rsid w:val="009716F1"/>
    <w:rsid w:val="00972012"/>
    <w:rsid w:val="00973F31"/>
    <w:rsid w:val="009740D4"/>
    <w:rsid w:val="00974D43"/>
    <w:rsid w:val="00974E0D"/>
    <w:rsid w:val="0097510E"/>
    <w:rsid w:val="00976044"/>
    <w:rsid w:val="0097644B"/>
    <w:rsid w:val="009775E9"/>
    <w:rsid w:val="00977620"/>
    <w:rsid w:val="00980275"/>
    <w:rsid w:val="009816DA"/>
    <w:rsid w:val="009818A8"/>
    <w:rsid w:val="009832F4"/>
    <w:rsid w:val="00983786"/>
    <w:rsid w:val="00983DA9"/>
    <w:rsid w:val="0098646A"/>
    <w:rsid w:val="009902A1"/>
    <w:rsid w:val="0099162D"/>
    <w:rsid w:val="00994BF2"/>
    <w:rsid w:val="00994ED4"/>
    <w:rsid w:val="00995166"/>
    <w:rsid w:val="00996BBF"/>
    <w:rsid w:val="00997D78"/>
    <w:rsid w:val="00997E5D"/>
    <w:rsid w:val="009A1A90"/>
    <w:rsid w:val="009A28A4"/>
    <w:rsid w:val="009A445C"/>
    <w:rsid w:val="009A5494"/>
    <w:rsid w:val="009A65F0"/>
    <w:rsid w:val="009A6620"/>
    <w:rsid w:val="009B042F"/>
    <w:rsid w:val="009B0B4F"/>
    <w:rsid w:val="009B0F74"/>
    <w:rsid w:val="009B2636"/>
    <w:rsid w:val="009B29A1"/>
    <w:rsid w:val="009B6380"/>
    <w:rsid w:val="009B7958"/>
    <w:rsid w:val="009C1808"/>
    <w:rsid w:val="009C198C"/>
    <w:rsid w:val="009C2993"/>
    <w:rsid w:val="009C2B03"/>
    <w:rsid w:val="009C314D"/>
    <w:rsid w:val="009C3D37"/>
    <w:rsid w:val="009C4420"/>
    <w:rsid w:val="009C6AF4"/>
    <w:rsid w:val="009C6B5B"/>
    <w:rsid w:val="009C7513"/>
    <w:rsid w:val="009D00B3"/>
    <w:rsid w:val="009D02D0"/>
    <w:rsid w:val="009D11B0"/>
    <w:rsid w:val="009D146C"/>
    <w:rsid w:val="009D302F"/>
    <w:rsid w:val="009D61BC"/>
    <w:rsid w:val="009D6502"/>
    <w:rsid w:val="009D7CBB"/>
    <w:rsid w:val="009E0C16"/>
    <w:rsid w:val="009E20D6"/>
    <w:rsid w:val="009E3D24"/>
    <w:rsid w:val="009E3F91"/>
    <w:rsid w:val="009E4DC0"/>
    <w:rsid w:val="009E5188"/>
    <w:rsid w:val="009E61DF"/>
    <w:rsid w:val="009E7BF3"/>
    <w:rsid w:val="009F24A6"/>
    <w:rsid w:val="009F30A7"/>
    <w:rsid w:val="009F5661"/>
    <w:rsid w:val="009F70E3"/>
    <w:rsid w:val="00A00BF2"/>
    <w:rsid w:val="00A037A0"/>
    <w:rsid w:val="00A039AB"/>
    <w:rsid w:val="00A03F69"/>
    <w:rsid w:val="00A03FDD"/>
    <w:rsid w:val="00A0404D"/>
    <w:rsid w:val="00A04282"/>
    <w:rsid w:val="00A0597E"/>
    <w:rsid w:val="00A069F5"/>
    <w:rsid w:val="00A06CE9"/>
    <w:rsid w:val="00A07385"/>
    <w:rsid w:val="00A079BA"/>
    <w:rsid w:val="00A10064"/>
    <w:rsid w:val="00A1429F"/>
    <w:rsid w:val="00A16F01"/>
    <w:rsid w:val="00A16F4C"/>
    <w:rsid w:val="00A1792C"/>
    <w:rsid w:val="00A20D28"/>
    <w:rsid w:val="00A217E1"/>
    <w:rsid w:val="00A222A4"/>
    <w:rsid w:val="00A23487"/>
    <w:rsid w:val="00A24A3C"/>
    <w:rsid w:val="00A24B3D"/>
    <w:rsid w:val="00A25171"/>
    <w:rsid w:val="00A2595C"/>
    <w:rsid w:val="00A25FD3"/>
    <w:rsid w:val="00A32016"/>
    <w:rsid w:val="00A322DF"/>
    <w:rsid w:val="00A33FC8"/>
    <w:rsid w:val="00A342FD"/>
    <w:rsid w:val="00A35233"/>
    <w:rsid w:val="00A3556B"/>
    <w:rsid w:val="00A366D5"/>
    <w:rsid w:val="00A40964"/>
    <w:rsid w:val="00A4105C"/>
    <w:rsid w:val="00A41369"/>
    <w:rsid w:val="00A42907"/>
    <w:rsid w:val="00A42A4B"/>
    <w:rsid w:val="00A43ABD"/>
    <w:rsid w:val="00A4417F"/>
    <w:rsid w:val="00A447AD"/>
    <w:rsid w:val="00A44EA4"/>
    <w:rsid w:val="00A46565"/>
    <w:rsid w:val="00A469C3"/>
    <w:rsid w:val="00A52FF1"/>
    <w:rsid w:val="00A533BA"/>
    <w:rsid w:val="00A54B4F"/>
    <w:rsid w:val="00A555DF"/>
    <w:rsid w:val="00A5674A"/>
    <w:rsid w:val="00A56CBE"/>
    <w:rsid w:val="00A5750E"/>
    <w:rsid w:val="00A57DF9"/>
    <w:rsid w:val="00A62662"/>
    <w:rsid w:val="00A62D24"/>
    <w:rsid w:val="00A63BAD"/>
    <w:rsid w:val="00A63C26"/>
    <w:rsid w:val="00A6610A"/>
    <w:rsid w:val="00A662EA"/>
    <w:rsid w:val="00A71132"/>
    <w:rsid w:val="00A74D4D"/>
    <w:rsid w:val="00A75323"/>
    <w:rsid w:val="00A76EEC"/>
    <w:rsid w:val="00A7725B"/>
    <w:rsid w:val="00A774F2"/>
    <w:rsid w:val="00A810A4"/>
    <w:rsid w:val="00A83AB7"/>
    <w:rsid w:val="00A90A7C"/>
    <w:rsid w:val="00A90B32"/>
    <w:rsid w:val="00A91ABC"/>
    <w:rsid w:val="00A92728"/>
    <w:rsid w:val="00A92FE5"/>
    <w:rsid w:val="00A94045"/>
    <w:rsid w:val="00A948E6"/>
    <w:rsid w:val="00A95F39"/>
    <w:rsid w:val="00A9608B"/>
    <w:rsid w:val="00A9608E"/>
    <w:rsid w:val="00A96916"/>
    <w:rsid w:val="00AA0AA9"/>
    <w:rsid w:val="00AA66C6"/>
    <w:rsid w:val="00AA68BA"/>
    <w:rsid w:val="00AA6941"/>
    <w:rsid w:val="00AA6EB4"/>
    <w:rsid w:val="00AB13AF"/>
    <w:rsid w:val="00AB152F"/>
    <w:rsid w:val="00AB174F"/>
    <w:rsid w:val="00AB240E"/>
    <w:rsid w:val="00AB3709"/>
    <w:rsid w:val="00AB4D41"/>
    <w:rsid w:val="00AB59DC"/>
    <w:rsid w:val="00AB5E4A"/>
    <w:rsid w:val="00AB69DB"/>
    <w:rsid w:val="00AC0B2C"/>
    <w:rsid w:val="00AC13DD"/>
    <w:rsid w:val="00AC17FD"/>
    <w:rsid w:val="00AC2EE6"/>
    <w:rsid w:val="00AC4A11"/>
    <w:rsid w:val="00AC591A"/>
    <w:rsid w:val="00AC7710"/>
    <w:rsid w:val="00AC777A"/>
    <w:rsid w:val="00AD0554"/>
    <w:rsid w:val="00AD0A00"/>
    <w:rsid w:val="00AD1AC5"/>
    <w:rsid w:val="00AD268F"/>
    <w:rsid w:val="00AD4643"/>
    <w:rsid w:val="00AD4EBA"/>
    <w:rsid w:val="00AD609F"/>
    <w:rsid w:val="00AD69CF"/>
    <w:rsid w:val="00AD781D"/>
    <w:rsid w:val="00AD7AD3"/>
    <w:rsid w:val="00AE04C0"/>
    <w:rsid w:val="00AE1652"/>
    <w:rsid w:val="00AE21C7"/>
    <w:rsid w:val="00AE2238"/>
    <w:rsid w:val="00AE3928"/>
    <w:rsid w:val="00AE396A"/>
    <w:rsid w:val="00AE4C2F"/>
    <w:rsid w:val="00AE5688"/>
    <w:rsid w:val="00AE6EFE"/>
    <w:rsid w:val="00AE7754"/>
    <w:rsid w:val="00AE7926"/>
    <w:rsid w:val="00AE7F74"/>
    <w:rsid w:val="00AF0900"/>
    <w:rsid w:val="00AF10D4"/>
    <w:rsid w:val="00AF20EC"/>
    <w:rsid w:val="00AF3068"/>
    <w:rsid w:val="00AF3C29"/>
    <w:rsid w:val="00AF3D0D"/>
    <w:rsid w:val="00AF4747"/>
    <w:rsid w:val="00AF48DC"/>
    <w:rsid w:val="00AF5A5C"/>
    <w:rsid w:val="00AF660C"/>
    <w:rsid w:val="00AF7272"/>
    <w:rsid w:val="00AF7673"/>
    <w:rsid w:val="00B0098F"/>
    <w:rsid w:val="00B00F18"/>
    <w:rsid w:val="00B02842"/>
    <w:rsid w:val="00B034AB"/>
    <w:rsid w:val="00B04532"/>
    <w:rsid w:val="00B05B9C"/>
    <w:rsid w:val="00B11F46"/>
    <w:rsid w:val="00B11FF2"/>
    <w:rsid w:val="00B12797"/>
    <w:rsid w:val="00B132F9"/>
    <w:rsid w:val="00B1342E"/>
    <w:rsid w:val="00B15226"/>
    <w:rsid w:val="00B15D1F"/>
    <w:rsid w:val="00B20306"/>
    <w:rsid w:val="00B204D0"/>
    <w:rsid w:val="00B21152"/>
    <w:rsid w:val="00B23EB9"/>
    <w:rsid w:val="00B2731A"/>
    <w:rsid w:val="00B273FF"/>
    <w:rsid w:val="00B27566"/>
    <w:rsid w:val="00B31CCF"/>
    <w:rsid w:val="00B31FF9"/>
    <w:rsid w:val="00B324EF"/>
    <w:rsid w:val="00B32A2E"/>
    <w:rsid w:val="00B333E7"/>
    <w:rsid w:val="00B33A9C"/>
    <w:rsid w:val="00B33C62"/>
    <w:rsid w:val="00B33D3A"/>
    <w:rsid w:val="00B34B17"/>
    <w:rsid w:val="00B34E7B"/>
    <w:rsid w:val="00B36F43"/>
    <w:rsid w:val="00B36FAD"/>
    <w:rsid w:val="00B43CD3"/>
    <w:rsid w:val="00B43D81"/>
    <w:rsid w:val="00B4565C"/>
    <w:rsid w:val="00B5013B"/>
    <w:rsid w:val="00B50BEB"/>
    <w:rsid w:val="00B51026"/>
    <w:rsid w:val="00B51583"/>
    <w:rsid w:val="00B52213"/>
    <w:rsid w:val="00B557EC"/>
    <w:rsid w:val="00B563DA"/>
    <w:rsid w:val="00B60117"/>
    <w:rsid w:val="00B604D4"/>
    <w:rsid w:val="00B61548"/>
    <w:rsid w:val="00B62AC9"/>
    <w:rsid w:val="00B63CC8"/>
    <w:rsid w:val="00B64CA5"/>
    <w:rsid w:val="00B651CF"/>
    <w:rsid w:val="00B65CDA"/>
    <w:rsid w:val="00B701CA"/>
    <w:rsid w:val="00B7062B"/>
    <w:rsid w:val="00B7130E"/>
    <w:rsid w:val="00B73B7C"/>
    <w:rsid w:val="00B75D42"/>
    <w:rsid w:val="00B75E98"/>
    <w:rsid w:val="00B76624"/>
    <w:rsid w:val="00B811BD"/>
    <w:rsid w:val="00B815DF"/>
    <w:rsid w:val="00B82210"/>
    <w:rsid w:val="00B83E89"/>
    <w:rsid w:val="00B83ED2"/>
    <w:rsid w:val="00B84A7F"/>
    <w:rsid w:val="00B8502D"/>
    <w:rsid w:val="00B86A14"/>
    <w:rsid w:val="00B86DF0"/>
    <w:rsid w:val="00B8735F"/>
    <w:rsid w:val="00B87715"/>
    <w:rsid w:val="00B87832"/>
    <w:rsid w:val="00B87CF9"/>
    <w:rsid w:val="00B923B1"/>
    <w:rsid w:val="00B9305C"/>
    <w:rsid w:val="00B936F9"/>
    <w:rsid w:val="00B9499A"/>
    <w:rsid w:val="00B956AE"/>
    <w:rsid w:val="00B9595F"/>
    <w:rsid w:val="00BA11A8"/>
    <w:rsid w:val="00BA2055"/>
    <w:rsid w:val="00BA4B96"/>
    <w:rsid w:val="00BA6650"/>
    <w:rsid w:val="00BB05AE"/>
    <w:rsid w:val="00BB09F5"/>
    <w:rsid w:val="00BB12A5"/>
    <w:rsid w:val="00BB1957"/>
    <w:rsid w:val="00BB3350"/>
    <w:rsid w:val="00BB5D7B"/>
    <w:rsid w:val="00BB6F7A"/>
    <w:rsid w:val="00BC0C4D"/>
    <w:rsid w:val="00BC16BF"/>
    <w:rsid w:val="00BC1742"/>
    <w:rsid w:val="00BC1E1D"/>
    <w:rsid w:val="00BC1F60"/>
    <w:rsid w:val="00BC25E2"/>
    <w:rsid w:val="00BC3C11"/>
    <w:rsid w:val="00BC3CDF"/>
    <w:rsid w:val="00BC437F"/>
    <w:rsid w:val="00BC582C"/>
    <w:rsid w:val="00BC7772"/>
    <w:rsid w:val="00BD3002"/>
    <w:rsid w:val="00BD33F4"/>
    <w:rsid w:val="00BE2A95"/>
    <w:rsid w:val="00BE2DAA"/>
    <w:rsid w:val="00BE4749"/>
    <w:rsid w:val="00BE6117"/>
    <w:rsid w:val="00BE7FCA"/>
    <w:rsid w:val="00BF06E7"/>
    <w:rsid w:val="00BF4956"/>
    <w:rsid w:val="00BF768A"/>
    <w:rsid w:val="00C00B7D"/>
    <w:rsid w:val="00C01495"/>
    <w:rsid w:val="00C03B7E"/>
    <w:rsid w:val="00C0440B"/>
    <w:rsid w:val="00C05863"/>
    <w:rsid w:val="00C05A63"/>
    <w:rsid w:val="00C07433"/>
    <w:rsid w:val="00C10602"/>
    <w:rsid w:val="00C1081F"/>
    <w:rsid w:val="00C115AD"/>
    <w:rsid w:val="00C12AE8"/>
    <w:rsid w:val="00C13CEE"/>
    <w:rsid w:val="00C14498"/>
    <w:rsid w:val="00C147AC"/>
    <w:rsid w:val="00C152E0"/>
    <w:rsid w:val="00C155BC"/>
    <w:rsid w:val="00C1622D"/>
    <w:rsid w:val="00C166DF"/>
    <w:rsid w:val="00C17FC4"/>
    <w:rsid w:val="00C2182A"/>
    <w:rsid w:val="00C225E8"/>
    <w:rsid w:val="00C235E9"/>
    <w:rsid w:val="00C237C2"/>
    <w:rsid w:val="00C250F8"/>
    <w:rsid w:val="00C269EA"/>
    <w:rsid w:val="00C26F31"/>
    <w:rsid w:val="00C27315"/>
    <w:rsid w:val="00C278F3"/>
    <w:rsid w:val="00C304BF"/>
    <w:rsid w:val="00C31445"/>
    <w:rsid w:val="00C326DE"/>
    <w:rsid w:val="00C32A82"/>
    <w:rsid w:val="00C34811"/>
    <w:rsid w:val="00C348CF"/>
    <w:rsid w:val="00C36EC0"/>
    <w:rsid w:val="00C376C8"/>
    <w:rsid w:val="00C415DD"/>
    <w:rsid w:val="00C41CCC"/>
    <w:rsid w:val="00C42E26"/>
    <w:rsid w:val="00C4535E"/>
    <w:rsid w:val="00C454E2"/>
    <w:rsid w:val="00C45850"/>
    <w:rsid w:val="00C45B13"/>
    <w:rsid w:val="00C45D84"/>
    <w:rsid w:val="00C46A19"/>
    <w:rsid w:val="00C503D8"/>
    <w:rsid w:val="00C50F86"/>
    <w:rsid w:val="00C51126"/>
    <w:rsid w:val="00C5333F"/>
    <w:rsid w:val="00C5436F"/>
    <w:rsid w:val="00C54EDE"/>
    <w:rsid w:val="00C57640"/>
    <w:rsid w:val="00C607F0"/>
    <w:rsid w:val="00C6255D"/>
    <w:rsid w:val="00C65B0A"/>
    <w:rsid w:val="00C66655"/>
    <w:rsid w:val="00C66B8C"/>
    <w:rsid w:val="00C66EA8"/>
    <w:rsid w:val="00C67C66"/>
    <w:rsid w:val="00C67DB2"/>
    <w:rsid w:val="00C7078B"/>
    <w:rsid w:val="00C70A59"/>
    <w:rsid w:val="00C7384F"/>
    <w:rsid w:val="00C73C21"/>
    <w:rsid w:val="00C744A9"/>
    <w:rsid w:val="00C75E8E"/>
    <w:rsid w:val="00C77667"/>
    <w:rsid w:val="00C77817"/>
    <w:rsid w:val="00C8174D"/>
    <w:rsid w:val="00C81991"/>
    <w:rsid w:val="00C82076"/>
    <w:rsid w:val="00C8331F"/>
    <w:rsid w:val="00C833D0"/>
    <w:rsid w:val="00C841E5"/>
    <w:rsid w:val="00C8424E"/>
    <w:rsid w:val="00C85564"/>
    <w:rsid w:val="00C85D00"/>
    <w:rsid w:val="00C85F85"/>
    <w:rsid w:val="00C86669"/>
    <w:rsid w:val="00C871B6"/>
    <w:rsid w:val="00C875D2"/>
    <w:rsid w:val="00C90314"/>
    <w:rsid w:val="00C90829"/>
    <w:rsid w:val="00C9177C"/>
    <w:rsid w:val="00C91B70"/>
    <w:rsid w:val="00C92B0D"/>
    <w:rsid w:val="00C936D0"/>
    <w:rsid w:val="00C937AD"/>
    <w:rsid w:val="00C960EA"/>
    <w:rsid w:val="00CA1400"/>
    <w:rsid w:val="00CA1A03"/>
    <w:rsid w:val="00CA3450"/>
    <w:rsid w:val="00CA4258"/>
    <w:rsid w:val="00CA4DC0"/>
    <w:rsid w:val="00CA7FCB"/>
    <w:rsid w:val="00CB04F1"/>
    <w:rsid w:val="00CB1672"/>
    <w:rsid w:val="00CB1939"/>
    <w:rsid w:val="00CB1C6C"/>
    <w:rsid w:val="00CB2F40"/>
    <w:rsid w:val="00CB5C6D"/>
    <w:rsid w:val="00CB7D50"/>
    <w:rsid w:val="00CC0C18"/>
    <w:rsid w:val="00CC0D34"/>
    <w:rsid w:val="00CC0FF1"/>
    <w:rsid w:val="00CC0FF5"/>
    <w:rsid w:val="00CC3521"/>
    <w:rsid w:val="00CC3578"/>
    <w:rsid w:val="00CC4027"/>
    <w:rsid w:val="00CC58CE"/>
    <w:rsid w:val="00CD1976"/>
    <w:rsid w:val="00CD2958"/>
    <w:rsid w:val="00CD2FD0"/>
    <w:rsid w:val="00CD51FD"/>
    <w:rsid w:val="00CE1049"/>
    <w:rsid w:val="00CE1CA8"/>
    <w:rsid w:val="00CE21FD"/>
    <w:rsid w:val="00CE2931"/>
    <w:rsid w:val="00CE43DD"/>
    <w:rsid w:val="00CE4F4D"/>
    <w:rsid w:val="00CE5DAA"/>
    <w:rsid w:val="00CE7E63"/>
    <w:rsid w:val="00CF10A9"/>
    <w:rsid w:val="00CF2621"/>
    <w:rsid w:val="00CF2B38"/>
    <w:rsid w:val="00CF3559"/>
    <w:rsid w:val="00CF4305"/>
    <w:rsid w:val="00CF6BD9"/>
    <w:rsid w:val="00D00CCD"/>
    <w:rsid w:val="00D02B12"/>
    <w:rsid w:val="00D02FD5"/>
    <w:rsid w:val="00D04043"/>
    <w:rsid w:val="00D04F03"/>
    <w:rsid w:val="00D05913"/>
    <w:rsid w:val="00D06217"/>
    <w:rsid w:val="00D06ABA"/>
    <w:rsid w:val="00D0781E"/>
    <w:rsid w:val="00D07EF7"/>
    <w:rsid w:val="00D1030F"/>
    <w:rsid w:val="00D107ED"/>
    <w:rsid w:val="00D1103C"/>
    <w:rsid w:val="00D11245"/>
    <w:rsid w:val="00D1209C"/>
    <w:rsid w:val="00D13B34"/>
    <w:rsid w:val="00D13D73"/>
    <w:rsid w:val="00D174F3"/>
    <w:rsid w:val="00D20427"/>
    <w:rsid w:val="00D2242A"/>
    <w:rsid w:val="00D23627"/>
    <w:rsid w:val="00D23B50"/>
    <w:rsid w:val="00D2410D"/>
    <w:rsid w:val="00D24963"/>
    <w:rsid w:val="00D24B42"/>
    <w:rsid w:val="00D25BB7"/>
    <w:rsid w:val="00D2666C"/>
    <w:rsid w:val="00D26D73"/>
    <w:rsid w:val="00D274B6"/>
    <w:rsid w:val="00D27C4B"/>
    <w:rsid w:val="00D31A43"/>
    <w:rsid w:val="00D32161"/>
    <w:rsid w:val="00D3229D"/>
    <w:rsid w:val="00D33826"/>
    <w:rsid w:val="00D353EF"/>
    <w:rsid w:val="00D36F66"/>
    <w:rsid w:val="00D37570"/>
    <w:rsid w:val="00D40B39"/>
    <w:rsid w:val="00D429C5"/>
    <w:rsid w:val="00D441AC"/>
    <w:rsid w:val="00D4578A"/>
    <w:rsid w:val="00D466A3"/>
    <w:rsid w:val="00D477CC"/>
    <w:rsid w:val="00D50A02"/>
    <w:rsid w:val="00D50A6E"/>
    <w:rsid w:val="00D52A4B"/>
    <w:rsid w:val="00D52F62"/>
    <w:rsid w:val="00D54454"/>
    <w:rsid w:val="00D55507"/>
    <w:rsid w:val="00D567BA"/>
    <w:rsid w:val="00D570F6"/>
    <w:rsid w:val="00D57DC6"/>
    <w:rsid w:val="00D60365"/>
    <w:rsid w:val="00D622E6"/>
    <w:rsid w:val="00D672A4"/>
    <w:rsid w:val="00D76E4D"/>
    <w:rsid w:val="00D77782"/>
    <w:rsid w:val="00D8003E"/>
    <w:rsid w:val="00D80AD3"/>
    <w:rsid w:val="00D81243"/>
    <w:rsid w:val="00D8177D"/>
    <w:rsid w:val="00D8264E"/>
    <w:rsid w:val="00D83032"/>
    <w:rsid w:val="00D87809"/>
    <w:rsid w:val="00D87AA0"/>
    <w:rsid w:val="00D902E5"/>
    <w:rsid w:val="00D90405"/>
    <w:rsid w:val="00D9231E"/>
    <w:rsid w:val="00D92C5D"/>
    <w:rsid w:val="00D92D8E"/>
    <w:rsid w:val="00D9324E"/>
    <w:rsid w:val="00D934D0"/>
    <w:rsid w:val="00D93F8C"/>
    <w:rsid w:val="00D94DDF"/>
    <w:rsid w:val="00D95E0E"/>
    <w:rsid w:val="00D96956"/>
    <w:rsid w:val="00DA054B"/>
    <w:rsid w:val="00DA0FBE"/>
    <w:rsid w:val="00DA30A0"/>
    <w:rsid w:val="00DA40B8"/>
    <w:rsid w:val="00DA4658"/>
    <w:rsid w:val="00DA48C9"/>
    <w:rsid w:val="00DA51A0"/>
    <w:rsid w:val="00DA5FE5"/>
    <w:rsid w:val="00DA67C0"/>
    <w:rsid w:val="00DA775A"/>
    <w:rsid w:val="00DA789D"/>
    <w:rsid w:val="00DA7F41"/>
    <w:rsid w:val="00DA7FBC"/>
    <w:rsid w:val="00DB02F2"/>
    <w:rsid w:val="00DB0DF8"/>
    <w:rsid w:val="00DB3C65"/>
    <w:rsid w:val="00DB3DE3"/>
    <w:rsid w:val="00DB675F"/>
    <w:rsid w:val="00DB70E9"/>
    <w:rsid w:val="00DC04B1"/>
    <w:rsid w:val="00DC2099"/>
    <w:rsid w:val="00DC38D1"/>
    <w:rsid w:val="00DC5AC5"/>
    <w:rsid w:val="00DC6115"/>
    <w:rsid w:val="00DC7A0E"/>
    <w:rsid w:val="00DC7BFC"/>
    <w:rsid w:val="00DD1289"/>
    <w:rsid w:val="00DD21B1"/>
    <w:rsid w:val="00DD4846"/>
    <w:rsid w:val="00DD4CBC"/>
    <w:rsid w:val="00DD69DC"/>
    <w:rsid w:val="00DD7271"/>
    <w:rsid w:val="00DE0151"/>
    <w:rsid w:val="00DE068F"/>
    <w:rsid w:val="00DE3B75"/>
    <w:rsid w:val="00DE4907"/>
    <w:rsid w:val="00DE5E61"/>
    <w:rsid w:val="00DE6352"/>
    <w:rsid w:val="00DE740F"/>
    <w:rsid w:val="00DE79BF"/>
    <w:rsid w:val="00DF0174"/>
    <w:rsid w:val="00DF0287"/>
    <w:rsid w:val="00DF0A29"/>
    <w:rsid w:val="00DF5970"/>
    <w:rsid w:val="00DF6783"/>
    <w:rsid w:val="00DF6F7C"/>
    <w:rsid w:val="00DF76F2"/>
    <w:rsid w:val="00E05BB9"/>
    <w:rsid w:val="00E06289"/>
    <w:rsid w:val="00E062AD"/>
    <w:rsid w:val="00E10ABC"/>
    <w:rsid w:val="00E11381"/>
    <w:rsid w:val="00E12D4B"/>
    <w:rsid w:val="00E13C64"/>
    <w:rsid w:val="00E149F5"/>
    <w:rsid w:val="00E16239"/>
    <w:rsid w:val="00E16C3E"/>
    <w:rsid w:val="00E177B9"/>
    <w:rsid w:val="00E22F57"/>
    <w:rsid w:val="00E238A1"/>
    <w:rsid w:val="00E2486C"/>
    <w:rsid w:val="00E25A85"/>
    <w:rsid w:val="00E25AEA"/>
    <w:rsid w:val="00E25D31"/>
    <w:rsid w:val="00E278B5"/>
    <w:rsid w:val="00E27AF8"/>
    <w:rsid w:val="00E30201"/>
    <w:rsid w:val="00E30804"/>
    <w:rsid w:val="00E30C88"/>
    <w:rsid w:val="00E30EF8"/>
    <w:rsid w:val="00E332E3"/>
    <w:rsid w:val="00E33811"/>
    <w:rsid w:val="00E3421D"/>
    <w:rsid w:val="00E35416"/>
    <w:rsid w:val="00E413A8"/>
    <w:rsid w:val="00E42667"/>
    <w:rsid w:val="00E42C58"/>
    <w:rsid w:val="00E434B1"/>
    <w:rsid w:val="00E44B38"/>
    <w:rsid w:val="00E44FCE"/>
    <w:rsid w:val="00E461F2"/>
    <w:rsid w:val="00E47592"/>
    <w:rsid w:val="00E47B43"/>
    <w:rsid w:val="00E51417"/>
    <w:rsid w:val="00E556E1"/>
    <w:rsid w:val="00E559D3"/>
    <w:rsid w:val="00E567F0"/>
    <w:rsid w:val="00E569AC"/>
    <w:rsid w:val="00E61E4C"/>
    <w:rsid w:val="00E621EA"/>
    <w:rsid w:val="00E63B41"/>
    <w:rsid w:val="00E654E8"/>
    <w:rsid w:val="00E65F8F"/>
    <w:rsid w:val="00E661CA"/>
    <w:rsid w:val="00E662A5"/>
    <w:rsid w:val="00E66510"/>
    <w:rsid w:val="00E67CFA"/>
    <w:rsid w:val="00E67D7F"/>
    <w:rsid w:val="00E700CF"/>
    <w:rsid w:val="00E73CCC"/>
    <w:rsid w:val="00E75284"/>
    <w:rsid w:val="00E77D00"/>
    <w:rsid w:val="00E80649"/>
    <w:rsid w:val="00E81222"/>
    <w:rsid w:val="00E868E9"/>
    <w:rsid w:val="00E86E52"/>
    <w:rsid w:val="00E87DF8"/>
    <w:rsid w:val="00E906DD"/>
    <w:rsid w:val="00E92381"/>
    <w:rsid w:val="00E94B91"/>
    <w:rsid w:val="00E9543C"/>
    <w:rsid w:val="00E95AF6"/>
    <w:rsid w:val="00E95DDA"/>
    <w:rsid w:val="00E964E3"/>
    <w:rsid w:val="00E975DD"/>
    <w:rsid w:val="00EA14D7"/>
    <w:rsid w:val="00EA184D"/>
    <w:rsid w:val="00EA1E2E"/>
    <w:rsid w:val="00EA2E2B"/>
    <w:rsid w:val="00EA4044"/>
    <w:rsid w:val="00EA4F70"/>
    <w:rsid w:val="00EB0FA0"/>
    <w:rsid w:val="00EB11D9"/>
    <w:rsid w:val="00EB2B95"/>
    <w:rsid w:val="00EB5AC6"/>
    <w:rsid w:val="00EB774E"/>
    <w:rsid w:val="00EC028B"/>
    <w:rsid w:val="00EC06E1"/>
    <w:rsid w:val="00EC0A05"/>
    <w:rsid w:val="00EC0AA2"/>
    <w:rsid w:val="00EC0C50"/>
    <w:rsid w:val="00EC1F5D"/>
    <w:rsid w:val="00EC2149"/>
    <w:rsid w:val="00EC3B26"/>
    <w:rsid w:val="00EC56D2"/>
    <w:rsid w:val="00EC5F06"/>
    <w:rsid w:val="00EC6AF8"/>
    <w:rsid w:val="00EC6F62"/>
    <w:rsid w:val="00EC6FF9"/>
    <w:rsid w:val="00EC7C77"/>
    <w:rsid w:val="00ED01B6"/>
    <w:rsid w:val="00ED419F"/>
    <w:rsid w:val="00ED54E0"/>
    <w:rsid w:val="00ED6D67"/>
    <w:rsid w:val="00ED720B"/>
    <w:rsid w:val="00EE179B"/>
    <w:rsid w:val="00EE1AD6"/>
    <w:rsid w:val="00EE2D4C"/>
    <w:rsid w:val="00EE434D"/>
    <w:rsid w:val="00EE500D"/>
    <w:rsid w:val="00EE6730"/>
    <w:rsid w:val="00EE6C92"/>
    <w:rsid w:val="00EF1255"/>
    <w:rsid w:val="00EF170B"/>
    <w:rsid w:val="00EF23FD"/>
    <w:rsid w:val="00EF3FCA"/>
    <w:rsid w:val="00EF433F"/>
    <w:rsid w:val="00EF6A46"/>
    <w:rsid w:val="00EF6F6B"/>
    <w:rsid w:val="00F01AAA"/>
    <w:rsid w:val="00F022E9"/>
    <w:rsid w:val="00F048C5"/>
    <w:rsid w:val="00F0526E"/>
    <w:rsid w:val="00F066B0"/>
    <w:rsid w:val="00F06BFD"/>
    <w:rsid w:val="00F1390D"/>
    <w:rsid w:val="00F140EA"/>
    <w:rsid w:val="00F1518B"/>
    <w:rsid w:val="00F15E31"/>
    <w:rsid w:val="00F16578"/>
    <w:rsid w:val="00F17FE4"/>
    <w:rsid w:val="00F26783"/>
    <w:rsid w:val="00F31C44"/>
    <w:rsid w:val="00F31FF4"/>
    <w:rsid w:val="00F3339F"/>
    <w:rsid w:val="00F335BA"/>
    <w:rsid w:val="00F4197D"/>
    <w:rsid w:val="00F41D8F"/>
    <w:rsid w:val="00F43B60"/>
    <w:rsid w:val="00F44955"/>
    <w:rsid w:val="00F458A9"/>
    <w:rsid w:val="00F45D4A"/>
    <w:rsid w:val="00F501FE"/>
    <w:rsid w:val="00F50B46"/>
    <w:rsid w:val="00F51A02"/>
    <w:rsid w:val="00F53A28"/>
    <w:rsid w:val="00F53C24"/>
    <w:rsid w:val="00F548BD"/>
    <w:rsid w:val="00F55E69"/>
    <w:rsid w:val="00F56A37"/>
    <w:rsid w:val="00F56FCE"/>
    <w:rsid w:val="00F5780C"/>
    <w:rsid w:val="00F57F71"/>
    <w:rsid w:val="00F60EBA"/>
    <w:rsid w:val="00F61324"/>
    <w:rsid w:val="00F61FCA"/>
    <w:rsid w:val="00F62897"/>
    <w:rsid w:val="00F62A3B"/>
    <w:rsid w:val="00F63831"/>
    <w:rsid w:val="00F65084"/>
    <w:rsid w:val="00F6532E"/>
    <w:rsid w:val="00F66598"/>
    <w:rsid w:val="00F669A7"/>
    <w:rsid w:val="00F71728"/>
    <w:rsid w:val="00F7174B"/>
    <w:rsid w:val="00F7273F"/>
    <w:rsid w:val="00F73B0E"/>
    <w:rsid w:val="00F75809"/>
    <w:rsid w:val="00F76DFA"/>
    <w:rsid w:val="00F77F3C"/>
    <w:rsid w:val="00F80386"/>
    <w:rsid w:val="00F81562"/>
    <w:rsid w:val="00F82322"/>
    <w:rsid w:val="00F826BD"/>
    <w:rsid w:val="00F8271F"/>
    <w:rsid w:val="00F82FF6"/>
    <w:rsid w:val="00F835BC"/>
    <w:rsid w:val="00F84F43"/>
    <w:rsid w:val="00F8505B"/>
    <w:rsid w:val="00F85778"/>
    <w:rsid w:val="00F95FA5"/>
    <w:rsid w:val="00F9600D"/>
    <w:rsid w:val="00F9708C"/>
    <w:rsid w:val="00F974D9"/>
    <w:rsid w:val="00F97501"/>
    <w:rsid w:val="00F97913"/>
    <w:rsid w:val="00FA2270"/>
    <w:rsid w:val="00FA44E9"/>
    <w:rsid w:val="00FA4D59"/>
    <w:rsid w:val="00FB0C3B"/>
    <w:rsid w:val="00FB46B4"/>
    <w:rsid w:val="00FB7364"/>
    <w:rsid w:val="00FB7629"/>
    <w:rsid w:val="00FC068D"/>
    <w:rsid w:val="00FC0A79"/>
    <w:rsid w:val="00FC1F1A"/>
    <w:rsid w:val="00FC296A"/>
    <w:rsid w:val="00FC4677"/>
    <w:rsid w:val="00FC4ACD"/>
    <w:rsid w:val="00FC513C"/>
    <w:rsid w:val="00FC57DD"/>
    <w:rsid w:val="00FC5BCE"/>
    <w:rsid w:val="00FD0FBA"/>
    <w:rsid w:val="00FD11BF"/>
    <w:rsid w:val="00FD1933"/>
    <w:rsid w:val="00FD3151"/>
    <w:rsid w:val="00FD330E"/>
    <w:rsid w:val="00FD35F0"/>
    <w:rsid w:val="00FD464F"/>
    <w:rsid w:val="00FD4D0A"/>
    <w:rsid w:val="00FD6690"/>
    <w:rsid w:val="00FD72AB"/>
    <w:rsid w:val="00FE0090"/>
    <w:rsid w:val="00FE05D3"/>
    <w:rsid w:val="00FE47C9"/>
    <w:rsid w:val="00FE55CF"/>
    <w:rsid w:val="00FE61C4"/>
    <w:rsid w:val="00FE678F"/>
    <w:rsid w:val="00FF1863"/>
    <w:rsid w:val="00FF2804"/>
    <w:rsid w:val="00FF4CE1"/>
    <w:rsid w:val="00FF596F"/>
    <w:rsid w:val="00FF5C8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he-IL"/>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able of figures" w:semiHidden="0" w:unhideWhenUsed="0" w:qFormat="1"/>
    <w:lsdException w:name="List Bullet" w:uiPriority="32" w:qFormat="1"/>
    <w:lsdException w:name="Title" w:semiHidden="0" w:uiPriority="20" w:unhideWhenUsed="0" w:qFormat="1"/>
    <w:lsdException w:name="Default Paragraph Font" w:uiPriority="1"/>
    <w:lsdException w:name="Subtitle" w:semiHidden="0" w:uiPriority="21" w:unhideWhenUsed="0" w:qFormat="1"/>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TOC Heading" w:uiPriority="29" w:qFormat="1"/>
  </w:latentStyles>
  <w:style w:type="paragraph" w:default="1" w:styleId="Normal">
    <w:name w:val="Normal"/>
    <w:uiPriority w:val="1"/>
    <w:qFormat/>
    <w:rsid w:val="000B4907"/>
    <w:pPr>
      <w:keepLines/>
    </w:pPr>
  </w:style>
  <w:style w:type="paragraph" w:styleId="Heading1">
    <w:name w:val="heading 1"/>
    <w:basedOn w:val="Normal"/>
    <w:next w:val="Normal"/>
    <w:link w:val="Heading1Char"/>
    <w:uiPriority w:val="9"/>
    <w:qFormat/>
    <w:rsid w:val="00BE4749"/>
    <w:pPr>
      <w:keepNext/>
      <w:numPr>
        <w:numId w:val="1"/>
      </w:numPr>
      <w:spacing w:after="720"/>
      <w:ind w:left="851" w:hanging="851"/>
      <w:outlineLvl w:val="0"/>
    </w:pPr>
    <w:rPr>
      <w:rFonts w:asciiTheme="majorHAnsi" w:eastAsiaTheme="majorEastAsia" w:hAnsiTheme="majorHAnsi" w:cstheme="majorBidi"/>
      <w:b/>
      <w:bCs/>
      <w:kern w:val="32"/>
      <w:sz w:val="36"/>
      <w:szCs w:val="36"/>
    </w:rPr>
  </w:style>
  <w:style w:type="paragraph" w:styleId="Heading2">
    <w:name w:val="heading 2"/>
    <w:basedOn w:val="Normal"/>
    <w:next w:val="Normal"/>
    <w:link w:val="Heading2Char"/>
    <w:uiPriority w:val="9"/>
    <w:qFormat/>
    <w:rsid w:val="00FE678F"/>
    <w:pPr>
      <w:keepNext/>
      <w:numPr>
        <w:ilvl w:val="1"/>
        <w:numId w:val="1"/>
      </w:numPr>
      <w:spacing w:before="720"/>
      <w:ind w:left="578" w:hanging="578"/>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qFormat/>
    <w:rsid w:val="00FE678F"/>
    <w:pPr>
      <w:keepNext/>
      <w:spacing w:before="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rsid w:val="00B7062B"/>
    <w:pPr>
      <w:keepNext/>
      <w:numPr>
        <w:ilvl w:val="3"/>
        <w:numId w:val="1"/>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rsid w:val="00B7062B"/>
    <w:pPr>
      <w:numPr>
        <w:ilvl w:val="4"/>
        <w:numId w:val="1"/>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rsid w:val="00B7062B"/>
    <w:pPr>
      <w:numPr>
        <w:ilvl w:val="5"/>
        <w:numId w:val="1"/>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rsid w:val="00B7062B"/>
    <w:pPr>
      <w:numPr>
        <w:ilvl w:val="6"/>
        <w:numId w:val="1"/>
      </w:numPr>
      <w:spacing w:before="240" w:after="60"/>
      <w:outlineLvl w:val="6"/>
    </w:pPr>
    <w:rPr>
      <w:rFonts w:cstheme="majorBidi"/>
    </w:rPr>
  </w:style>
  <w:style w:type="paragraph" w:styleId="Heading8">
    <w:name w:val="heading 8"/>
    <w:basedOn w:val="Normal"/>
    <w:next w:val="Normal"/>
    <w:link w:val="Heading8Char"/>
    <w:uiPriority w:val="9"/>
    <w:semiHidden/>
    <w:unhideWhenUsed/>
    <w:rsid w:val="00B7062B"/>
    <w:pPr>
      <w:numPr>
        <w:ilvl w:val="7"/>
        <w:numId w:val="1"/>
      </w:numPr>
      <w:spacing w:before="240" w:after="60"/>
      <w:outlineLvl w:val="7"/>
    </w:pPr>
    <w:rPr>
      <w:rFonts w:cstheme="majorBidi"/>
      <w:i/>
      <w:iCs/>
    </w:rPr>
  </w:style>
  <w:style w:type="paragraph" w:styleId="Heading9">
    <w:name w:val="heading 9"/>
    <w:basedOn w:val="Normal"/>
    <w:next w:val="Normal"/>
    <w:link w:val="Heading9Char"/>
    <w:uiPriority w:val="9"/>
    <w:semiHidden/>
    <w:unhideWhenUsed/>
    <w:rsid w:val="00B7062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DC7"/>
    <w:rPr>
      <w:rFonts w:asciiTheme="majorHAnsi" w:eastAsiaTheme="majorEastAsia" w:hAnsiTheme="majorHAnsi" w:cstheme="majorBidi"/>
      <w:b/>
      <w:bCs/>
      <w:kern w:val="32"/>
      <w:sz w:val="36"/>
      <w:szCs w:val="36"/>
    </w:rPr>
  </w:style>
  <w:style w:type="character" w:customStyle="1" w:styleId="Heading2Char">
    <w:name w:val="Heading 2 Char"/>
    <w:basedOn w:val="DefaultParagraphFont"/>
    <w:link w:val="Heading2"/>
    <w:uiPriority w:val="9"/>
    <w:rsid w:val="00A25FD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F06E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A25FD3"/>
    <w:rPr>
      <w:rFonts w:cstheme="majorBidi"/>
      <w:b/>
      <w:bCs/>
      <w:sz w:val="28"/>
      <w:szCs w:val="28"/>
    </w:rPr>
  </w:style>
  <w:style w:type="character" w:customStyle="1" w:styleId="Heading5Char">
    <w:name w:val="Heading 5 Char"/>
    <w:basedOn w:val="DefaultParagraphFont"/>
    <w:link w:val="Heading5"/>
    <w:uiPriority w:val="9"/>
    <w:semiHidden/>
    <w:rsid w:val="00A25FD3"/>
    <w:rPr>
      <w:rFonts w:cstheme="majorBidi"/>
      <w:b/>
      <w:bCs/>
      <w:i/>
      <w:iCs/>
      <w:sz w:val="26"/>
      <w:szCs w:val="26"/>
    </w:rPr>
  </w:style>
  <w:style w:type="character" w:customStyle="1" w:styleId="Heading6Char">
    <w:name w:val="Heading 6 Char"/>
    <w:basedOn w:val="DefaultParagraphFont"/>
    <w:link w:val="Heading6"/>
    <w:uiPriority w:val="9"/>
    <w:semiHidden/>
    <w:rsid w:val="00A25FD3"/>
    <w:rPr>
      <w:rFonts w:cstheme="majorBidi"/>
      <w:b/>
      <w:bCs/>
      <w:sz w:val="22"/>
      <w:szCs w:val="22"/>
    </w:rPr>
  </w:style>
  <w:style w:type="character" w:customStyle="1" w:styleId="Heading7Char">
    <w:name w:val="Heading 7 Char"/>
    <w:basedOn w:val="DefaultParagraphFont"/>
    <w:link w:val="Heading7"/>
    <w:uiPriority w:val="9"/>
    <w:semiHidden/>
    <w:rsid w:val="00A25FD3"/>
    <w:rPr>
      <w:rFonts w:cstheme="majorBidi"/>
    </w:rPr>
  </w:style>
  <w:style w:type="character" w:customStyle="1" w:styleId="Heading8Char">
    <w:name w:val="Heading 8 Char"/>
    <w:basedOn w:val="DefaultParagraphFont"/>
    <w:link w:val="Heading8"/>
    <w:uiPriority w:val="9"/>
    <w:semiHidden/>
    <w:rsid w:val="00A25FD3"/>
    <w:rPr>
      <w:rFonts w:cstheme="majorBidi"/>
      <w:i/>
      <w:iCs/>
    </w:rPr>
  </w:style>
  <w:style w:type="character" w:customStyle="1" w:styleId="Heading9Char">
    <w:name w:val="Heading 9 Char"/>
    <w:basedOn w:val="DefaultParagraphFont"/>
    <w:link w:val="Heading9"/>
    <w:uiPriority w:val="9"/>
    <w:semiHidden/>
    <w:rsid w:val="00A25FD3"/>
    <w:rPr>
      <w:rFonts w:asciiTheme="majorHAnsi" w:eastAsiaTheme="majorEastAsia" w:hAnsiTheme="majorHAnsi" w:cstheme="majorBidi"/>
      <w:sz w:val="22"/>
      <w:szCs w:val="22"/>
    </w:rPr>
  </w:style>
  <w:style w:type="paragraph" w:styleId="Caption">
    <w:name w:val="caption"/>
    <w:basedOn w:val="Normal"/>
    <w:next w:val="Normal"/>
    <w:uiPriority w:val="23"/>
    <w:qFormat/>
    <w:rsid w:val="0081460E"/>
    <w:pPr>
      <w:spacing w:after="0" w:line="240" w:lineRule="auto"/>
      <w:jc w:val="center"/>
    </w:pPr>
    <w:rPr>
      <w:b/>
      <w:bCs/>
      <w:i/>
      <w:iCs/>
      <w:color w:val="1F497D" w:themeColor="text2"/>
      <w:sz w:val="20"/>
      <w:szCs w:val="20"/>
      <w:lang w:val="en-US"/>
    </w:rPr>
  </w:style>
  <w:style w:type="paragraph" w:styleId="Title">
    <w:name w:val="Title"/>
    <w:basedOn w:val="Normal"/>
    <w:next w:val="Normal"/>
    <w:link w:val="TitleChar"/>
    <w:uiPriority w:val="26"/>
    <w:qFormat/>
    <w:rsid w:val="005E336C"/>
    <w:pPr>
      <w:spacing w:after="0" w:line="240" w:lineRule="auto"/>
      <w:jc w:val="center"/>
      <w:outlineLvl w:val="0"/>
    </w:pPr>
    <w:rPr>
      <w:rFonts w:asciiTheme="majorHAnsi" w:eastAsiaTheme="majorEastAsia" w:hAnsiTheme="majorHAnsi" w:cstheme="majorBidi"/>
      <w:kern w:val="28"/>
      <w:sz w:val="96"/>
      <w:szCs w:val="96"/>
    </w:rPr>
  </w:style>
  <w:style w:type="character" w:customStyle="1" w:styleId="TitleChar">
    <w:name w:val="Title Char"/>
    <w:basedOn w:val="DefaultParagraphFont"/>
    <w:link w:val="Title"/>
    <w:uiPriority w:val="26"/>
    <w:rsid w:val="000B4907"/>
    <w:rPr>
      <w:rFonts w:asciiTheme="majorHAnsi" w:eastAsiaTheme="majorEastAsia" w:hAnsiTheme="majorHAnsi" w:cstheme="majorBidi"/>
      <w:kern w:val="28"/>
      <w:sz w:val="96"/>
      <w:szCs w:val="96"/>
    </w:rPr>
  </w:style>
  <w:style w:type="paragraph" w:styleId="Subtitle">
    <w:name w:val="Subtitle"/>
    <w:basedOn w:val="Normal"/>
    <w:next w:val="Normal"/>
    <w:link w:val="SubtitleChar"/>
    <w:uiPriority w:val="27"/>
    <w:qFormat/>
    <w:rsid w:val="005E336C"/>
    <w:pPr>
      <w:spacing w:after="0" w:line="240" w:lineRule="auto"/>
      <w:jc w:val="center"/>
      <w:outlineLvl w:val="1"/>
    </w:pPr>
    <w:rPr>
      <w:rFonts w:asciiTheme="majorHAnsi" w:eastAsiaTheme="majorEastAsia" w:hAnsiTheme="majorHAnsi" w:cstheme="majorBidi"/>
      <w:sz w:val="52"/>
      <w:szCs w:val="52"/>
    </w:rPr>
  </w:style>
  <w:style w:type="character" w:customStyle="1" w:styleId="SubtitleChar">
    <w:name w:val="Subtitle Char"/>
    <w:basedOn w:val="DefaultParagraphFont"/>
    <w:link w:val="Subtitle"/>
    <w:uiPriority w:val="27"/>
    <w:rsid w:val="000B4907"/>
    <w:rPr>
      <w:rFonts w:asciiTheme="majorHAnsi" w:eastAsiaTheme="majorEastAsia" w:hAnsiTheme="majorHAnsi" w:cstheme="majorBidi"/>
      <w:sz w:val="52"/>
      <w:szCs w:val="52"/>
    </w:rPr>
  </w:style>
  <w:style w:type="character" w:styleId="Strong">
    <w:name w:val="Strong"/>
    <w:basedOn w:val="DefaultParagraphFont"/>
    <w:uiPriority w:val="52"/>
    <w:unhideWhenUsed/>
    <w:rsid w:val="00B7062B"/>
    <w:rPr>
      <w:b/>
      <w:bCs/>
    </w:rPr>
  </w:style>
  <w:style w:type="character" w:styleId="Emphasis">
    <w:name w:val="Emphasis"/>
    <w:basedOn w:val="DefaultParagraphFont"/>
    <w:uiPriority w:val="50"/>
    <w:unhideWhenUsed/>
    <w:rsid w:val="00B7062B"/>
    <w:rPr>
      <w:rFonts w:asciiTheme="minorHAnsi" w:hAnsiTheme="minorHAnsi"/>
      <w:b/>
      <w:i/>
      <w:iCs/>
    </w:rPr>
  </w:style>
  <w:style w:type="paragraph" w:styleId="NoSpacing">
    <w:name w:val="No Spacing"/>
    <w:basedOn w:val="Normal"/>
    <w:uiPriority w:val="5"/>
    <w:rsid w:val="003C13A7"/>
    <w:pPr>
      <w:spacing w:after="0" w:line="240" w:lineRule="auto"/>
    </w:pPr>
  </w:style>
  <w:style w:type="paragraph" w:styleId="ListParagraph">
    <w:name w:val="List Paragraph"/>
    <w:basedOn w:val="Normal"/>
    <w:uiPriority w:val="58"/>
    <w:unhideWhenUsed/>
    <w:rsid w:val="00B7062B"/>
    <w:pPr>
      <w:ind w:left="720"/>
      <w:contextualSpacing/>
    </w:pPr>
  </w:style>
  <w:style w:type="paragraph" w:styleId="Quote">
    <w:name w:val="Quote"/>
    <w:basedOn w:val="Normal"/>
    <w:next w:val="Normal"/>
    <w:link w:val="QuoteChar"/>
    <w:uiPriority w:val="53"/>
    <w:unhideWhenUsed/>
    <w:rsid w:val="00B7062B"/>
    <w:rPr>
      <w:i/>
    </w:rPr>
  </w:style>
  <w:style w:type="character" w:customStyle="1" w:styleId="QuoteChar">
    <w:name w:val="Quote Char"/>
    <w:basedOn w:val="DefaultParagraphFont"/>
    <w:link w:val="Quote"/>
    <w:uiPriority w:val="53"/>
    <w:rsid w:val="00300E15"/>
    <w:rPr>
      <w:i/>
    </w:rPr>
  </w:style>
  <w:style w:type="paragraph" w:styleId="IntenseQuote">
    <w:name w:val="Intense Quote"/>
    <w:basedOn w:val="Normal"/>
    <w:next w:val="Normal"/>
    <w:link w:val="IntenseQuoteChar"/>
    <w:uiPriority w:val="54"/>
    <w:unhideWhenUsed/>
    <w:rsid w:val="00B7062B"/>
    <w:pPr>
      <w:ind w:left="720" w:right="720"/>
    </w:pPr>
    <w:rPr>
      <w:b/>
      <w:i/>
      <w:szCs w:val="22"/>
    </w:rPr>
  </w:style>
  <w:style w:type="character" w:customStyle="1" w:styleId="IntenseQuoteChar">
    <w:name w:val="Intense Quote Char"/>
    <w:basedOn w:val="DefaultParagraphFont"/>
    <w:link w:val="IntenseQuote"/>
    <w:uiPriority w:val="54"/>
    <w:rsid w:val="00300E15"/>
    <w:rPr>
      <w:b/>
      <w:i/>
      <w:szCs w:val="22"/>
    </w:rPr>
  </w:style>
  <w:style w:type="character" w:styleId="SubtleEmphasis">
    <w:name w:val="Subtle Emphasis"/>
    <w:uiPriority w:val="49"/>
    <w:unhideWhenUsed/>
    <w:rsid w:val="00B7062B"/>
    <w:rPr>
      <w:i/>
      <w:color w:val="5A5A5A" w:themeColor="text1" w:themeTint="A5"/>
    </w:rPr>
  </w:style>
  <w:style w:type="character" w:styleId="IntenseEmphasis">
    <w:name w:val="Intense Emphasis"/>
    <w:basedOn w:val="DefaultParagraphFont"/>
    <w:uiPriority w:val="51"/>
    <w:unhideWhenUsed/>
    <w:rsid w:val="00B7062B"/>
    <w:rPr>
      <w:b/>
      <w:i/>
      <w:sz w:val="24"/>
      <w:szCs w:val="24"/>
      <w:u w:val="single"/>
    </w:rPr>
  </w:style>
  <w:style w:type="character" w:styleId="SubtleReference">
    <w:name w:val="Subtle Reference"/>
    <w:basedOn w:val="DefaultParagraphFont"/>
    <w:uiPriority w:val="55"/>
    <w:unhideWhenUsed/>
    <w:rsid w:val="00B7062B"/>
    <w:rPr>
      <w:sz w:val="24"/>
      <w:szCs w:val="24"/>
      <w:u w:val="single"/>
    </w:rPr>
  </w:style>
  <w:style w:type="character" w:styleId="IntenseReference">
    <w:name w:val="Intense Reference"/>
    <w:basedOn w:val="DefaultParagraphFont"/>
    <w:uiPriority w:val="56"/>
    <w:unhideWhenUsed/>
    <w:rsid w:val="00B7062B"/>
    <w:rPr>
      <w:b/>
      <w:sz w:val="24"/>
      <w:u w:val="single"/>
    </w:rPr>
  </w:style>
  <w:style w:type="character" w:styleId="BookTitle">
    <w:name w:val="Book Title"/>
    <w:basedOn w:val="DefaultParagraphFont"/>
    <w:uiPriority w:val="57"/>
    <w:unhideWhenUsed/>
    <w:rsid w:val="00B7062B"/>
    <w:rPr>
      <w:rFonts w:asciiTheme="majorHAnsi" w:eastAsiaTheme="majorEastAsia" w:hAnsiTheme="majorHAnsi"/>
      <w:b/>
      <w:i/>
      <w:sz w:val="24"/>
      <w:szCs w:val="24"/>
    </w:rPr>
  </w:style>
  <w:style w:type="paragraph" w:styleId="TOCHeading">
    <w:name w:val="TOC Heading"/>
    <w:basedOn w:val="Heading1"/>
    <w:next w:val="TOC1"/>
    <w:uiPriority w:val="38"/>
    <w:qFormat/>
    <w:rsid w:val="005F2D0D"/>
    <w:pPr>
      <w:numPr>
        <w:numId w:val="0"/>
      </w:numPr>
      <w:jc w:val="center"/>
    </w:pPr>
  </w:style>
  <w:style w:type="paragraph" w:styleId="TOC1">
    <w:name w:val="toc 1"/>
    <w:basedOn w:val="Normal"/>
    <w:next w:val="Normal"/>
    <w:autoRedefine/>
    <w:uiPriority w:val="39"/>
    <w:qFormat/>
    <w:rsid w:val="007C709C"/>
  </w:style>
  <w:style w:type="paragraph" w:styleId="TOC2">
    <w:name w:val="toc 2"/>
    <w:basedOn w:val="Normal"/>
    <w:next w:val="Normal"/>
    <w:autoRedefine/>
    <w:uiPriority w:val="39"/>
    <w:qFormat/>
    <w:rsid w:val="00B815DF"/>
    <w:pPr>
      <w:tabs>
        <w:tab w:val="left" w:pos="998"/>
        <w:tab w:val="right" w:leader="dot" w:pos="8296"/>
      </w:tabs>
      <w:ind w:left="357"/>
    </w:pPr>
    <w:rPr>
      <w:noProof/>
    </w:rPr>
  </w:style>
  <w:style w:type="paragraph" w:styleId="BalloonText">
    <w:name w:val="Balloon Text"/>
    <w:basedOn w:val="Normal"/>
    <w:link w:val="BalloonTextChar"/>
    <w:uiPriority w:val="99"/>
    <w:semiHidden/>
    <w:unhideWhenUsed/>
    <w:rsid w:val="009D0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2D0"/>
    <w:rPr>
      <w:rFonts w:ascii="Tahoma" w:hAnsi="Tahoma" w:cs="Tahoma"/>
      <w:sz w:val="16"/>
      <w:szCs w:val="16"/>
    </w:rPr>
  </w:style>
  <w:style w:type="table" w:styleId="TableGrid">
    <w:name w:val="Table Grid"/>
    <w:aliases w:val="Arjestin Table Grid"/>
    <w:basedOn w:val="TableNormal"/>
    <w:uiPriority w:val="59"/>
    <w:rsid w:val="008C7CBB"/>
    <w:pPr>
      <w:keepLines/>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jc w:val="center"/>
    </w:trPr>
  </w:style>
  <w:style w:type="character" w:styleId="PlaceholderText">
    <w:name w:val="Placeholder Text"/>
    <w:basedOn w:val="DefaultParagraphFont"/>
    <w:uiPriority w:val="99"/>
    <w:semiHidden/>
    <w:rsid w:val="00CF10A9"/>
    <w:rPr>
      <w:color w:val="808080"/>
    </w:rPr>
  </w:style>
  <w:style w:type="paragraph" w:styleId="FootnoteText">
    <w:name w:val="footnote text"/>
    <w:basedOn w:val="Normal"/>
    <w:link w:val="FootnoteTextChar"/>
    <w:uiPriority w:val="25"/>
    <w:qFormat/>
    <w:rsid w:val="00B33C62"/>
    <w:pPr>
      <w:spacing w:after="0" w:line="240" w:lineRule="auto"/>
      <w:ind w:left="113" w:hanging="113"/>
    </w:pPr>
    <w:rPr>
      <w:sz w:val="20"/>
      <w:szCs w:val="20"/>
      <w:lang w:val="en-US"/>
    </w:rPr>
  </w:style>
  <w:style w:type="character" w:customStyle="1" w:styleId="FootnoteTextChar">
    <w:name w:val="Footnote Text Char"/>
    <w:basedOn w:val="DefaultParagraphFont"/>
    <w:link w:val="FootnoteText"/>
    <w:uiPriority w:val="25"/>
    <w:rsid w:val="000B4907"/>
    <w:rPr>
      <w:sz w:val="20"/>
      <w:szCs w:val="20"/>
      <w:lang w:val="en-US"/>
    </w:rPr>
  </w:style>
  <w:style w:type="character" w:styleId="FootnoteReference">
    <w:name w:val="footnote reference"/>
    <w:basedOn w:val="DefaultParagraphFont"/>
    <w:uiPriority w:val="99"/>
    <w:semiHidden/>
    <w:unhideWhenUsed/>
    <w:rsid w:val="00624116"/>
    <w:rPr>
      <w:vertAlign w:val="superscript"/>
    </w:rPr>
  </w:style>
  <w:style w:type="paragraph" w:styleId="ListBullet">
    <w:name w:val="List Bullet"/>
    <w:basedOn w:val="Normal"/>
    <w:link w:val="ListBulletChar"/>
    <w:uiPriority w:val="32"/>
    <w:qFormat/>
    <w:rsid w:val="008C49EC"/>
    <w:pPr>
      <w:numPr>
        <w:numId w:val="3"/>
      </w:numPr>
      <w:ind w:left="357" w:hanging="357"/>
      <w:contextualSpacing/>
    </w:pPr>
  </w:style>
  <w:style w:type="character" w:customStyle="1" w:styleId="ListBulletChar">
    <w:name w:val="List Bullet Char"/>
    <w:basedOn w:val="DefaultParagraphFont"/>
    <w:link w:val="ListBullet"/>
    <w:uiPriority w:val="32"/>
    <w:rsid w:val="008C49EC"/>
  </w:style>
  <w:style w:type="paragraph" w:customStyle="1" w:styleId="CellListBullet">
    <w:name w:val="Cell List Bullet"/>
    <w:basedOn w:val="ListBullet"/>
    <w:uiPriority w:val="36"/>
    <w:qFormat/>
    <w:rsid w:val="003902E4"/>
    <w:pPr>
      <w:numPr>
        <w:numId w:val="13"/>
      </w:numPr>
      <w:spacing w:after="0" w:line="360" w:lineRule="auto"/>
      <w:ind w:left="641" w:right="284" w:hanging="357"/>
    </w:pPr>
    <w:rPr>
      <w:lang w:val="en-US"/>
    </w:rPr>
  </w:style>
  <w:style w:type="paragraph" w:customStyle="1" w:styleId="CellListBulletHeading">
    <w:name w:val="Cell List Bullet Heading"/>
    <w:basedOn w:val="Normal"/>
    <w:next w:val="CellListBullet"/>
    <w:uiPriority w:val="35"/>
    <w:qFormat/>
    <w:rsid w:val="008C0110"/>
    <w:pPr>
      <w:spacing w:after="280" w:line="240" w:lineRule="auto"/>
      <w:jc w:val="center"/>
    </w:pPr>
    <w:rPr>
      <w:b/>
      <w:bCs/>
      <w:i/>
      <w:sz w:val="28"/>
      <w:szCs w:val="28"/>
      <w:lang w:val="en-US"/>
    </w:rPr>
  </w:style>
  <w:style w:type="paragraph" w:customStyle="1" w:styleId="Authority">
    <w:name w:val="Authority"/>
    <w:basedOn w:val="Normal"/>
    <w:next w:val="Normal"/>
    <w:link w:val="AuthorityChar"/>
    <w:uiPriority w:val="22"/>
    <w:qFormat/>
    <w:rsid w:val="005E336C"/>
    <w:pPr>
      <w:spacing w:after="0" w:line="240" w:lineRule="auto"/>
      <w:jc w:val="center"/>
    </w:pPr>
    <w:rPr>
      <w:i/>
      <w:iCs/>
      <w:color w:val="1F497D" w:themeColor="text2"/>
      <w:sz w:val="28"/>
      <w:szCs w:val="28"/>
      <w:lang w:val="en-US"/>
    </w:rPr>
  </w:style>
  <w:style w:type="paragraph" w:customStyle="1" w:styleId="Subsubtitle">
    <w:name w:val="Subsubtitle"/>
    <w:basedOn w:val="Normal"/>
    <w:next w:val="Normal"/>
    <w:link w:val="SubsubtitleChar"/>
    <w:uiPriority w:val="28"/>
    <w:qFormat/>
    <w:rsid w:val="005E336C"/>
    <w:pPr>
      <w:spacing w:after="0" w:line="240" w:lineRule="auto"/>
      <w:jc w:val="center"/>
      <w:outlineLvl w:val="2"/>
    </w:pPr>
    <w:rPr>
      <w:rFonts w:asciiTheme="majorHAnsi" w:hAnsiTheme="majorHAnsi" w:cstheme="majorBidi"/>
      <w:caps/>
    </w:rPr>
  </w:style>
  <w:style w:type="paragraph" w:styleId="TableofFigures">
    <w:name w:val="table of figures"/>
    <w:basedOn w:val="Normal"/>
    <w:next w:val="Normal"/>
    <w:autoRedefine/>
    <w:uiPriority w:val="99"/>
    <w:qFormat/>
    <w:rsid w:val="00C57640"/>
  </w:style>
  <w:style w:type="character" w:customStyle="1" w:styleId="SubsubtitleChar">
    <w:name w:val="Subsubtitle Char"/>
    <w:basedOn w:val="DefaultParagraphFont"/>
    <w:link w:val="Subsubtitle"/>
    <w:uiPriority w:val="28"/>
    <w:rsid w:val="000B4907"/>
    <w:rPr>
      <w:rFonts w:asciiTheme="majorHAnsi" w:hAnsiTheme="majorHAnsi" w:cstheme="majorBidi"/>
      <w:caps/>
    </w:rPr>
  </w:style>
  <w:style w:type="paragraph" w:customStyle="1" w:styleId="CellPicture">
    <w:name w:val="Cell Picture"/>
    <w:basedOn w:val="Normal"/>
    <w:next w:val="Caption"/>
    <w:uiPriority w:val="37"/>
    <w:qFormat/>
    <w:rsid w:val="00C1081F"/>
    <w:pPr>
      <w:jc w:val="center"/>
    </w:pPr>
    <w:rPr>
      <w:noProof/>
      <w:lang w:eastAsia="en-GB"/>
    </w:rPr>
  </w:style>
  <w:style w:type="character" w:customStyle="1" w:styleId="AuthorityChar">
    <w:name w:val="Authority Char"/>
    <w:basedOn w:val="DefaultParagraphFont"/>
    <w:link w:val="Authority"/>
    <w:uiPriority w:val="22"/>
    <w:rsid w:val="000B4907"/>
    <w:rPr>
      <w:i/>
      <w:iCs/>
      <w:color w:val="1F497D" w:themeColor="text2"/>
      <w:sz w:val="28"/>
      <w:szCs w:val="28"/>
      <w:lang w:val="en-US"/>
    </w:rPr>
  </w:style>
  <w:style w:type="character" w:styleId="Hyperlink">
    <w:name w:val="Hyperlink"/>
    <w:basedOn w:val="DefaultParagraphFont"/>
    <w:uiPriority w:val="99"/>
    <w:qFormat/>
    <w:rsid w:val="00184AE3"/>
    <w:rPr>
      <w:color w:val="0000FF" w:themeColor="hyperlink"/>
      <w:u w:val="single"/>
    </w:rPr>
  </w:style>
  <w:style w:type="paragraph" w:styleId="Header">
    <w:name w:val="header"/>
    <w:basedOn w:val="Normal"/>
    <w:link w:val="HeaderChar"/>
    <w:uiPriority w:val="99"/>
    <w:unhideWhenUsed/>
    <w:rsid w:val="00641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1757"/>
  </w:style>
  <w:style w:type="paragraph" w:styleId="Footer">
    <w:name w:val="footer"/>
    <w:basedOn w:val="Normal"/>
    <w:link w:val="FooterChar"/>
    <w:uiPriority w:val="24"/>
    <w:qFormat/>
    <w:rsid w:val="001B5951"/>
    <w:pPr>
      <w:tabs>
        <w:tab w:val="center" w:pos="4153"/>
        <w:tab w:val="right" w:pos="8306"/>
      </w:tabs>
      <w:spacing w:after="0" w:line="240" w:lineRule="auto"/>
      <w:jc w:val="center"/>
    </w:pPr>
    <w:rPr>
      <w:noProof/>
      <w:color w:val="1F497D" w:themeColor="text2"/>
    </w:rPr>
  </w:style>
  <w:style w:type="character" w:customStyle="1" w:styleId="FooterChar">
    <w:name w:val="Footer Char"/>
    <w:basedOn w:val="DefaultParagraphFont"/>
    <w:link w:val="Footer"/>
    <w:uiPriority w:val="24"/>
    <w:rsid w:val="000B4907"/>
    <w:rPr>
      <w:noProof/>
      <w:color w:val="1F497D" w:themeColor="text2"/>
    </w:rPr>
  </w:style>
  <w:style w:type="paragraph" w:customStyle="1" w:styleId="Example">
    <w:name w:val="Example"/>
    <w:basedOn w:val="Heading3"/>
    <w:next w:val="Normal"/>
    <w:uiPriority w:val="29"/>
    <w:qFormat/>
    <w:rsid w:val="00774E03"/>
    <w:pPr>
      <w:pageBreakBefore/>
      <w:spacing w:before="0"/>
    </w:pPr>
  </w:style>
  <w:style w:type="paragraph" w:customStyle="1" w:styleId="NormalFirst">
    <w:name w:val="Normal First"/>
    <w:basedOn w:val="Normal"/>
    <w:next w:val="Normal"/>
    <w:uiPriority w:val="3"/>
    <w:qFormat/>
    <w:rsid w:val="00035D26"/>
    <w:pPr>
      <w:keepNext/>
      <w:spacing w:before="720"/>
    </w:pPr>
  </w:style>
  <w:style w:type="paragraph" w:customStyle="1" w:styleId="AppendixHeading">
    <w:name w:val="Appendix Heading"/>
    <w:basedOn w:val="Heading1"/>
    <w:next w:val="Normal"/>
    <w:uiPriority w:val="10"/>
    <w:qFormat/>
    <w:rsid w:val="0080161C"/>
    <w:pPr>
      <w:numPr>
        <w:numId w:val="2"/>
      </w:numPr>
      <w:ind w:left="2268" w:hanging="2268"/>
    </w:pPr>
  </w:style>
  <w:style w:type="paragraph" w:customStyle="1" w:styleId="Heading1Tens">
    <w:name w:val="Heading 1 Tens"/>
    <w:basedOn w:val="Heading1"/>
    <w:next w:val="Normal"/>
    <w:link w:val="Heading1TensChar"/>
    <w:uiPriority w:val="9"/>
    <w:qFormat/>
    <w:rsid w:val="006066B4"/>
    <w:pPr>
      <w:ind w:left="1134" w:hanging="1134"/>
    </w:pPr>
  </w:style>
  <w:style w:type="character" w:customStyle="1" w:styleId="Heading1TensChar">
    <w:name w:val="Heading 1 Tens Char"/>
    <w:basedOn w:val="Heading1Char"/>
    <w:link w:val="Heading1Tens"/>
    <w:uiPriority w:val="9"/>
    <w:rsid w:val="00A25FD3"/>
    <w:rPr>
      <w:rFonts w:asciiTheme="majorHAnsi" w:eastAsiaTheme="majorEastAsia" w:hAnsiTheme="majorHAnsi" w:cstheme="majorBidi"/>
      <w:b/>
      <w:bCs/>
      <w:kern w:val="32"/>
      <w:sz w:val="36"/>
      <w:szCs w:val="36"/>
    </w:rPr>
  </w:style>
  <w:style w:type="paragraph" w:customStyle="1" w:styleId="TOFHeading">
    <w:name w:val="TOF Heading"/>
    <w:basedOn w:val="Heading1"/>
    <w:next w:val="TableofFigures"/>
    <w:uiPriority w:val="40"/>
    <w:qFormat/>
    <w:rsid w:val="005F2D0D"/>
    <w:pPr>
      <w:pageBreakBefore/>
      <w:numPr>
        <w:numId w:val="0"/>
      </w:numPr>
      <w:jc w:val="center"/>
    </w:pPr>
  </w:style>
  <w:style w:type="paragraph" w:customStyle="1" w:styleId="ListBulletHeading">
    <w:name w:val="List Bullet Heading"/>
    <w:basedOn w:val="Normal"/>
    <w:next w:val="ListBullet"/>
    <w:uiPriority w:val="30"/>
    <w:qFormat/>
    <w:rsid w:val="00656290"/>
    <w:pPr>
      <w:keepNext/>
      <w:spacing w:before="720" w:after="0"/>
    </w:pPr>
    <w:rPr>
      <w:b/>
      <w:bCs/>
      <w:i/>
      <w:iCs/>
      <w:sz w:val="28"/>
      <w:szCs w:val="28"/>
    </w:rPr>
  </w:style>
  <w:style w:type="character" w:styleId="FollowedHyperlink">
    <w:name w:val="FollowedHyperlink"/>
    <w:basedOn w:val="DefaultParagraphFont"/>
    <w:uiPriority w:val="99"/>
    <w:semiHidden/>
    <w:unhideWhenUsed/>
    <w:rsid w:val="00A1429F"/>
    <w:rPr>
      <w:color w:val="800080" w:themeColor="followedHyperlink"/>
      <w:u w:val="single"/>
    </w:rPr>
  </w:style>
  <w:style w:type="paragraph" w:customStyle="1" w:styleId="TextBox">
    <w:name w:val="Text Box"/>
    <w:basedOn w:val="Normal"/>
    <w:next w:val="Normal"/>
    <w:uiPriority w:val="21"/>
    <w:qFormat/>
    <w:rsid w:val="00B65CDA"/>
    <w:pPr>
      <w:pBdr>
        <w:top w:val="single" w:sz="4" w:space="1" w:color="auto"/>
        <w:left w:val="single" w:sz="4" w:space="4" w:color="auto"/>
        <w:bottom w:val="single" w:sz="4" w:space="1" w:color="auto"/>
        <w:right w:val="single" w:sz="4" w:space="4" w:color="auto"/>
      </w:pBdr>
      <w:shd w:val="clear" w:color="auto" w:fill="E1EBF7"/>
      <w:spacing w:before="720"/>
    </w:pPr>
  </w:style>
  <w:style w:type="paragraph" w:customStyle="1" w:styleId="NormalLast">
    <w:name w:val="Normal Last"/>
    <w:basedOn w:val="Normal"/>
    <w:next w:val="Normal"/>
    <w:uiPriority w:val="4"/>
    <w:qFormat/>
    <w:rsid w:val="00AD781D"/>
    <w:pPr>
      <w:spacing w:after="720"/>
    </w:pPr>
  </w:style>
  <w:style w:type="paragraph" w:customStyle="1" w:styleId="ListBulletInline">
    <w:name w:val="List Bullet Inline"/>
    <w:basedOn w:val="ListBullet"/>
    <w:uiPriority w:val="33"/>
    <w:qFormat/>
    <w:rsid w:val="00BC25E2"/>
    <w:pPr>
      <w:keepNext/>
      <w:spacing w:after="0"/>
      <w:contextualSpacing w:val="0"/>
    </w:pPr>
  </w:style>
  <w:style w:type="paragraph" w:customStyle="1" w:styleId="NormalInline">
    <w:name w:val="Normal Inline"/>
    <w:basedOn w:val="Normal"/>
    <w:next w:val="Normal"/>
    <w:uiPriority w:val="2"/>
    <w:qFormat/>
    <w:rsid w:val="002434FB"/>
    <w:pPr>
      <w:keepNext/>
      <w:spacing w:after="0"/>
    </w:pPr>
  </w:style>
  <w:style w:type="paragraph" w:customStyle="1" w:styleId="ListBulletIndented">
    <w:name w:val="List Bullet Indented"/>
    <w:basedOn w:val="ListBullet"/>
    <w:uiPriority w:val="34"/>
    <w:qFormat/>
    <w:rsid w:val="00E332E3"/>
    <w:pPr>
      <w:ind w:left="0" w:firstLine="0"/>
      <w:contextualSpacing w:val="0"/>
    </w:pPr>
  </w:style>
  <w:style w:type="paragraph" w:styleId="ListNumber">
    <w:name w:val="List Number"/>
    <w:basedOn w:val="Normal"/>
    <w:uiPriority w:val="99"/>
    <w:unhideWhenUsed/>
    <w:rsid w:val="00056247"/>
    <w:pPr>
      <w:numPr>
        <w:numId w:val="8"/>
      </w:numPr>
      <w:contextualSpacing/>
    </w:pPr>
  </w:style>
  <w:style w:type="paragraph" w:customStyle="1" w:styleId="HeadingBox">
    <w:name w:val="Heading Box"/>
    <w:basedOn w:val="Heading2"/>
    <w:next w:val="ListBulletHeading"/>
    <w:uiPriority w:val="11"/>
    <w:qFormat/>
    <w:rsid w:val="00930E54"/>
    <w:pP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style>
  <w:style w:type="paragraph" w:customStyle="1" w:styleId="Reference">
    <w:name w:val="Reference"/>
    <w:basedOn w:val="ListNumber"/>
    <w:uiPriority w:val="42"/>
    <w:qFormat/>
    <w:rsid w:val="00463E19"/>
    <w:pPr>
      <w:numPr>
        <w:numId w:val="20"/>
      </w:numPr>
    </w:pPr>
  </w:style>
  <w:style w:type="character" w:customStyle="1" w:styleId="Italic">
    <w:name w:val="Italic"/>
    <w:uiPriority w:val="44"/>
    <w:qFormat/>
    <w:rsid w:val="004F31CF"/>
    <w:rPr>
      <w:i/>
      <w:iCs/>
    </w:rPr>
  </w:style>
  <w:style w:type="numbering" w:customStyle="1" w:styleId="IEEE">
    <w:name w:val="IEEE"/>
    <w:uiPriority w:val="99"/>
    <w:rsid w:val="00463E19"/>
    <w:pPr>
      <w:numPr>
        <w:numId w:val="20"/>
      </w:numPr>
    </w:pPr>
  </w:style>
  <w:style w:type="paragraph" w:customStyle="1" w:styleId="ListBulletHeadingInline">
    <w:name w:val="List Bullet Heading Inline"/>
    <w:basedOn w:val="ListBulletHeading"/>
    <w:next w:val="ListBullet"/>
    <w:uiPriority w:val="31"/>
    <w:qFormat/>
    <w:rsid w:val="007E4EF7"/>
    <w:pPr>
      <w:spacing w:befor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he-IL"/>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semiHidden="0" w:uiPriority="39" w:unhideWhenUsed="0" w:qFormat="1"/>
    <w:lsdException w:name="toc 2" w:semiHidden="0" w:uiPriority="39"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able of figures" w:semiHidden="0" w:unhideWhenUsed="0" w:qFormat="1"/>
    <w:lsdException w:name="List Bullet" w:uiPriority="32" w:qFormat="1"/>
    <w:lsdException w:name="Title" w:semiHidden="0" w:uiPriority="20" w:unhideWhenUsed="0" w:qFormat="1"/>
    <w:lsdException w:name="Default Paragraph Font" w:uiPriority="1"/>
    <w:lsdException w:name="Subtitle" w:semiHidden="0" w:uiPriority="21" w:unhideWhenUsed="0" w:qFormat="1"/>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TOC Heading" w:uiPriority="29" w:qFormat="1"/>
  </w:latentStyles>
  <w:style w:type="paragraph" w:default="1" w:styleId="Normal">
    <w:name w:val="Normal"/>
    <w:uiPriority w:val="1"/>
    <w:qFormat/>
    <w:rsid w:val="000B4907"/>
    <w:pPr>
      <w:keepLines/>
    </w:pPr>
  </w:style>
  <w:style w:type="paragraph" w:styleId="Heading1">
    <w:name w:val="heading 1"/>
    <w:basedOn w:val="Normal"/>
    <w:next w:val="Normal"/>
    <w:link w:val="Heading1Char"/>
    <w:uiPriority w:val="9"/>
    <w:qFormat/>
    <w:rsid w:val="00BE4749"/>
    <w:pPr>
      <w:keepNext/>
      <w:numPr>
        <w:numId w:val="1"/>
      </w:numPr>
      <w:spacing w:after="720"/>
      <w:ind w:left="851" w:hanging="851"/>
      <w:outlineLvl w:val="0"/>
    </w:pPr>
    <w:rPr>
      <w:rFonts w:asciiTheme="majorHAnsi" w:eastAsiaTheme="majorEastAsia" w:hAnsiTheme="majorHAnsi" w:cstheme="majorBidi"/>
      <w:b/>
      <w:bCs/>
      <w:kern w:val="32"/>
      <w:sz w:val="36"/>
      <w:szCs w:val="36"/>
    </w:rPr>
  </w:style>
  <w:style w:type="paragraph" w:styleId="Heading2">
    <w:name w:val="heading 2"/>
    <w:basedOn w:val="Normal"/>
    <w:next w:val="Normal"/>
    <w:link w:val="Heading2Char"/>
    <w:uiPriority w:val="9"/>
    <w:qFormat/>
    <w:rsid w:val="00FE678F"/>
    <w:pPr>
      <w:keepNext/>
      <w:numPr>
        <w:ilvl w:val="1"/>
        <w:numId w:val="1"/>
      </w:numPr>
      <w:spacing w:before="720"/>
      <w:ind w:left="578" w:hanging="578"/>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qFormat/>
    <w:rsid w:val="00FE678F"/>
    <w:pPr>
      <w:keepNext/>
      <w:spacing w:before="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rsid w:val="00B7062B"/>
    <w:pPr>
      <w:keepNext/>
      <w:numPr>
        <w:ilvl w:val="3"/>
        <w:numId w:val="1"/>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rsid w:val="00B7062B"/>
    <w:pPr>
      <w:numPr>
        <w:ilvl w:val="4"/>
        <w:numId w:val="1"/>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rsid w:val="00B7062B"/>
    <w:pPr>
      <w:numPr>
        <w:ilvl w:val="5"/>
        <w:numId w:val="1"/>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rsid w:val="00B7062B"/>
    <w:pPr>
      <w:numPr>
        <w:ilvl w:val="6"/>
        <w:numId w:val="1"/>
      </w:numPr>
      <w:spacing w:before="240" w:after="60"/>
      <w:outlineLvl w:val="6"/>
    </w:pPr>
    <w:rPr>
      <w:rFonts w:cstheme="majorBidi"/>
    </w:rPr>
  </w:style>
  <w:style w:type="paragraph" w:styleId="Heading8">
    <w:name w:val="heading 8"/>
    <w:basedOn w:val="Normal"/>
    <w:next w:val="Normal"/>
    <w:link w:val="Heading8Char"/>
    <w:uiPriority w:val="9"/>
    <w:semiHidden/>
    <w:unhideWhenUsed/>
    <w:rsid w:val="00B7062B"/>
    <w:pPr>
      <w:numPr>
        <w:ilvl w:val="7"/>
        <w:numId w:val="1"/>
      </w:numPr>
      <w:spacing w:before="240" w:after="60"/>
      <w:outlineLvl w:val="7"/>
    </w:pPr>
    <w:rPr>
      <w:rFonts w:cstheme="majorBidi"/>
      <w:i/>
      <w:iCs/>
    </w:rPr>
  </w:style>
  <w:style w:type="paragraph" w:styleId="Heading9">
    <w:name w:val="heading 9"/>
    <w:basedOn w:val="Normal"/>
    <w:next w:val="Normal"/>
    <w:link w:val="Heading9Char"/>
    <w:uiPriority w:val="9"/>
    <w:semiHidden/>
    <w:unhideWhenUsed/>
    <w:rsid w:val="00B7062B"/>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DC7"/>
    <w:rPr>
      <w:rFonts w:asciiTheme="majorHAnsi" w:eastAsiaTheme="majorEastAsia" w:hAnsiTheme="majorHAnsi" w:cstheme="majorBidi"/>
      <w:b/>
      <w:bCs/>
      <w:kern w:val="32"/>
      <w:sz w:val="36"/>
      <w:szCs w:val="36"/>
    </w:rPr>
  </w:style>
  <w:style w:type="character" w:customStyle="1" w:styleId="Heading2Char">
    <w:name w:val="Heading 2 Char"/>
    <w:basedOn w:val="DefaultParagraphFont"/>
    <w:link w:val="Heading2"/>
    <w:uiPriority w:val="9"/>
    <w:rsid w:val="00A25FD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F06E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A25FD3"/>
    <w:rPr>
      <w:rFonts w:cstheme="majorBidi"/>
      <w:b/>
      <w:bCs/>
      <w:sz w:val="28"/>
      <w:szCs w:val="28"/>
    </w:rPr>
  </w:style>
  <w:style w:type="character" w:customStyle="1" w:styleId="Heading5Char">
    <w:name w:val="Heading 5 Char"/>
    <w:basedOn w:val="DefaultParagraphFont"/>
    <w:link w:val="Heading5"/>
    <w:uiPriority w:val="9"/>
    <w:semiHidden/>
    <w:rsid w:val="00A25FD3"/>
    <w:rPr>
      <w:rFonts w:cstheme="majorBidi"/>
      <w:b/>
      <w:bCs/>
      <w:i/>
      <w:iCs/>
      <w:sz w:val="26"/>
      <w:szCs w:val="26"/>
    </w:rPr>
  </w:style>
  <w:style w:type="character" w:customStyle="1" w:styleId="Heading6Char">
    <w:name w:val="Heading 6 Char"/>
    <w:basedOn w:val="DefaultParagraphFont"/>
    <w:link w:val="Heading6"/>
    <w:uiPriority w:val="9"/>
    <w:semiHidden/>
    <w:rsid w:val="00A25FD3"/>
    <w:rPr>
      <w:rFonts w:cstheme="majorBidi"/>
      <w:b/>
      <w:bCs/>
      <w:sz w:val="22"/>
      <w:szCs w:val="22"/>
    </w:rPr>
  </w:style>
  <w:style w:type="character" w:customStyle="1" w:styleId="Heading7Char">
    <w:name w:val="Heading 7 Char"/>
    <w:basedOn w:val="DefaultParagraphFont"/>
    <w:link w:val="Heading7"/>
    <w:uiPriority w:val="9"/>
    <w:semiHidden/>
    <w:rsid w:val="00A25FD3"/>
    <w:rPr>
      <w:rFonts w:cstheme="majorBidi"/>
    </w:rPr>
  </w:style>
  <w:style w:type="character" w:customStyle="1" w:styleId="Heading8Char">
    <w:name w:val="Heading 8 Char"/>
    <w:basedOn w:val="DefaultParagraphFont"/>
    <w:link w:val="Heading8"/>
    <w:uiPriority w:val="9"/>
    <w:semiHidden/>
    <w:rsid w:val="00A25FD3"/>
    <w:rPr>
      <w:rFonts w:cstheme="majorBidi"/>
      <w:i/>
      <w:iCs/>
    </w:rPr>
  </w:style>
  <w:style w:type="character" w:customStyle="1" w:styleId="Heading9Char">
    <w:name w:val="Heading 9 Char"/>
    <w:basedOn w:val="DefaultParagraphFont"/>
    <w:link w:val="Heading9"/>
    <w:uiPriority w:val="9"/>
    <w:semiHidden/>
    <w:rsid w:val="00A25FD3"/>
    <w:rPr>
      <w:rFonts w:asciiTheme="majorHAnsi" w:eastAsiaTheme="majorEastAsia" w:hAnsiTheme="majorHAnsi" w:cstheme="majorBidi"/>
      <w:sz w:val="22"/>
      <w:szCs w:val="22"/>
    </w:rPr>
  </w:style>
  <w:style w:type="paragraph" w:styleId="Caption">
    <w:name w:val="caption"/>
    <w:basedOn w:val="Normal"/>
    <w:next w:val="Normal"/>
    <w:uiPriority w:val="23"/>
    <w:qFormat/>
    <w:rsid w:val="0081460E"/>
    <w:pPr>
      <w:spacing w:after="0" w:line="240" w:lineRule="auto"/>
      <w:jc w:val="center"/>
    </w:pPr>
    <w:rPr>
      <w:b/>
      <w:bCs/>
      <w:i/>
      <w:iCs/>
      <w:color w:val="1F497D" w:themeColor="text2"/>
      <w:sz w:val="20"/>
      <w:szCs w:val="20"/>
      <w:lang w:val="en-US"/>
    </w:rPr>
  </w:style>
  <w:style w:type="paragraph" w:styleId="Title">
    <w:name w:val="Title"/>
    <w:basedOn w:val="Normal"/>
    <w:next w:val="Normal"/>
    <w:link w:val="TitleChar"/>
    <w:uiPriority w:val="26"/>
    <w:qFormat/>
    <w:rsid w:val="005E336C"/>
    <w:pPr>
      <w:spacing w:after="0" w:line="240" w:lineRule="auto"/>
      <w:jc w:val="center"/>
      <w:outlineLvl w:val="0"/>
    </w:pPr>
    <w:rPr>
      <w:rFonts w:asciiTheme="majorHAnsi" w:eastAsiaTheme="majorEastAsia" w:hAnsiTheme="majorHAnsi" w:cstheme="majorBidi"/>
      <w:kern w:val="28"/>
      <w:sz w:val="96"/>
      <w:szCs w:val="96"/>
    </w:rPr>
  </w:style>
  <w:style w:type="character" w:customStyle="1" w:styleId="TitleChar">
    <w:name w:val="Title Char"/>
    <w:basedOn w:val="DefaultParagraphFont"/>
    <w:link w:val="Title"/>
    <w:uiPriority w:val="26"/>
    <w:rsid w:val="000B4907"/>
    <w:rPr>
      <w:rFonts w:asciiTheme="majorHAnsi" w:eastAsiaTheme="majorEastAsia" w:hAnsiTheme="majorHAnsi" w:cstheme="majorBidi"/>
      <w:kern w:val="28"/>
      <w:sz w:val="96"/>
      <w:szCs w:val="96"/>
    </w:rPr>
  </w:style>
  <w:style w:type="paragraph" w:styleId="Subtitle">
    <w:name w:val="Subtitle"/>
    <w:basedOn w:val="Normal"/>
    <w:next w:val="Normal"/>
    <w:link w:val="SubtitleChar"/>
    <w:uiPriority w:val="27"/>
    <w:qFormat/>
    <w:rsid w:val="005E336C"/>
    <w:pPr>
      <w:spacing w:after="0" w:line="240" w:lineRule="auto"/>
      <w:jc w:val="center"/>
      <w:outlineLvl w:val="1"/>
    </w:pPr>
    <w:rPr>
      <w:rFonts w:asciiTheme="majorHAnsi" w:eastAsiaTheme="majorEastAsia" w:hAnsiTheme="majorHAnsi" w:cstheme="majorBidi"/>
      <w:sz w:val="52"/>
      <w:szCs w:val="52"/>
    </w:rPr>
  </w:style>
  <w:style w:type="character" w:customStyle="1" w:styleId="SubtitleChar">
    <w:name w:val="Subtitle Char"/>
    <w:basedOn w:val="DefaultParagraphFont"/>
    <w:link w:val="Subtitle"/>
    <w:uiPriority w:val="27"/>
    <w:rsid w:val="000B4907"/>
    <w:rPr>
      <w:rFonts w:asciiTheme="majorHAnsi" w:eastAsiaTheme="majorEastAsia" w:hAnsiTheme="majorHAnsi" w:cstheme="majorBidi"/>
      <w:sz w:val="52"/>
      <w:szCs w:val="52"/>
    </w:rPr>
  </w:style>
  <w:style w:type="character" w:styleId="Strong">
    <w:name w:val="Strong"/>
    <w:basedOn w:val="DefaultParagraphFont"/>
    <w:uiPriority w:val="52"/>
    <w:unhideWhenUsed/>
    <w:rsid w:val="00B7062B"/>
    <w:rPr>
      <w:b/>
      <w:bCs/>
    </w:rPr>
  </w:style>
  <w:style w:type="character" w:styleId="Emphasis">
    <w:name w:val="Emphasis"/>
    <w:basedOn w:val="DefaultParagraphFont"/>
    <w:uiPriority w:val="50"/>
    <w:unhideWhenUsed/>
    <w:rsid w:val="00B7062B"/>
    <w:rPr>
      <w:rFonts w:asciiTheme="minorHAnsi" w:hAnsiTheme="minorHAnsi"/>
      <w:b/>
      <w:i/>
      <w:iCs/>
    </w:rPr>
  </w:style>
  <w:style w:type="paragraph" w:styleId="NoSpacing">
    <w:name w:val="No Spacing"/>
    <w:basedOn w:val="Normal"/>
    <w:uiPriority w:val="5"/>
    <w:rsid w:val="003C13A7"/>
    <w:pPr>
      <w:spacing w:after="0" w:line="240" w:lineRule="auto"/>
    </w:pPr>
  </w:style>
  <w:style w:type="paragraph" w:styleId="ListParagraph">
    <w:name w:val="List Paragraph"/>
    <w:basedOn w:val="Normal"/>
    <w:uiPriority w:val="58"/>
    <w:unhideWhenUsed/>
    <w:rsid w:val="00B7062B"/>
    <w:pPr>
      <w:ind w:left="720"/>
      <w:contextualSpacing/>
    </w:pPr>
  </w:style>
  <w:style w:type="paragraph" w:styleId="Quote">
    <w:name w:val="Quote"/>
    <w:basedOn w:val="Normal"/>
    <w:next w:val="Normal"/>
    <w:link w:val="QuoteChar"/>
    <w:uiPriority w:val="53"/>
    <w:unhideWhenUsed/>
    <w:rsid w:val="00B7062B"/>
    <w:rPr>
      <w:i/>
    </w:rPr>
  </w:style>
  <w:style w:type="character" w:customStyle="1" w:styleId="QuoteChar">
    <w:name w:val="Quote Char"/>
    <w:basedOn w:val="DefaultParagraphFont"/>
    <w:link w:val="Quote"/>
    <w:uiPriority w:val="53"/>
    <w:rsid w:val="00300E15"/>
    <w:rPr>
      <w:i/>
    </w:rPr>
  </w:style>
  <w:style w:type="paragraph" w:styleId="IntenseQuote">
    <w:name w:val="Intense Quote"/>
    <w:basedOn w:val="Normal"/>
    <w:next w:val="Normal"/>
    <w:link w:val="IntenseQuoteChar"/>
    <w:uiPriority w:val="54"/>
    <w:unhideWhenUsed/>
    <w:rsid w:val="00B7062B"/>
    <w:pPr>
      <w:ind w:left="720" w:right="720"/>
    </w:pPr>
    <w:rPr>
      <w:b/>
      <w:i/>
      <w:szCs w:val="22"/>
    </w:rPr>
  </w:style>
  <w:style w:type="character" w:customStyle="1" w:styleId="IntenseQuoteChar">
    <w:name w:val="Intense Quote Char"/>
    <w:basedOn w:val="DefaultParagraphFont"/>
    <w:link w:val="IntenseQuote"/>
    <w:uiPriority w:val="54"/>
    <w:rsid w:val="00300E15"/>
    <w:rPr>
      <w:b/>
      <w:i/>
      <w:szCs w:val="22"/>
    </w:rPr>
  </w:style>
  <w:style w:type="character" w:styleId="SubtleEmphasis">
    <w:name w:val="Subtle Emphasis"/>
    <w:uiPriority w:val="49"/>
    <w:unhideWhenUsed/>
    <w:rsid w:val="00B7062B"/>
    <w:rPr>
      <w:i/>
      <w:color w:val="5A5A5A" w:themeColor="text1" w:themeTint="A5"/>
    </w:rPr>
  </w:style>
  <w:style w:type="character" w:styleId="IntenseEmphasis">
    <w:name w:val="Intense Emphasis"/>
    <w:basedOn w:val="DefaultParagraphFont"/>
    <w:uiPriority w:val="51"/>
    <w:unhideWhenUsed/>
    <w:rsid w:val="00B7062B"/>
    <w:rPr>
      <w:b/>
      <w:i/>
      <w:sz w:val="24"/>
      <w:szCs w:val="24"/>
      <w:u w:val="single"/>
    </w:rPr>
  </w:style>
  <w:style w:type="character" w:styleId="SubtleReference">
    <w:name w:val="Subtle Reference"/>
    <w:basedOn w:val="DefaultParagraphFont"/>
    <w:uiPriority w:val="55"/>
    <w:unhideWhenUsed/>
    <w:rsid w:val="00B7062B"/>
    <w:rPr>
      <w:sz w:val="24"/>
      <w:szCs w:val="24"/>
      <w:u w:val="single"/>
    </w:rPr>
  </w:style>
  <w:style w:type="character" w:styleId="IntenseReference">
    <w:name w:val="Intense Reference"/>
    <w:basedOn w:val="DefaultParagraphFont"/>
    <w:uiPriority w:val="56"/>
    <w:unhideWhenUsed/>
    <w:rsid w:val="00B7062B"/>
    <w:rPr>
      <w:b/>
      <w:sz w:val="24"/>
      <w:u w:val="single"/>
    </w:rPr>
  </w:style>
  <w:style w:type="character" w:styleId="BookTitle">
    <w:name w:val="Book Title"/>
    <w:basedOn w:val="DefaultParagraphFont"/>
    <w:uiPriority w:val="57"/>
    <w:unhideWhenUsed/>
    <w:rsid w:val="00B7062B"/>
    <w:rPr>
      <w:rFonts w:asciiTheme="majorHAnsi" w:eastAsiaTheme="majorEastAsia" w:hAnsiTheme="majorHAnsi"/>
      <w:b/>
      <w:i/>
      <w:sz w:val="24"/>
      <w:szCs w:val="24"/>
    </w:rPr>
  </w:style>
  <w:style w:type="paragraph" w:styleId="TOCHeading">
    <w:name w:val="TOC Heading"/>
    <w:basedOn w:val="Heading1"/>
    <w:next w:val="TOC1"/>
    <w:uiPriority w:val="38"/>
    <w:qFormat/>
    <w:rsid w:val="005F2D0D"/>
    <w:pPr>
      <w:numPr>
        <w:numId w:val="0"/>
      </w:numPr>
      <w:jc w:val="center"/>
    </w:pPr>
  </w:style>
  <w:style w:type="paragraph" w:styleId="TOC1">
    <w:name w:val="toc 1"/>
    <w:basedOn w:val="Normal"/>
    <w:next w:val="Normal"/>
    <w:autoRedefine/>
    <w:uiPriority w:val="39"/>
    <w:qFormat/>
    <w:rsid w:val="007C709C"/>
  </w:style>
  <w:style w:type="paragraph" w:styleId="TOC2">
    <w:name w:val="toc 2"/>
    <w:basedOn w:val="Normal"/>
    <w:next w:val="Normal"/>
    <w:autoRedefine/>
    <w:uiPriority w:val="39"/>
    <w:qFormat/>
    <w:rsid w:val="00B815DF"/>
    <w:pPr>
      <w:tabs>
        <w:tab w:val="left" w:pos="998"/>
        <w:tab w:val="right" w:leader="dot" w:pos="8296"/>
      </w:tabs>
      <w:ind w:left="357"/>
    </w:pPr>
    <w:rPr>
      <w:noProof/>
    </w:rPr>
  </w:style>
  <w:style w:type="paragraph" w:styleId="BalloonText">
    <w:name w:val="Balloon Text"/>
    <w:basedOn w:val="Normal"/>
    <w:link w:val="BalloonTextChar"/>
    <w:uiPriority w:val="99"/>
    <w:semiHidden/>
    <w:unhideWhenUsed/>
    <w:rsid w:val="009D02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2D0"/>
    <w:rPr>
      <w:rFonts w:ascii="Tahoma" w:hAnsi="Tahoma" w:cs="Tahoma"/>
      <w:sz w:val="16"/>
      <w:szCs w:val="16"/>
    </w:rPr>
  </w:style>
  <w:style w:type="table" w:styleId="TableGrid">
    <w:name w:val="Table Grid"/>
    <w:aliases w:val="Arjestin Table Grid"/>
    <w:basedOn w:val="TableNormal"/>
    <w:uiPriority w:val="59"/>
    <w:rsid w:val="008C7CBB"/>
    <w:pPr>
      <w:keepLines/>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cantSplit/>
      <w:jc w:val="center"/>
    </w:trPr>
  </w:style>
  <w:style w:type="character" w:styleId="PlaceholderText">
    <w:name w:val="Placeholder Text"/>
    <w:basedOn w:val="DefaultParagraphFont"/>
    <w:uiPriority w:val="99"/>
    <w:semiHidden/>
    <w:rsid w:val="00CF10A9"/>
    <w:rPr>
      <w:color w:val="808080"/>
    </w:rPr>
  </w:style>
  <w:style w:type="paragraph" w:styleId="FootnoteText">
    <w:name w:val="footnote text"/>
    <w:basedOn w:val="Normal"/>
    <w:link w:val="FootnoteTextChar"/>
    <w:uiPriority w:val="25"/>
    <w:qFormat/>
    <w:rsid w:val="00B33C62"/>
    <w:pPr>
      <w:spacing w:after="0" w:line="240" w:lineRule="auto"/>
      <w:ind w:left="113" w:hanging="113"/>
    </w:pPr>
    <w:rPr>
      <w:sz w:val="20"/>
      <w:szCs w:val="20"/>
      <w:lang w:val="en-US"/>
    </w:rPr>
  </w:style>
  <w:style w:type="character" w:customStyle="1" w:styleId="FootnoteTextChar">
    <w:name w:val="Footnote Text Char"/>
    <w:basedOn w:val="DefaultParagraphFont"/>
    <w:link w:val="FootnoteText"/>
    <w:uiPriority w:val="25"/>
    <w:rsid w:val="000B4907"/>
    <w:rPr>
      <w:sz w:val="20"/>
      <w:szCs w:val="20"/>
      <w:lang w:val="en-US"/>
    </w:rPr>
  </w:style>
  <w:style w:type="character" w:styleId="FootnoteReference">
    <w:name w:val="footnote reference"/>
    <w:basedOn w:val="DefaultParagraphFont"/>
    <w:uiPriority w:val="99"/>
    <w:semiHidden/>
    <w:unhideWhenUsed/>
    <w:rsid w:val="00624116"/>
    <w:rPr>
      <w:vertAlign w:val="superscript"/>
    </w:rPr>
  </w:style>
  <w:style w:type="paragraph" w:styleId="ListBullet">
    <w:name w:val="List Bullet"/>
    <w:basedOn w:val="Normal"/>
    <w:link w:val="ListBulletChar"/>
    <w:uiPriority w:val="32"/>
    <w:qFormat/>
    <w:rsid w:val="008C49EC"/>
    <w:pPr>
      <w:numPr>
        <w:numId w:val="3"/>
      </w:numPr>
      <w:ind w:left="357" w:hanging="357"/>
      <w:contextualSpacing/>
    </w:pPr>
  </w:style>
  <w:style w:type="character" w:customStyle="1" w:styleId="ListBulletChar">
    <w:name w:val="List Bullet Char"/>
    <w:basedOn w:val="DefaultParagraphFont"/>
    <w:link w:val="ListBullet"/>
    <w:uiPriority w:val="32"/>
    <w:rsid w:val="008C49EC"/>
  </w:style>
  <w:style w:type="paragraph" w:customStyle="1" w:styleId="CellListBullet">
    <w:name w:val="Cell List Bullet"/>
    <w:basedOn w:val="ListBullet"/>
    <w:uiPriority w:val="36"/>
    <w:qFormat/>
    <w:rsid w:val="003902E4"/>
    <w:pPr>
      <w:numPr>
        <w:numId w:val="13"/>
      </w:numPr>
      <w:spacing w:after="0" w:line="360" w:lineRule="auto"/>
      <w:ind w:left="641" w:right="284" w:hanging="357"/>
    </w:pPr>
    <w:rPr>
      <w:lang w:val="en-US"/>
    </w:rPr>
  </w:style>
  <w:style w:type="paragraph" w:customStyle="1" w:styleId="CellListBulletHeading">
    <w:name w:val="Cell List Bullet Heading"/>
    <w:basedOn w:val="Normal"/>
    <w:next w:val="CellListBullet"/>
    <w:uiPriority w:val="35"/>
    <w:qFormat/>
    <w:rsid w:val="008C0110"/>
    <w:pPr>
      <w:spacing w:after="280" w:line="240" w:lineRule="auto"/>
      <w:jc w:val="center"/>
    </w:pPr>
    <w:rPr>
      <w:b/>
      <w:bCs/>
      <w:i/>
      <w:sz w:val="28"/>
      <w:szCs w:val="28"/>
      <w:lang w:val="en-US"/>
    </w:rPr>
  </w:style>
  <w:style w:type="paragraph" w:customStyle="1" w:styleId="Authority">
    <w:name w:val="Authority"/>
    <w:basedOn w:val="Normal"/>
    <w:next w:val="Normal"/>
    <w:link w:val="AuthorityChar"/>
    <w:uiPriority w:val="22"/>
    <w:qFormat/>
    <w:rsid w:val="005E336C"/>
    <w:pPr>
      <w:spacing w:after="0" w:line="240" w:lineRule="auto"/>
      <w:jc w:val="center"/>
    </w:pPr>
    <w:rPr>
      <w:i/>
      <w:iCs/>
      <w:color w:val="1F497D" w:themeColor="text2"/>
      <w:sz w:val="28"/>
      <w:szCs w:val="28"/>
      <w:lang w:val="en-US"/>
    </w:rPr>
  </w:style>
  <w:style w:type="paragraph" w:customStyle="1" w:styleId="Subsubtitle">
    <w:name w:val="Subsubtitle"/>
    <w:basedOn w:val="Normal"/>
    <w:next w:val="Normal"/>
    <w:link w:val="SubsubtitleChar"/>
    <w:uiPriority w:val="28"/>
    <w:qFormat/>
    <w:rsid w:val="005E336C"/>
    <w:pPr>
      <w:spacing w:after="0" w:line="240" w:lineRule="auto"/>
      <w:jc w:val="center"/>
      <w:outlineLvl w:val="2"/>
    </w:pPr>
    <w:rPr>
      <w:rFonts w:asciiTheme="majorHAnsi" w:hAnsiTheme="majorHAnsi" w:cstheme="majorBidi"/>
      <w:caps/>
    </w:rPr>
  </w:style>
  <w:style w:type="paragraph" w:styleId="TableofFigures">
    <w:name w:val="table of figures"/>
    <w:basedOn w:val="Normal"/>
    <w:next w:val="Normal"/>
    <w:autoRedefine/>
    <w:uiPriority w:val="99"/>
    <w:qFormat/>
    <w:rsid w:val="00C57640"/>
  </w:style>
  <w:style w:type="character" w:customStyle="1" w:styleId="SubsubtitleChar">
    <w:name w:val="Subsubtitle Char"/>
    <w:basedOn w:val="DefaultParagraphFont"/>
    <w:link w:val="Subsubtitle"/>
    <w:uiPriority w:val="28"/>
    <w:rsid w:val="000B4907"/>
    <w:rPr>
      <w:rFonts w:asciiTheme="majorHAnsi" w:hAnsiTheme="majorHAnsi" w:cstheme="majorBidi"/>
      <w:caps/>
    </w:rPr>
  </w:style>
  <w:style w:type="paragraph" w:customStyle="1" w:styleId="CellPicture">
    <w:name w:val="Cell Picture"/>
    <w:basedOn w:val="Normal"/>
    <w:next w:val="Caption"/>
    <w:uiPriority w:val="37"/>
    <w:qFormat/>
    <w:rsid w:val="00C1081F"/>
    <w:pPr>
      <w:jc w:val="center"/>
    </w:pPr>
    <w:rPr>
      <w:noProof/>
      <w:lang w:eastAsia="en-GB"/>
    </w:rPr>
  </w:style>
  <w:style w:type="character" w:customStyle="1" w:styleId="AuthorityChar">
    <w:name w:val="Authority Char"/>
    <w:basedOn w:val="DefaultParagraphFont"/>
    <w:link w:val="Authority"/>
    <w:uiPriority w:val="22"/>
    <w:rsid w:val="000B4907"/>
    <w:rPr>
      <w:i/>
      <w:iCs/>
      <w:color w:val="1F497D" w:themeColor="text2"/>
      <w:sz w:val="28"/>
      <w:szCs w:val="28"/>
      <w:lang w:val="en-US"/>
    </w:rPr>
  </w:style>
  <w:style w:type="character" w:styleId="Hyperlink">
    <w:name w:val="Hyperlink"/>
    <w:basedOn w:val="DefaultParagraphFont"/>
    <w:uiPriority w:val="99"/>
    <w:qFormat/>
    <w:rsid w:val="00184AE3"/>
    <w:rPr>
      <w:color w:val="0000FF" w:themeColor="hyperlink"/>
      <w:u w:val="single"/>
    </w:rPr>
  </w:style>
  <w:style w:type="paragraph" w:styleId="Header">
    <w:name w:val="header"/>
    <w:basedOn w:val="Normal"/>
    <w:link w:val="HeaderChar"/>
    <w:uiPriority w:val="99"/>
    <w:unhideWhenUsed/>
    <w:rsid w:val="00641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1757"/>
  </w:style>
  <w:style w:type="paragraph" w:styleId="Footer">
    <w:name w:val="footer"/>
    <w:basedOn w:val="Normal"/>
    <w:link w:val="FooterChar"/>
    <w:uiPriority w:val="24"/>
    <w:qFormat/>
    <w:rsid w:val="001B5951"/>
    <w:pPr>
      <w:tabs>
        <w:tab w:val="center" w:pos="4153"/>
        <w:tab w:val="right" w:pos="8306"/>
      </w:tabs>
      <w:spacing w:after="0" w:line="240" w:lineRule="auto"/>
      <w:jc w:val="center"/>
    </w:pPr>
    <w:rPr>
      <w:noProof/>
      <w:color w:val="1F497D" w:themeColor="text2"/>
    </w:rPr>
  </w:style>
  <w:style w:type="character" w:customStyle="1" w:styleId="FooterChar">
    <w:name w:val="Footer Char"/>
    <w:basedOn w:val="DefaultParagraphFont"/>
    <w:link w:val="Footer"/>
    <w:uiPriority w:val="24"/>
    <w:rsid w:val="000B4907"/>
    <w:rPr>
      <w:noProof/>
      <w:color w:val="1F497D" w:themeColor="text2"/>
    </w:rPr>
  </w:style>
  <w:style w:type="paragraph" w:customStyle="1" w:styleId="Example">
    <w:name w:val="Example"/>
    <w:basedOn w:val="Heading3"/>
    <w:next w:val="Normal"/>
    <w:uiPriority w:val="29"/>
    <w:qFormat/>
    <w:rsid w:val="00774E03"/>
    <w:pPr>
      <w:pageBreakBefore/>
      <w:spacing w:before="0"/>
    </w:pPr>
  </w:style>
  <w:style w:type="paragraph" w:customStyle="1" w:styleId="NormalFirst">
    <w:name w:val="Normal First"/>
    <w:basedOn w:val="Normal"/>
    <w:next w:val="Normal"/>
    <w:uiPriority w:val="3"/>
    <w:qFormat/>
    <w:rsid w:val="00035D26"/>
    <w:pPr>
      <w:keepNext/>
      <w:spacing w:before="720"/>
    </w:pPr>
  </w:style>
  <w:style w:type="paragraph" w:customStyle="1" w:styleId="AppendixHeading">
    <w:name w:val="Appendix Heading"/>
    <w:basedOn w:val="Heading1"/>
    <w:next w:val="Normal"/>
    <w:uiPriority w:val="10"/>
    <w:qFormat/>
    <w:rsid w:val="0080161C"/>
    <w:pPr>
      <w:numPr>
        <w:numId w:val="2"/>
      </w:numPr>
      <w:ind w:left="2268" w:hanging="2268"/>
    </w:pPr>
  </w:style>
  <w:style w:type="paragraph" w:customStyle="1" w:styleId="Heading1Tens">
    <w:name w:val="Heading 1 Tens"/>
    <w:basedOn w:val="Heading1"/>
    <w:next w:val="Normal"/>
    <w:link w:val="Heading1TensChar"/>
    <w:uiPriority w:val="9"/>
    <w:qFormat/>
    <w:rsid w:val="006066B4"/>
    <w:pPr>
      <w:ind w:left="1134" w:hanging="1134"/>
    </w:pPr>
  </w:style>
  <w:style w:type="character" w:customStyle="1" w:styleId="Heading1TensChar">
    <w:name w:val="Heading 1 Tens Char"/>
    <w:basedOn w:val="Heading1Char"/>
    <w:link w:val="Heading1Tens"/>
    <w:uiPriority w:val="9"/>
    <w:rsid w:val="00A25FD3"/>
    <w:rPr>
      <w:rFonts w:asciiTheme="majorHAnsi" w:eastAsiaTheme="majorEastAsia" w:hAnsiTheme="majorHAnsi" w:cstheme="majorBidi"/>
      <w:b/>
      <w:bCs/>
      <w:kern w:val="32"/>
      <w:sz w:val="36"/>
      <w:szCs w:val="36"/>
    </w:rPr>
  </w:style>
  <w:style w:type="paragraph" w:customStyle="1" w:styleId="TOFHeading">
    <w:name w:val="TOF Heading"/>
    <w:basedOn w:val="Heading1"/>
    <w:next w:val="TableofFigures"/>
    <w:uiPriority w:val="40"/>
    <w:qFormat/>
    <w:rsid w:val="005F2D0D"/>
    <w:pPr>
      <w:pageBreakBefore/>
      <w:numPr>
        <w:numId w:val="0"/>
      </w:numPr>
      <w:jc w:val="center"/>
    </w:pPr>
  </w:style>
  <w:style w:type="paragraph" w:customStyle="1" w:styleId="ListBulletHeading">
    <w:name w:val="List Bullet Heading"/>
    <w:basedOn w:val="Normal"/>
    <w:next w:val="ListBullet"/>
    <w:uiPriority w:val="30"/>
    <w:qFormat/>
    <w:rsid w:val="00656290"/>
    <w:pPr>
      <w:keepNext/>
      <w:spacing w:before="720" w:after="0"/>
    </w:pPr>
    <w:rPr>
      <w:b/>
      <w:bCs/>
      <w:i/>
      <w:iCs/>
      <w:sz w:val="28"/>
      <w:szCs w:val="28"/>
    </w:rPr>
  </w:style>
  <w:style w:type="character" w:styleId="FollowedHyperlink">
    <w:name w:val="FollowedHyperlink"/>
    <w:basedOn w:val="DefaultParagraphFont"/>
    <w:uiPriority w:val="99"/>
    <w:semiHidden/>
    <w:unhideWhenUsed/>
    <w:rsid w:val="00A1429F"/>
    <w:rPr>
      <w:color w:val="800080" w:themeColor="followedHyperlink"/>
      <w:u w:val="single"/>
    </w:rPr>
  </w:style>
  <w:style w:type="paragraph" w:customStyle="1" w:styleId="TextBox">
    <w:name w:val="Text Box"/>
    <w:basedOn w:val="Normal"/>
    <w:next w:val="Normal"/>
    <w:uiPriority w:val="21"/>
    <w:qFormat/>
    <w:rsid w:val="00B65CDA"/>
    <w:pPr>
      <w:pBdr>
        <w:top w:val="single" w:sz="4" w:space="1" w:color="auto"/>
        <w:left w:val="single" w:sz="4" w:space="4" w:color="auto"/>
        <w:bottom w:val="single" w:sz="4" w:space="1" w:color="auto"/>
        <w:right w:val="single" w:sz="4" w:space="4" w:color="auto"/>
      </w:pBdr>
      <w:shd w:val="clear" w:color="auto" w:fill="E1EBF7"/>
      <w:spacing w:before="720"/>
    </w:pPr>
  </w:style>
  <w:style w:type="paragraph" w:customStyle="1" w:styleId="NormalLast">
    <w:name w:val="Normal Last"/>
    <w:basedOn w:val="Normal"/>
    <w:next w:val="Normal"/>
    <w:uiPriority w:val="4"/>
    <w:qFormat/>
    <w:rsid w:val="00AD781D"/>
    <w:pPr>
      <w:spacing w:after="720"/>
    </w:pPr>
  </w:style>
  <w:style w:type="paragraph" w:customStyle="1" w:styleId="ListBulletInline">
    <w:name w:val="List Bullet Inline"/>
    <w:basedOn w:val="ListBullet"/>
    <w:uiPriority w:val="33"/>
    <w:qFormat/>
    <w:rsid w:val="00BC25E2"/>
    <w:pPr>
      <w:keepNext/>
      <w:spacing w:after="0"/>
      <w:contextualSpacing w:val="0"/>
    </w:pPr>
  </w:style>
  <w:style w:type="paragraph" w:customStyle="1" w:styleId="NormalInline">
    <w:name w:val="Normal Inline"/>
    <w:basedOn w:val="Normal"/>
    <w:next w:val="Normal"/>
    <w:uiPriority w:val="2"/>
    <w:qFormat/>
    <w:rsid w:val="002434FB"/>
    <w:pPr>
      <w:keepNext/>
      <w:spacing w:after="0"/>
    </w:pPr>
  </w:style>
  <w:style w:type="paragraph" w:customStyle="1" w:styleId="ListBulletIndented">
    <w:name w:val="List Bullet Indented"/>
    <w:basedOn w:val="ListBullet"/>
    <w:uiPriority w:val="34"/>
    <w:qFormat/>
    <w:rsid w:val="00E332E3"/>
    <w:pPr>
      <w:ind w:left="0" w:firstLine="0"/>
      <w:contextualSpacing w:val="0"/>
    </w:pPr>
  </w:style>
  <w:style w:type="paragraph" w:styleId="ListNumber">
    <w:name w:val="List Number"/>
    <w:basedOn w:val="Normal"/>
    <w:uiPriority w:val="99"/>
    <w:unhideWhenUsed/>
    <w:rsid w:val="00056247"/>
    <w:pPr>
      <w:numPr>
        <w:numId w:val="8"/>
      </w:numPr>
      <w:contextualSpacing/>
    </w:pPr>
  </w:style>
  <w:style w:type="paragraph" w:customStyle="1" w:styleId="HeadingBox">
    <w:name w:val="Heading Box"/>
    <w:basedOn w:val="Heading2"/>
    <w:next w:val="ListBulletHeading"/>
    <w:uiPriority w:val="11"/>
    <w:qFormat/>
    <w:rsid w:val="00930E54"/>
    <w:pPr>
      <w:numPr>
        <w:ilvl w:val="0"/>
        <w:numId w:val="0"/>
      </w:numPr>
      <w:pBdr>
        <w:top w:val="single" w:sz="4" w:space="1" w:color="auto"/>
        <w:left w:val="single" w:sz="4" w:space="4" w:color="auto"/>
        <w:bottom w:val="single" w:sz="4" w:space="1" w:color="auto"/>
        <w:right w:val="single" w:sz="4" w:space="4" w:color="auto"/>
      </w:pBdr>
      <w:shd w:val="clear" w:color="auto" w:fill="DBE5F1" w:themeFill="accent1" w:themeFillTint="33"/>
    </w:pPr>
  </w:style>
  <w:style w:type="paragraph" w:customStyle="1" w:styleId="Reference">
    <w:name w:val="Reference"/>
    <w:basedOn w:val="ListNumber"/>
    <w:uiPriority w:val="42"/>
    <w:qFormat/>
    <w:rsid w:val="00463E19"/>
    <w:pPr>
      <w:numPr>
        <w:numId w:val="20"/>
      </w:numPr>
    </w:pPr>
  </w:style>
  <w:style w:type="character" w:customStyle="1" w:styleId="Italic">
    <w:name w:val="Italic"/>
    <w:uiPriority w:val="44"/>
    <w:qFormat/>
    <w:rsid w:val="004F31CF"/>
    <w:rPr>
      <w:i/>
      <w:iCs/>
    </w:rPr>
  </w:style>
  <w:style w:type="numbering" w:customStyle="1" w:styleId="IEEE">
    <w:name w:val="IEEE"/>
    <w:uiPriority w:val="99"/>
    <w:rsid w:val="00463E19"/>
    <w:pPr>
      <w:numPr>
        <w:numId w:val="20"/>
      </w:numPr>
    </w:pPr>
  </w:style>
  <w:style w:type="paragraph" w:customStyle="1" w:styleId="ListBulletHeadingInline">
    <w:name w:val="List Bullet Heading Inline"/>
    <w:basedOn w:val="ListBulletHeading"/>
    <w:next w:val="ListBullet"/>
    <w:uiPriority w:val="31"/>
    <w:qFormat/>
    <w:rsid w:val="007E4EF7"/>
    <w:pPr>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15216">
      <w:bodyDiv w:val="1"/>
      <w:marLeft w:val="0"/>
      <w:marRight w:val="0"/>
      <w:marTop w:val="0"/>
      <w:marBottom w:val="0"/>
      <w:divBdr>
        <w:top w:val="none" w:sz="0" w:space="0" w:color="auto"/>
        <w:left w:val="none" w:sz="0" w:space="0" w:color="auto"/>
        <w:bottom w:val="none" w:sz="0" w:space="0" w:color="auto"/>
        <w:right w:val="none" w:sz="0" w:space="0" w:color="auto"/>
      </w:divBdr>
    </w:div>
    <w:div w:id="1415126654">
      <w:bodyDiv w:val="1"/>
      <w:marLeft w:val="0"/>
      <w:marRight w:val="0"/>
      <w:marTop w:val="0"/>
      <w:marBottom w:val="0"/>
      <w:divBdr>
        <w:top w:val="none" w:sz="0" w:space="0" w:color="auto"/>
        <w:left w:val="none" w:sz="0" w:space="0" w:color="auto"/>
        <w:bottom w:val="none" w:sz="0" w:space="0" w:color="auto"/>
        <w:right w:val="none" w:sz="0" w:space="0" w:color="auto"/>
      </w:divBdr>
    </w:div>
    <w:div w:id="1524319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xilinx.com/support/university/vivado/vivado-workshops/Vivado-high-level-synthesis-flow-zynq.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yperlink" Target="http://www.xilinx.com/support/university/vivado/vivado-workshops/Vivado-adv-embedded-design-zynq.html" TargetMode="External"/><Relationship Id="rId38" Type="http://schemas.openxmlformats.org/officeDocument/2006/relationships/hyperlink" Target="http://www.wiki.xilinx.com/Zynq+7000+Partial+Reconfiguration+Reference+Design"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hyperlink" Target="http://en.wikipedia.org/wiki/Parallel_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xilinx.com/company/terms" TargetMode="External"/><Relationship Id="rId37" Type="http://schemas.openxmlformats.org/officeDocument/2006/relationships/hyperlink" Target="http://www.wiki.xilinx.com/Zynq+Release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xilinx.com/support/university/vivado/vivado-workshops/Vivado-embedded-linux-zynq.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en.wikipedia.org/wiki/Reconfigurable_comput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n.wikipedia.org/wiki/Hardware_acceleration" TargetMode="External"/><Relationship Id="rId35" Type="http://schemas.openxmlformats.org/officeDocument/2006/relationships/hyperlink" Target="http://www.xilinx.com/support/university/vivado/vivado-workshops/Vivado-partial-reconfiguration-flow-zynq.html" TargetMode="Externa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xilinx.com/support/university/vivado/vivado-workshops/Vivado-high-level-synthesis-flow-zynq.html" TargetMode="External"/><Relationship Id="rId2" Type="http://schemas.openxmlformats.org/officeDocument/2006/relationships/hyperlink" Target="http://www.wiki.xilinx.com/Zynq+7000+Partial+Reconfiguration+Reference+Design" TargetMode="External"/><Relationship Id="rId1" Type="http://schemas.openxmlformats.org/officeDocument/2006/relationships/hyperlink" Target="http://www.wiki.xilinx.com/Zynq+Releases" TargetMode="External"/><Relationship Id="rId4" Type="http://schemas.openxmlformats.org/officeDocument/2006/relationships/hyperlink" Target="http://www.xilinx.com/support/university/vivado/vivado-workshops/Vivado-embedded-linux-zynq.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jestin\AppData\Roaming\Microsoft\Templates\Arjest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CA4AD31-BAAE-47DC-977B-6E1BC9CDE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Arjestin.dotm</Template>
  <TotalTime>2</TotalTime>
  <Pages>43</Pages>
  <Words>8230</Words>
  <Characters>46917</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Hardware DLL</vt:lpstr>
    </vt:vector>
  </TitlesOfParts>
  <Manager>Alon Reznik</Manager>
  <Company>Technion - Israel Institute of Technology</Company>
  <LinksUpToDate>false</LinksUpToDate>
  <CharactersWithSpaces>55037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DLL</dc:title>
  <dc:subject>Real Time Partial Reconfiguration Management of FPGA by OS</dc:subject>
  <dc:creator>Vainer Anton</dc:creator>
  <dc:description>Bi-Semestrial Student Project | 2014 - 2015 | Final Report (Part 1)</dc:description>
  <cp:lastModifiedBy>Arjestin</cp:lastModifiedBy>
  <cp:revision>3</cp:revision>
  <dcterms:created xsi:type="dcterms:W3CDTF">2015-08-18T15:43:00Z</dcterms:created>
  <dcterms:modified xsi:type="dcterms:W3CDTF">2015-08-30T10:01:00Z</dcterms:modified>
  <cp:category/>
  <cp:contentStatus>In Progress</cp:contentStatus>
</cp:coreProperties>
</file>